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53549F" w:rsidRDefault="00E75EA5" w:rsidP="001619A4">
      <w:pPr>
        <w:ind w:left="0"/>
        <w:rPr>
          <w:rFonts w:ascii="Huawei Sans" w:eastAsia="方正兰亭黑简体" w:hAnsi="Huawei Sans" w:cs="Huawei Sans"/>
        </w:rPr>
      </w:pPr>
    </w:p>
    <w:p w14:paraId="1E20AA9F" w14:textId="77777777" w:rsidR="0020153C" w:rsidRPr="0053549F" w:rsidRDefault="0020153C" w:rsidP="001619A4">
      <w:pPr>
        <w:pStyle w:val="Cover2"/>
        <w:jc w:val="left"/>
        <w:rPr>
          <w:rFonts w:ascii="Huawei Sans" w:eastAsia="方正兰亭黑简体" w:hAnsi="Huawei Sans" w:cs="Huawei Sans"/>
          <w:lang w:eastAsia="zh-CN"/>
        </w:rPr>
      </w:pPr>
    </w:p>
    <w:p w14:paraId="41775DF2" w14:textId="77777777" w:rsidR="0053549F" w:rsidRPr="0053549F" w:rsidRDefault="0053549F" w:rsidP="001619A4">
      <w:pPr>
        <w:pStyle w:val="Cover2"/>
        <w:jc w:val="left"/>
        <w:rPr>
          <w:rFonts w:ascii="Huawei Sans" w:eastAsia="方正兰亭黑简体" w:hAnsi="Huawei Sans" w:cs="Huawei Sans"/>
          <w:lang w:eastAsia="zh-CN"/>
        </w:rPr>
      </w:pPr>
    </w:p>
    <w:p w14:paraId="410726D2" w14:textId="77777777" w:rsidR="0053549F" w:rsidRPr="0053549F" w:rsidRDefault="0053549F" w:rsidP="001619A4">
      <w:pPr>
        <w:pStyle w:val="Cover2"/>
        <w:jc w:val="left"/>
        <w:rPr>
          <w:rFonts w:ascii="Huawei Sans" w:eastAsia="方正兰亭黑简体" w:hAnsi="Huawei Sans" w:cs="Huawei Sans"/>
          <w:lang w:eastAsia="zh-CN"/>
        </w:rPr>
      </w:pPr>
    </w:p>
    <w:p w14:paraId="4A6926DF" w14:textId="77777777" w:rsidR="0053549F" w:rsidRPr="0053549F" w:rsidRDefault="0053549F" w:rsidP="001619A4">
      <w:pPr>
        <w:pStyle w:val="Cover2"/>
        <w:jc w:val="left"/>
        <w:rPr>
          <w:rFonts w:ascii="Huawei Sans" w:eastAsia="方正兰亭黑简体" w:hAnsi="Huawei Sans" w:cs="Huawei Sans"/>
          <w:lang w:eastAsia="zh-CN"/>
        </w:rPr>
      </w:pPr>
    </w:p>
    <w:p w14:paraId="7C3EA1D8" w14:textId="73DDCBD1" w:rsidR="004662DC" w:rsidRPr="0053549F" w:rsidRDefault="004662DC" w:rsidP="004662DC">
      <w:pPr>
        <w:pStyle w:val="Cover2"/>
        <w:rPr>
          <w:rFonts w:ascii="Huawei Sans" w:eastAsia="方正兰亭黑简体" w:hAnsi="Huawei Sans" w:cs="Huawei Sans"/>
          <w:sz w:val="72"/>
          <w:szCs w:val="72"/>
          <w:lang w:eastAsia="zh-CN"/>
        </w:rPr>
      </w:pPr>
      <w:r w:rsidRPr="0053549F">
        <w:rPr>
          <w:rFonts w:ascii="Huawei Sans" w:eastAsia="方正兰亭黑简体" w:hAnsi="Huawei Sans" w:cs="Huawei Sans"/>
          <w:sz w:val="72"/>
          <w:szCs w:val="72"/>
          <w:lang w:eastAsia="zh-CN"/>
        </w:rPr>
        <w:t>《数据库》</w:t>
      </w:r>
    </w:p>
    <w:p w14:paraId="45427A13" w14:textId="3ABAC422" w:rsidR="0020153C" w:rsidRPr="0053549F" w:rsidRDefault="00AA27A7" w:rsidP="004662DC">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在</w:t>
      </w:r>
      <w:r>
        <w:rPr>
          <w:rFonts w:ascii="Huawei Sans" w:eastAsia="方正兰亭黑简体" w:hAnsi="Huawei Sans" w:cs="Huawei Sans"/>
          <w:sz w:val="72"/>
          <w:szCs w:val="72"/>
          <w:lang w:eastAsia="zh-CN"/>
        </w:rPr>
        <w:t>ECS</w:t>
      </w:r>
      <w:r>
        <w:rPr>
          <w:rFonts w:ascii="Huawei Sans" w:eastAsia="方正兰亭黑简体" w:hAnsi="Huawei Sans" w:cs="Huawei Sans"/>
          <w:sz w:val="72"/>
          <w:szCs w:val="72"/>
          <w:lang w:eastAsia="zh-CN"/>
        </w:rPr>
        <w:t>上</w:t>
      </w:r>
      <w:r w:rsidRPr="0053549F">
        <w:rPr>
          <w:rFonts w:ascii="Huawei Sans" w:eastAsia="方正兰亭黑简体" w:hAnsi="Huawei Sans" w:cs="Huawei Sans"/>
          <w:sz w:val="72"/>
          <w:szCs w:val="72"/>
          <w:lang w:eastAsia="zh-CN"/>
        </w:rPr>
        <w:t>安装部署</w:t>
      </w:r>
      <w:r w:rsidR="004662DC" w:rsidRPr="0053549F">
        <w:rPr>
          <w:rFonts w:ascii="Huawei Sans" w:eastAsia="方正兰亭黑简体" w:hAnsi="Huawei Sans" w:cs="Huawei Sans"/>
          <w:sz w:val="72"/>
          <w:szCs w:val="72"/>
          <w:lang w:eastAsia="zh-CN"/>
        </w:rPr>
        <w:t>openGauss</w:t>
      </w:r>
      <w:r w:rsidR="004662DC" w:rsidRPr="0053549F">
        <w:rPr>
          <w:rFonts w:ascii="Huawei Sans" w:eastAsia="方正兰亭黑简体" w:hAnsi="Huawei Sans" w:cs="Huawei Sans"/>
          <w:sz w:val="72"/>
          <w:szCs w:val="72"/>
          <w:lang w:eastAsia="zh-CN"/>
        </w:rPr>
        <w:t>数据库</w:t>
      </w:r>
      <w:r w:rsidR="004A1051" w:rsidRPr="0053549F">
        <w:rPr>
          <w:rFonts w:ascii="Huawei Sans" w:eastAsia="方正兰亭黑简体" w:hAnsi="Huawei Sans" w:cs="Huawei Sans"/>
          <w:sz w:val="72"/>
          <w:szCs w:val="72"/>
          <w:lang w:eastAsia="zh-CN"/>
        </w:rPr>
        <w:t>指导</w:t>
      </w:r>
      <w:r w:rsidR="0095046D" w:rsidRPr="0053549F">
        <w:rPr>
          <w:rFonts w:ascii="Huawei Sans" w:eastAsia="方正兰亭黑简体" w:hAnsi="Huawei Sans" w:cs="Huawei Sans"/>
          <w:sz w:val="72"/>
          <w:szCs w:val="72"/>
          <w:lang w:eastAsia="zh-CN"/>
        </w:rPr>
        <w:t>手册</w:t>
      </w:r>
    </w:p>
    <w:p w14:paraId="22520186" w14:textId="0D5EA39C" w:rsidR="0020153C" w:rsidRPr="0053549F" w:rsidRDefault="0020153C" w:rsidP="0020153C">
      <w:pPr>
        <w:pStyle w:val="Cover2"/>
        <w:rPr>
          <w:rFonts w:ascii="Huawei Sans" w:eastAsia="方正兰亭黑简体" w:hAnsi="Huawei Sans" w:cs="Huawei Sans"/>
          <w:lang w:eastAsia="zh-CN"/>
        </w:rPr>
      </w:pPr>
    </w:p>
    <w:p w14:paraId="3F112442" w14:textId="77777777" w:rsidR="0020153C" w:rsidRPr="0053549F" w:rsidRDefault="0020153C" w:rsidP="0020153C">
      <w:pPr>
        <w:pStyle w:val="Cover2"/>
        <w:rPr>
          <w:rFonts w:ascii="Huawei Sans" w:eastAsia="方正兰亭黑简体" w:hAnsi="Huawei Sans" w:cs="Huawei Sans"/>
          <w:lang w:eastAsia="zh-CN"/>
        </w:rPr>
      </w:pPr>
    </w:p>
    <w:p w14:paraId="0FA8C2C2" w14:textId="77777777" w:rsidR="0020153C" w:rsidRPr="0053549F" w:rsidRDefault="0020153C" w:rsidP="0020153C">
      <w:pPr>
        <w:pStyle w:val="Cover2"/>
        <w:rPr>
          <w:rFonts w:ascii="Huawei Sans" w:eastAsia="方正兰亭黑简体" w:hAnsi="Huawei Sans" w:cs="Huawei Sans"/>
          <w:lang w:eastAsia="zh-CN"/>
        </w:rPr>
      </w:pPr>
    </w:p>
    <w:p w14:paraId="62ED3664" w14:textId="414C8387" w:rsidR="00213E96" w:rsidRPr="0053549F" w:rsidRDefault="00213E96" w:rsidP="0020153C">
      <w:pPr>
        <w:pStyle w:val="Cover2"/>
        <w:rPr>
          <w:rFonts w:ascii="Huawei Sans" w:eastAsia="方正兰亭黑简体" w:hAnsi="Huawei Sans" w:cs="Huawei Sans"/>
          <w:lang w:eastAsia="zh-CN"/>
        </w:rPr>
      </w:pPr>
    </w:p>
    <w:p w14:paraId="3EFA5202" w14:textId="2428E973" w:rsidR="00213E96" w:rsidRPr="0053549F" w:rsidRDefault="00213E96" w:rsidP="0020153C">
      <w:pPr>
        <w:pStyle w:val="Cover2"/>
        <w:rPr>
          <w:rFonts w:ascii="Huawei Sans" w:eastAsia="方正兰亭黑简体" w:hAnsi="Huawei Sans" w:cs="Huawei Sans"/>
          <w:lang w:eastAsia="zh-CN"/>
        </w:rPr>
      </w:pPr>
    </w:p>
    <w:p w14:paraId="5090A8A2" w14:textId="1B7B2006" w:rsidR="00213E96" w:rsidRPr="0053549F" w:rsidRDefault="00213E96" w:rsidP="0020153C">
      <w:pPr>
        <w:pStyle w:val="Cover2"/>
        <w:rPr>
          <w:rFonts w:ascii="Huawei Sans" w:eastAsia="方正兰亭黑简体" w:hAnsi="Huawei Sans" w:cs="Huawei Sans"/>
          <w:lang w:eastAsia="zh-CN"/>
        </w:rPr>
      </w:pPr>
    </w:p>
    <w:p w14:paraId="5D885321" w14:textId="51EA07BB" w:rsidR="00213E96" w:rsidRPr="0053549F" w:rsidRDefault="00213E96" w:rsidP="0020153C">
      <w:pPr>
        <w:pStyle w:val="Cover2"/>
        <w:rPr>
          <w:rFonts w:ascii="Huawei Sans" w:eastAsia="方正兰亭黑简体" w:hAnsi="Huawei Sans" w:cs="Huawei Sans"/>
          <w:lang w:eastAsia="zh-CN"/>
        </w:rPr>
      </w:pPr>
    </w:p>
    <w:p w14:paraId="1A377C9C" w14:textId="5DB420D2" w:rsidR="00213E96" w:rsidRPr="0053549F" w:rsidRDefault="00213E96" w:rsidP="0020153C">
      <w:pPr>
        <w:pStyle w:val="Cover2"/>
        <w:rPr>
          <w:rFonts w:ascii="Huawei Sans" w:eastAsia="方正兰亭黑简体" w:hAnsi="Huawei Sans" w:cs="Huawei Sans"/>
          <w:lang w:eastAsia="zh-CN"/>
        </w:rPr>
      </w:pPr>
    </w:p>
    <w:p w14:paraId="48D05E2B" w14:textId="77777777" w:rsidR="00213E96" w:rsidRPr="0053549F" w:rsidRDefault="00213E96" w:rsidP="00213E96">
      <w:pPr>
        <w:pStyle w:val="Cover2"/>
        <w:rPr>
          <w:rFonts w:ascii="Huawei Sans" w:eastAsia="方正兰亭黑简体" w:hAnsi="Huawei Sans" w:cs="Huawei Sans"/>
          <w:lang w:eastAsia="zh-CN"/>
        </w:rPr>
      </w:pPr>
    </w:p>
    <w:p w14:paraId="7CB96A1D" w14:textId="77777777" w:rsidR="00213E96" w:rsidRPr="0053549F" w:rsidRDefault="00213E96" w:rsidP="00213E96">
      <w:pPr>
        <w:pStyle w:val="Cover2"/>
        <w:jc w:val="left"/>
        <w:rPr>
          <w:rFonts w:ascii="Huawei Sans" w:eastAsia="方正兰亭黑简体" w:hAnsi="Huawei Sans" w:cs="Huawei Sans"/>
          <w:lang w:eastAsia="zh-CN"/>
        </w:rPr>
      </w:pPr>
    </w:p>
    <w:p w14:paraId="7028DA36" w14:textId="14CA7C1E" w:rsidR="00213E96" w:rsidRPr="0053549F" w:rsidRDefault="00342110" w:rsidP="00213E96">
      <w:pPr>
        <w:pStyle w:val="cover--"/>
        <w:rPr>
          <w:rFonts w:ascii="Huawei Sans" w:eastAsia="方正兰亭黑简体" w:hAnsi="Huawei Sans" w:cs="Huawei Sans"/>
          <w:noProof/>
        </w:rPr>
      </w:pPr>
      <w:r w:rsidRPr="0053549F">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3549F" w:rsidRDefault="00213E96" w:rsidP="00213E96">
      <w:pPr>
        <w:rPr>
          <w:rFonts w:ascii="Huawei Sans" w:eastAsia="方正兰亭黑简体" w:hAnsi="Huawei Sans" w:cs="Huawei Sans"/>
        </w:rPr>
      </w:pPr>
      <w:r w:rsidRPr="0053549F">
        <w:rPr>
          <w:rFonts w:ascii="Huawei Sans" w:eastAsia="方正兰亭黑简体" w:hAnsi="Huawei Sans" w:cs="Huawei Sans"/>
          <w:caps/>
        </w:rPr>
        <w:fldChar w:fldCharType="begin"/>
      </w:r>
      <w:r w:rsidRPr="0053549F">
        <w:rPr>
          <w:rFonts w:ascii="Huawei Sans" w:eastAsia="方正兰亭黑简体" w:hAnsi="Huawei Sans" w:cs="Huawei Sans"/>
          <w:caps/>
        </w:rPr>
        <w:instrText xml:space="preserve"> DOCPROPERTY  Confidential </w:instrText>
      </w:r>
      <w:r w:rsidRPr="0053549F">
        <w:rPr>
          <w:rFonts w:ascii="Huawei Sans" w:eastAsia="方正兰亭黑简体" w:hAnsi="Huawei Sans" w:cs="Huawei Sans"/>
          <w:caps/>
        </w:rPr>
        <w:fldChar w:fldCharType="end"/>
      </w:r>
    </w:p>
    <w:p w14:paraId="6F7BEF1B" w14:textId="77777777" w:rsidR="00213E96" w:rsidRPr="0053549F" w:rsidRDefault="00213E96" w:rsidP="00213E96">
      <w:pPr>
        <w:pStyle w:val="Cover2"/>
        <w:rPr>
          <w:rFonts w:ascii="Huawei Sans" w:eastAsia="方正兰亭黑简体" w:hAnsi="Huawei Sans" w:cs="Huawei Sans"/>
          <w:lang w:eastAsia="zh-CN"/>
        </w:rPr>
      </w:pPr>
      <w:r w:rsidRPr="0053549F">
        <w:rPr>
          <w:rFonts w:ascii="Huawei Sans" w:eastAsia="方正兰亭黑简体" w:hAnsi="Huawei Sans" w:cs="Huawei Sans"/>
          <w:lang w:eastAsia="zh-CN"/>
        </w:rPr>
        <w:t>华为技术有限公司</w:t>
      </w:r>
    </w:p>
    <w:p w14:paraId="4C0703B4" w14:textId="77777777" w:rsidR="00033B54" w:rsidRPr="0053549F" w:rsidRDefault="00033B54">
      <w:pPr>
        <w:topLinePunct w:val="0"/>
        <w:adjustRightInd/>
        <w:snapToGrid/>
        <w:spacing w:before="0" w:after="0" w:line="240" w:lineRule="auto"/>
        <w:ind w:left="0"/>
        <w:rPr>
          <w:rFonts w:ascii="Huawei Sans" w:eastAsia="方正兰亭黑简体" w:hAnsi="Huawei Sans" w:cs="Huawei Sans"/>
        </w:rPr>
        <w:sectPr w:rsidR="00033B54" w:rsidRPr="0053549F" w:rsidSect="003C60D4">
          <w:pgSz w:w="11906" w:h="16838" w:code="9"/>
          <w:pgMar w:top="1701" w:right="1134" w:bottom="1701" w:left="1134" w:header="567" w:footer="567" w:gutter="0"/>
          <w:pgNumType w:start="1"/>
          <w:cols w:space="425"/>
          <w:docGrid w:linePitch="312"/>
        </w:sectPr>
      </w:pPr>
      <w:r w:rsidRPr="0053549F">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微软雅黑"/>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3549F" w:rsidRDefault="0020153C" w:rsidP="00F7725D">
          <w:pPr>
            <w:pStyle w:val="Contents"/>
          </w:pPr>
          <w:r w:rsidRPr="0053549F">
            <w:rPr>
              <w:lang w:val="zh-CN"/>
            </w:rPr>
            <w:t>目录</w:t>
          </w:r>
        </w:p>
        <w:p w14:paraId="67E90063" w14:textId="77777777" w:rsidR="0009368C"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53549F">
            <w:rPr>
              <w:rFonts w:ascii="Huawei Sans" w:hAnsi="Huawei Sans" w:cs="Huawei Sans"/>
              <w:noProof/>
            </w:rPr>
            <w:fldChar w:fldCharType="begin"/>
          </w:r>
          <w:r w:rsidRPr="0053549F">
            <w:rPr>
              <w:rFonts w:ascii="Huawei Sans" w:hAnsi="Huawei Sans" w:cs="Huawei Sans"/>
              <w:noProof/>
            </w:rPr>
            <w:instrText xml:space="preserve"> TOC \o "1-3" \h \z \u </w:instrText>
          </w:r>
          <w:r w:rsidRPr="0053549F">
            <w:rPr>
              <w:rFonts w:ascii="Huawei Sans" w:hAnsi="Huawei Sans" w:cs="Huawei Sans"/>
              <w:noProof/>
            </w:rPr>
            <w:fldChar w:fldCharType="separate"/>
          </w:r>
          <w:hyperlink w:anchor="_Toc81317360" w:history="1">
            <w:r w:rsidR="0009368C" w:rsidRPr="001416EB">
              <w:rPr>
                <w:rStyle w:val="ad"/>
                <w:rFonts w:hint="eastAsia"/>
                <w:noProof/>
              </w:rPr>
              <w:t>前</w:t>
            </w:r>
            <w:r w:rsidR="0009368C" w:rsidRPr="001416EB">
              <w:rPr>
                <w:rStyle w:val="ad"/>
                <w:noProof/>
              </w:rPr>
              <w:t xml:space="preserve">  </w:t>
            </w:r>
            <w:r w:rsidR="0009368C" w:rsidRPr="001416EB">
              <w:rPr>
                <w:rStyle w:val="ad"/>
                <w:rFonts w:hint="eastAsia"/>
                <w:noProof/>
              </w:rPr>
              <w:t>言</w:t>
            </w:r>
            <w:r w:rsidR="0009368C">
              <w:rPr>
                <w:noProof/>
                <w:webHidden/>
              </w:rPr>
              <w:tab/>
            </w:r>
            <w:r w:rsidR="0009368C">
              <w:rPr>
                <w:noProof/>
                <w:webHidden/>
              </w:rPr>
              <w:fldChar w:fldCharType="begin"/>
            </w:r>
            <w:r w:rsidR="0009368C">
              <w:rPr>
                <w:noProof/>
                <w:webHidden/>
              </w:rPr>
              <w:instrText xml:space="preserve"> PAGEREF _Toc81317360 \h </w:instrText>
            </w:r>
            <w:r w:rsidR="0009368C">
              <w:rPr>
                <w:noProof/>
                <w:webHidden/>
              </w:rPr>
            </w:r>
            <w:r w:rsidR="0009368C">
              <w:rPr>
                <w:noProof/>
                <w:webHidden/>
              </w:rPr>
              <w:fldChar w:fldCharType="separate"/>
            </w:r>
            <w:r w:rsidR="0009368C">
              <w:rPr>
                <w:rFonts w:hint="eastAsia"/>
                <w:noProof/>
                <w:webHidden/>
              </w:rPr>
              <w:t>2</w:t>
            </w:r>
            <w:r w:rsidR="0009368C">
              <w:rPr>
                <w:noProof/>
                <w:webHidden/>
              </w:rPr>
              <w:fldChar w:fldCharType="end"/>
            </w:r>
          </w:hyperlink>
        </w:p>
        <w:p w14:paraId="70C0C289"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1" w:history="1">
            <w:r w:rsidR="0009368C" w:rsidRPr="001416EB">
              <w:rPr>
                <w:rStyle w:val="ad"/>
                <w:rFonts w:hint="eastAsia"/>
              </w:rPr>
              <w:t>简介</w:t>
            </w:r>
            <w:r w:rsidR="0009368C">
              <w:rPr>
                <w:webHidden/>
              </w:rPr>
              <w:tab/>
            </w:r>
            <w:r w:rsidR="0009368C">
              <w:rPr>
                <w:webHidden/>
              </w:rPr>
              <w:fldChar w:fldCharType="begin"/>
            </w:r>
            <w:r w:rsidR="0009368C">
              <w:rPr>
                <w:webHidden/>
              </w:rPr>
              <w:instrText xml:space="preserve"> PAGEREF _Toc81317361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2DF3E32E"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2" w:history="1">
            <w:r w:rsidR="0009368C" w:rsidRPr="001416EB">
              <w:rPr>
                <w:rStyle w:val="ad"/>
                <w:rFonts w:hint="eastAsia"/>
              </w:rPr>
              <w:t>内容描述</w:t>
            </w:r>
            <w:r w:rsidR="0009368C">
              <w:rPr>
                <w:webHidden/>
              </w:rPr>
              <w:tab/>
            </w:r>
            <w:r w:rsidR="0009368C">
              <w:rPr>
                <w:webHidden/>
              </w:rPr>
              <w:fldChar w:fldCharType="begin"/>
            </w:r>
            <w:r w:rsidR="0009368C">
              <w:rPr>
                <w:webHidden/>
              </w:rPr>
              <w:instrText xml:space="preserve"> PAGEREF _Toc81317362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005F1449"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3" w:history="1">
            <w:r w:rsidR="0009368C" w:rsidRPr="001416EB">
              <w:rPr>
                <w:rStyle w:val="ad"/>
                <w:rFonts w:hint="eastAsia"/>
              </w:rPr>
              <w:t>前置条件</w:t>
            </w:r>
            <w:r w:rsidR="0009368C">
              <w:rPr>
                <w:webHidden/>
              </w:rPr>
              <w:tab/>
            </w:r>
            <w:r w:rsidR="0009368C">
              <w:rPr>
                <w:webHidden/>
              </w:rPr>
              <w:fldChar w:fldCharType="begin"/>
            </w:r>
            <w:r w:rsidR="0009368C">
              <w:rPr>
                <w:webHidden/>
              </w:rPr>
              <w:instrText xml:space="preserve"> PAGEREF _Toc81317363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5A99ED50"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4" w:history="1">
            <w:r w:rsidR="0009368C" w:rsidRPr="001416EB">
              <w:rPr>
                <w:rStyle w:val="ad"/>
                <w:rFonts w:hint="eastAsia"/>
              </w:rPr>
              <w:t>实验环境说明</w:t>
            </w:r>
            <w:r w:rsidR="0009368C">
              <w:rPr>
                <w:webHidden/>
              </w:rPr>
              <w:tab/>
            </w:r>
            <w:r w:rsidR="0009368C">
              <w:rPr>
                <w:webHidden/>
              </w:rPr>
              <w:fldChar w:fldCharType="begin"/>
            </w:r>
            <w:r w:rsidR="0009368C">
              <w:rPr>
                <w:webHidden/>
              </w:rPr>
              <w:instrText xml:space="preserve"> PAGEREF _Toc81317364 \h </w:instrText>
            </w:r>
            <w:r w:rsidR="0009368C">
              <w:rPr>
                <w:webHidden/>
              </w:rPr>
            </w:r>
            <w:r w:rsidR="0009368C">
              <w:rPr>
                <w:webHidden/>
              </w:rPr>
              <w:fldChar w:fldCharType="separate"/>
            </w:r>
            <w:r w:rsidR="0009368C">
              <w:rPr>
                <w:rFonts w:hint="eastAsia"/>
                <w:webHidden/>
              </w:rPr>
              <w:t>3</w:t>
            </w:r>
            <w:r w:rsidR="0009368C">
              <w:rPr>
                <w:webHidden/>
              </w:rPr>
              <w:fldChar w:fldCharType="end"/>
            </w:r>
          </w:hyperlink>
        </w:p>
        <w:p w14:paraId="5E320A20"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5" w:history="1">
            <w:r w:rsidR="0009368C" w:rsidRPr="001416EB">
              <w:rPr>
                <w:rStyle w:val="ad"/>
                <w:rFonts w:hint="eastAsia"/>
              </w:rPr>
              <w:t>实验概览</w:t>
            </w:r>
            <w:r w:rsidR="0009368C">
              <w:rPr>
                <w:webHidden/>
              </w:rPr>
              <w:tab/>
            </w:r>
            <w:r w:rsidR="0009368C">
              <w:rPr>
                <w:webHidden/>
              </w:rPr>
              <w:fldChar w:fldCharType="begin"/>
            </w:r>
            <w:r w:rsidR="0009368C">
              <w:rPr>
                <w:webHidden/>
              </w:rPr>
              <w:instrText xml:space="preserve"> PAGEREF _Toc81317365 \h </w:instrText>
            </w:r>
            <w:r w:rsidR="0009368C">
              <w:rPr>
                <w:webHidden/>
              </w:rPr>
            </w:r>
            <w:r w:rsidR="0009368C">
              <w:rPr>
                <w:webHidden/>
              </w:rPr>
              <w:fldChar w:fldCharType="separate"/>
            </w:r>
            <w:r w:rsidR="0009368C">
              <w:rPr>
                <w:rFonts w:hint="eastAsia"/>
                <w:webHidden/>
              </w:rPr>
              <w:t>4</w:t>
            </w:r>
            <w:r w:rsidR="0009368C">
              <w:rPr>
                <w:webHidden/>
              </w:rPr>
              <w:fldChar w:fldCharType="end"/>
            </w:r>
          </w:hyperlink>
        </w:p>
        <w:p w14:paraId="40BB63B6" w14:textId="77777777" w:rsidR="0009368C" w:rsidRDefault="00D17916">
          <w:pPr>
            <w:pStyle w:val="12"/>
            <w:tabs>
              <w:tab w:val="right" w:leader="dot" w:pos="9628"/>
            </w:tabs>
            <w:rPr>
              <w:rFonts w:asciiTheme="minorHAnsi" w:eastAsiaTheme="minorEastAsia" w:hAnsiTheme="minorHAnsi" w:cstheme="minorBidi"/>
              <w:b w:val="0"/>
              <w:bCs w:val="0"/>
              <w:noProof/>
              <w:kern w:val="2"/>
              <w:sz w:val="21"/>
              <w:szCs w:val="22"/>
            </w:rPr>
          </w:pPr>
          <w:hyperlink w:anchor="_Toc81317366" w:history="1">
            <w:r w:rsidR="0009368C" w:rsidRPr="001416EB">
              <w:rPr>
                <w:rStyle w:val="ad"/>
                <w:noProof/>
              </w:rPr>
              <w:t>1 openGauss</w:t>
            </w:r>
            <w:r w:rsidR="0009368C" w:rsidRPr="001416EB">
              <w:rPr>
                <w:rStyle w:val="ad"/>
                <w:rFonts w:hint="eastAsia"/>
                <w:noProof/>
              </w:rPr>
              <w:t>数据库安装</w:t>
            </w:r>
            <w:r w:rsidR="0009368C">
              <w:rPr>
                <w:noProof/>
                <w:webHidden/>
              </w:rPr>
              <w:tab/>
            </w:r>
            <w:r w:rsidR="0009368C">
              <w:rPr>
                <w:noProof/>
                <w:webHidden/>
              </w:rPr>
              <w:fldChar w:fldCharType="begin"/>
            </w:r>
            <w:r w:rsidR="0009368C">
              <w:rPr>
                <w:noProof/>
                <w:webHidden/>
              </w:rPr>
              <w:instrText xml:space="preserve"> PAGEREF _Toc81317366 \h </w:instrText>
            </w:r>
            <w:r w:rsidR="0009368C">
              <w:rPr>
                <w:noProof/>
                <w:webHidden/>
              </w:rPr>
            </w:r>
            <w:r w:rsidR="0009368C">
              <w:rPr>
                <w:noProof/>
                <w:webHidden/>
              </w:rPr>
              <w:fldChar w:fldCharType="separate"/>
            </w:r>
            <w:r w:rsidR="0009368C">
              <w:rPr>
                <w:rFonts w:hint="eastAsia"/>
                <w:noProof/>
                <w:webHidden/>
              </w:rPr>
              <w:t>5</w:t>
            </w:r>
            <w:r w:rsidR="0009368C">
              <w:rPr>
                <w:noProof/>
                <w:webHidden/>
              </w:rPr>
              <w:fldChar w:fldCharType="end"/>
            </w:r>
          </w:hyperlink>
        </w:p>
        <w:p w14:paraId="6FED2125"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7" w:history="1">
            <w:r w:rsidR="0009368C" w:rsidRPr="001416EB">
              <w:rPr>
                <w:rStyle w:val="ad"/>
                <w:rFonts w:cs="Huawei Sans"/>
                <w:snapToGrid w:val="0"/>
              </w:rPr>
              <w:t>1.1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实验介绍</w:t>
            </w:r>
            <w:r w:rsidR="0009368C">
              <w:rPr>
                <w:webHidden/>
              </w:rPr>
              <w:tab/>
            </w:r>
            <w:r w:rsidR="0009368C">
              <w:rPr>
                <w:webHidden/>
              </w:rPr>
              <w:fldChar w:fldCharType="begin"/>
            </w:r>
            <w:r w:rsidR="0009368C">
              <w:rPr>
                <w:webHidden/>
              </w:rPr>
              <w:instrText xml:space="preserve"> PAGEREF _Toc81317367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771D7516"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68" w:history="1">
            <w:r w:rsidR="0009368C" w:rsidRPr="001416EB">
              <w:rPr>
                <w:rStyle w:val="ad"/>
                <w:rFonts w:cs="Huawei Sans"/>
                <w:bCs/>
                <w:snapToGrid w:val="0"/>
              </w:rPr>
              <w:t>1.1.1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关于本实验</w:t>
            </w:r>
            <w:r w:rsidR="0009368C">
              <w:rPr>
                <w:webHidden/>
              </w:rPr>
              <w:tab/>
            </w:r>
            <w:r w:rsidR="0009368C">
              <w:rPr>
                <w:webHidden/>
              </w:rPr>
              <w:fldChar w:fldCharType="begin"/>
            </w:r>
            <w:r w:rsidR="0009368C">
              <w:rPr>
                <w:webHidden/>
              </w:rPr>
              <w:instrText xml:space="preserve"> PAGEREF _Toc81317368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4021B584"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69" w:history="1">
            <w:r w:rsidR="0009368C" w:rsidRPr="001416EB">
              <w:rPr>
                <w:rStyle w:val="ad"/>
                <w:rFonts w:cs="Huawei Sans"/>
                <w:bCs/>
                <w:snapToGrid w:val="0"/>
              </w:rPr>
              <w:t>1.1.2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实验目的</w:t>
            </w:r>
            <w:r w:rsidR="0009368C">
              <w:rPr>
                <w:webHidden/>
              </w:rPr>
              <w:tab/>
            </w:r>
            <w:r w:rsidR="0009368C">
              <w:rPr>
                <w:webHidden/>
              </w:rPr>
              <w:fldChar w:fldCharType="begin"/>
            </w:r>
            <w:r w:rsidR="0009368C">
              <w:rPr>
                <w:webHidden/>
              </w:rPr>
              <w:instrText xml:space="preserve"> PAGEREF _Toc81317369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683D71C7"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70" w:history="1">
            <w:r w:rsidR="0009368C" w:rsidRPr="001416EB">
              <w:rPr>
                <w:rStyle w:val="ad"/>
                <w:rFonts w:cs="Huawei Sans"/>
                <w:snapToGrid w:val="0"/>
              </w:rPr>
              <w:t>1.2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购买弹性云服务器</w:t>
            </w:r>
            <w:r w:rsidR="0009368C" w:rsidRPr="001416EB">
              <w:rPr>
                <w:rStyle w:val="ad"/>
                <w:rFonts w:ascii="Huawei Sans" w:hAnsi="Huawei Sans" w:cs="Huawei Sans"/>
              </w:rPr>
              <w:t>ECS</w:t>
            </w:r>
            <w:r w:rsidR="0009368C" w:rsidRPr="001416EB">
              <w:rPr>
                <w:rStyle w:val="ad"/>
                <w:rFonts w:ascii="Huawei Sans" w:hAnsi="Huawei Sans" w:cs="Huawei Sans" w:hint="eastAsia"/>
              </w:rPr>
              <w:t>（</w:t>
            </w:r>
            <w:r w:rsidR="0009368C" w:rsidRPr="001416EB">
              <w:rPr>
                <w:rStyle w:val="ad"/>
                <w:rFonts w:ascii="Huawei Sans" w:hAnsi="Huawei Sans" w:cs="Huawei Sans"/>
              </w:rPr>
              <w:t>openEuler ARM</w:t>
            </w:r>
            <w:r w:rsidR="0009368C" w:rsidRPr="001416EB">
              <w:rPr>
                <w:rStyle w:val="ad"/>
                <w:rFonts w:ascii="Huawei Sans" w:hAnsi="Huawei Sans" w:cs="Huawei Sans" w:hint="eastAsia"/>
              </w:rPr>
              <w:t>操作系统）</w:t>
            </w:r>
            <w:r w:rsidR="0009368C">
              <w:rPr>
                <w:webHidden/>
              </w:rPr>
              <w:tab/>
            </w:r>
            <w:r w:rsidR="0009368C">
              <w:rPr>
                <w:webHidden/>
              </w:rPr>
              <w:fldChar w:fldCharType="begin"/>
            </w:r>
            <w:r w:rsidR="0009368C">
              <w:rPr>
                <w:webHidden/>
              </w:rPr>
              <w:instrText xml:space="preserve"> PAGEREF _Toc81317370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1842BD8E"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1" w:history="1">
            <w:r w:rsidR="0009368C" w:rsidRPr="001416EB">
              <w:rPr>
                <w:rStyle w:val="ad"/>
                <w:rFonts w:cs="Huawei Sans"/>
                <w:bCs/>
                <w:snapToGrid w:val="0"/>
              </w:rPr>
              <w:t>1.2.1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登录华为云</w:t>
            </w:r>
            <w:r w:rsidR="0009368C">
              <w:rPr>
                <w:webHidden/>
              </w:rPr>
              <w:tab/>
            </w:r>
            <w:r w:rsidR="0009368C">
              <w:rPr>
                <w:webHidden/>
              </w:rPr>
              <w:fldChar w:fldCharType="begin"/>
            </w:r>
            <w:r w:rsidR="0009368C">
              <w:rPr>
                <w:webHidden/>
              </w:rPr>
              <w:instrText xml:space="preserve"> PAGEREF _Toc81317371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536EB764"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2" w:history="1">
            <w:r w:rsidR="0009368C" w:rsidRPr="001416EB">
              <w:rPr>
                <w:rStyle w:val="ad"/>
                <w:rFonts w:cs="Huawei Sans"/>
                <w:bCs/>
                <w:snapToGrid w:val="0"/>
              </w:rPr>
              <w:t>1.2.2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购买弹性云服务器</w:t>
            </w:r>
            <w:r w:rsidR="0009368C" w:rsidRPr="001416EB">
              <w:rPr>
                <w:rStyle w:val="ad"/>
                <w:rFonts w:ascii="Huawei Sans" w:hAnsi="Huawei Sans" w:cs="Huawei Sans"/>
              </w:rPr>
              <w:t>ECS</w:t>
            </w:r>
            <w:r w:rsidR="0009368C">
              <w:rPr>
                <w:webHidden/>
              </w:rPr>
              <w:tab/>
            </w:r>
            <w:r w:rsidR="0009368C">
              <w:rPr>
                <w:webHidden/>
              </w:rPr>
              <w:fldChar w:fldCharType="begin"/>
            </w:r>
            <w:r w:rsidR="0009368C">
              <w:rPr>
                <w:webHidden/>
              </w:rPr>
              <w:instrText xml:space="preserve"> PAGEREF _Toc81317372 \h </w:instrText>
            </w:r>
            <w:r w:rsidR="0009368C">
              <w:rPr>
                <w:webHidden/>
              </w:rPr>
            </w:r>
            <w:r w:rsidR="0009368C">
              <w:rPr>
                <w:webHidden/>
              </w:rPr>
              <w:fldChar w:fldCharType="separate"/>
            </w:r>
            <w:r w:rsidR="0009368C">
              <w:rPr>
                <w:rFonts w:hint="eastAsia"/>
                <w:webHidden/>
              </w:rPr>
              <w:t>6</w:t>
            </w:r>
            <w:r w:rsidR="0009368C">
              <w:rPr>
                <w:webHidden/>
              </w:rPr>
              <w:fldChar w:fldCharType="end"/>
            </w:r>
          </w:hyperlink>
        </w:p>
        <w:p w14:paraId="597E6A1E"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73" w:history="1">
            <w:r w:rsidR="0009368C" w:rsidRPr="001416EB">
              <w:rPr>
                <w:rStyle w:val="ad"/>
                <w:rFonts w:cs="Huawei Sans"/>
                <w:snapToGrid w:val="0"/>
              </w:rPr>
              <w:t>1.3</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修改操作系统配置</w:t>
            </w:r>
            <w:r w:rsidR="0009368C">
              <w:rPr>
                <w:webHidden/>
              </w:rPr>
              <w:tab/>
            </w:r>
            <w:r w:rsidR="0009368C">
              <w:rPr>
                <w:webHidden/>
              </w:rPr>
              <w:fldChar w:fldCharType="begin"/>
            </w:r>
            <w:r w:rsidR="0009368C">
              <w:rPr>
                <w:webHidden/>
              </w:rPr>
              <w:instrText xml:space="preserve"> PAGEREF _Toc81317373 \h </w:instrText>
            </w:r>
            <w:r w:rsidR="0009368C">
              <w:rPr>
                <w:webHidden/>
              </w:rPr>
            </w:r>
            <w:r w:rsidR="0009368C">
              <w:rPr>
                <w:webHidden/>
              </w:rPr>
              <w:fldChar w:fldCharType="separate"/>
            </w:r>
            <w:r w:rsidR="0009368C">
              <w:rPr>
                <w:rFonts w:hint="eastAsia"/>
                <w:webHidden/>
              </w:rPr>
              <w:t>11</w:t>
            </w:r>
            <w:r w:rsidR="0009368C">
              <w:rPr>
                <w:webHidden/>
              </w:rPr>
              <w:fldChar w:fldCharType="end"/>
            </w:r>
          </w:hyperlink>
        </w:p>
        <w:p w14:paraId="61B9E53A"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4" w:history="1">
            <w:r w:rsidR="0009368C" w:rsidRPr="001416EB">
              <w:rPr>
                <w:rStyle w:val="ad"/>
                <w:rFonts w:cs="Huawei Sans"/>
                <w:bCs/>
                <w:snapToGrid w:val="0"/>
                <w:lang w:eastAsia="en-US"/>
              </w:rPr>
              <w:t>1.3.1</w:t>
            </w:r>
            <w:r w:rsidR="0009368C" w:rsidRPr="001416EB">
              <w:rPr>
                <w:rStyle w:val="ad"/>
                <w:rFonts w:ascii="Huawei Sans" w:hAnsi="Huawei Sans" w:cs="Huawei Sans" w:hint="eastAsia"/>
                <w:lang w:eastAsia="en-US"/>
              </w:rPr>
              <w:t xml:space="preserve"> </w:t>
            </w:r>
            <w:r w:rsidR="0009368C" w:rsidRPr="001416EB">
              <w:rPr>
                <w:rStyle w:val="ad"/>
                <w:rFonts w:ascii="Huawei Sans" w:hAnsi="Huawei Sans" w:cs="Huawei Sans" w:hint="eastAsia"/>
                <w:lang w:eastAsia="en-US"/>
              </w:rPr>
              <w:t>连接服务器</w:t>
            </w:r>
            <w:r w:rsidR="0009368C">
              <w:rPr>
                <w:webHidden/>
              </w:rPr>
              <w:tab/>
            </w:r>
            <w:r w:rsidR="0009368C">
              <w:rPr>
                <w:webHidden/>
              </w:rPr>
              <w:fldChar w:fldCharType="begin"/>
            </w:r>
            <w:r w:rsidR="0009368C">
              <w:rPr>
                <w:webHidden/>
              </w:rPr>
              <w:instrText xml:space="preserve"> PAGEREF _Toc81317374 \h </w:instrText>
            </w:r>
            <w:r w:rsidR="0009368C">
              <w:rPr>
                <w:webHidden/>
              </w:rPr>
            </w:r>
            <w:r w:rsidR="0009368C">
              <w:rPr>
                <w:webHidden/>
              </w:rPr>
              <w:fldChar w:fldCharType="separate"/>
            </w:r>
            <w:r w:rsidR="0009368C">
              <w:rPr>
                <w:rFonts w:hint="eastAsia"/>
                <w:webHidden/>
              </w:rPr>
              <w:t>11</w:t>
            </w:r>
            <w:r w:rsidR="0009368C">
              <w:rPr>
                <w:webHidden/>
              </w:rPr>
              <w:fldChar w:fldCharType="end"/>
            </w:r>
          </w:hyperlink>
        </w:p>
        <w:p w14:paraId="339BC43A"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5" w:history="1">
            <w:r w:rsidR="0009368C" w:rsidRPr="001416EB">
              <w:rPr>
                <w:rStyle w:val="ad"/>
                <w:rFonts w:cs="Huawei Sans"/>
                <w:bCs/>
                <w:snapToGrid w:val="0"/>
                <w:lang w:eastAsia="en-US"/>
              </w:rPr>
              <w:t>1.3.2</w:t>
            </w:r>
            <w:r w:rsidR="0009368C" w:rsidRPr="001416EB">
              <w:rPr>
                <w:rStyle w:val="ad"/>
                <w:rFonts w:ascii="Huawei Sans" w:hAnsi="Huawei Sans" w:cs="Huawei Sans" w:hint="eastAsia"/>
                <w:lang w:eastAsia="en-US"/>
              </w:rPr>
              <w:t xml:space="preserve"> </w:t>
            </w:r>
            <w:r w:rsidR="0009368C" w:rsidRPr="001416EB">
              <w:rPr>
                <w:rStyle w:val="ad"/>
                <w:rFonts w:ascii="Huawei Sans" w:hAnsi="Huawei Sans" w:cs="Huawei Sans" w:hint="eastAsia"/>
                <w:lang w:eastAsia="en-US"/>
              </w:rPr>
              <w:t>设置字符集参数</w:t>
            </w:r>
            <w:r w:rsidR="0009368C">
              <w:rPr>
                <w:webHidden/>
              </w:rPr>
              <w:tab/>
            </w:r>
            <w:r w:rsidR="0009368C">
              <w:rPr>
                <w:webHidden/>
              </w:rPr>
              <w:fldChar w:fldCharType="begin"/>
            </w:r>
            <w:r w:rsidR="0009368C">
              <w:rPr>
                <w:webHidden/>
              </w:rPr>
              <w:instrText xml:space="preserve"> PAGEREF _Toc81317375 \h </w:instrText>
            </w:r>
            <w:r w:rsidR="0009368C">
              <w:rPr>
                <w:webHidden/>
              </w:rPr>
            </w:r>
            <w:r w:rsidR="0009368C">
              <w:rPr>
                <w:webHidden/>
              </w:rPr>
              <w:fldChar w:fldCharType="separate"/>
            </w:r>
            <w:r w:rsidR="0009368C">
              <w:rPr>
                <w:rFonts w:hint="eastAsia"/>
                <w:webHidden/>
              </w:rPr>
              <w:t>12</w:t>
            </w:r>
            <w:r w:rsidR="0009368C">
              <w:rPr>
                <w:webHidden/>
              </w:rPr>
              <w:fldChar w:fldCharType="end"/>
            </w:r>
          </w:hyperlink>
        </w:p>
        <w:p w14:paraId="79C3BCF5"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6" w:history="1">
            <w:r w:rsidR="0009368C" w:rsidRPr="001416EB">
              <w:rPr>
                <w:rStyle w:val="ad"/>
                <w:rFonts w:cs="Huawei Sans"/>
                <w:bCs/>
                <w:snapToGrid w:val="0"/>
              </w:rPr>
              <w:t>1.3.3</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修改</w:t>
            </w:r>
            <w:r w:rsidR="0009368C" w:rsidRPr="001416EB">
              <w:rPr>
                <w:rStyle w:val="ad"/>
                <w:rFonts w:ascii="Huawei Sans" w:hAnsi="Huawei Sans" w:cs="Huawei Sans"/>
              </w:rPr>
              <w:t>python</w:t>
            </w:r>
            <w:r w:rsidR="0009368C" w:rsidRPr="001416EB">
              <w:rPr>
                <w:rStyle w:val="ad"/>
                <w:rFonts w:ascii="Huawei Sans" w:hAnsi="Huawei Sans" w:cs="Huawei Sans" w:hint="eastAsia"/>
              </w:rPr>
              <w:t>版本</w:t>
            </w:r>
            <w:r w:rsidR="0009368C" w:rsidRPr="001416EB">
              <w:rPr>
                <w:rStyle w:val="ad"/>
                <w:rFonts w:hint="eastAsia"/>
              </w:rPr>
              <w:t>并安装</w:t>
            </w:r>
            <w:r w:rsidR="0009368C" w:rsidRPr="001416EB">
              <w:rPr>
                <w:rStyle w:val="ad"/>
              </w:rPr>
              <w:t>libaio</w:t>
            </w:r>
            <w:r w:rsidR="0009368C" w:rsidRPr="001416EB">
              <w:rPr>
                <w:rStyle w:val="ad"/>
                <w:rFonts w:hint="eastAsia"/>
              </w:rPr>
              <w:t>包</w:t>
            </w:r>
            <w:r w:rsidR="0009368C">
              <w:rPr>
                <w:webHidden/>
              </w:rPr>
              <w:tab/>
            </w:r>
            <w:r w:rsidR="0009368C">
              <w:rPr>
                <w:webHidden/>
              </w:rPr>
              <w:fldChar w:fldCharType="begin"/>
            </w:r>
            <w:r w:rsidR="0009368C">
              <w:rPr>
                <w:webHidden/>
              </w:rPr>
              <w:instrText xml:space="preserve"> PAGEREF _Toc81317376 \h </w:instrText>
            </w:r>
            <w:r w:rsidR="0009368C">
              <w:rPr>
                <w:webHidden/>
              </w:rPr>
            </w:r>
            <w:r w:rsidR="0009368C">
              <w:rPr>
                <w:webHidden/>
              </w:rPr>
              <w:fldChar w:fldCharType="separate"/>
            </w:r>
            <w:r w:rsidR="0009368C">
              <w:rPr>
                <w:rFonts w:hint="eastAsia"/>
                <w:webHidden/>
              </w:rPr>
              <w:t>12</w:t>
            </w:r>
            <w:r w:rsidR="0009368C">
              <w:rPr>
                <w:webHidden/>
              </w:rPr>
              <w:fldChar w:fldCharType="end"/>
            </w:r>
          </w:hyperlink>
        </w:p>
        <w:p w14:paraId="653505AD"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77" w:history="1">
            <w:r w:rsidR="0009368C" w:rsidRPr="001416EB">
              <w:rPr>
                <w:rStyle w:val="ad"/>
                <w:rFonts w:cs="Huawei Sans"/>
                <w:snapToGrid w:val="0"/>
              </w:rPr>
              <w:t>1.4</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安装</w:t>
            </w:r>
            <w:r w:rsidR="0009368C" w:rsidRPr="001416EB">
              <w:rPr>
                <w:rStyle w:val="ad"/>
                <w:rFonts w:ascii="Huawei Sans" w:hAnsi="Huawei Sans" w:cs="Huawei Sans"/>
              </w:rPr>
              <w:t>openGauss</w:t>
            </w:r>
            <w:r w:rsidR="0009368C" w:rsidRPr="001416EB">
              <w:rPr>
                <w:rStyle w:val="ad"/>
                <w:rFonts w:ascii="Huawei Sans" w:hAnsi="Huawei Sans" w:cs="Huawei Sans" w:hint="eastAsia"/>
              </w:rPr>
              <w:t>数据库</w:t>
            </w:r>
            <w:r w:rsidR="0009368C">
              <w:rPr>
                <w:webHidden/>
              </w:rPr>
              <w:tab/>
            </w:r>
            <w:r w:rsidR="0009368C">
              <w:rPr>
                <w:webHidden/>
              </w:rPr>
              <w:fldChar w:fldCharType="begin"/>
            </w:r>
            <w:r w:rsidR="0009368C">
              <w:rPr>
                <w:webHidden/>
              </w:rPr>
              <w:instrText xml:space="preserve"> PAGEREF _Toc81317377 \h </w:instrText>
            </w:r>
            <w:r w:rsidR="0009368C">
              <w:rPr>
                <w:webHidden/>
              </w:rPr>
            </w:r>
            <w:r w:rsidR="0009368C">
              <w:rPr>
                <w:webHidden/>
              </w:rPr>
              <w:fldChar w:fldCharType="separate"/>
            </w:r>
            <w:r w:rsidR="0009368C">
              <w:rPr>
                <w:rFonts w:hint="eastAsia"/>
                <w:webHidden/>
              </w:rPr>
              <w:t>13</w:t>
            </w:r>
            <w:r w:rsidR="0009368C">
              <w:rPr>
                <w:webHidden/>
              </w:rPr>
              <w:fldChar w:fldCharType="end"/>
            </w:r>
          </w:hyperlink>
        </w:p>
        <w:p w14:paraId="3E27B5A9"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8" w:history="1">
            <w:r w:rsidR="0009368C" w:rsidRPr="001416EB">
              <w:rPr>
                <w:rStyle w:val="ad"/>
                <w:rFonts w:cs="Huawei Sans"/>
                <w:bCs/>
                <w:snapToGrid w:val="0"/>
              </w:rPr>
              <w:t>1.4.1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下载数据库安装包</w:t>
            </w:r>
            <w:r w:rsidR="0009368C">
              <w:rPr>
                <w:webHidden/>
              </w:rPr>
              <w:tab/>
            </w:r>
            <w:r w:rsidR="0009368C">
              <w:rPr>
                <w:webHidden/>
              </w:rPr>
              <w:fldChar w:fldCharType="begin"/>
            </w:r>
            <w:r w:rsidR="0009368C">
              <w:rPr>
                <w:webHidden/>
              </w:rPr>
              <w:instrText xml:space="preserve"> PAGEREF _Toc81317378 \h </w:instrText>
            </w:r>
            <w:r w:rsidR="0009368C">
              <w:rPr>
                <w:webHidden/>
              </w:rPr>
            </w:r>
            <w:r w:rsidR="0009368C">
              <w:rPr>
                <w:webHidden/>
              </w:rPr>
              <w:fldChar w:fldCharType="separate"/>
            </w:r>
            <w:r w:rsidR="0009368C">
              <w:rPr>
                <w:rFonts w:hint="eastAsia"/>
                <w:webHidden/>
              </w:rPr>
              <w:t>13</w:t>
            </w:r>
            <w:r w:rsidR="0009368C">
              <w:rPr>
                <w:webHidden/>
              </w:rPr>
              <w:fldChar w:fldCharType="end"/>
            </w:r>
          </w:hyperlink>
        </w:p>
        <w:p w14:paraId="1470D8E2"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9" w:history="1">
            <w:r w:rsidR="0009368C" w:rsidRPr="001416EB">
              <w:rPr>
                <w:rStyle w:val="ad"/>
                <w:rFonts w:cs="Huawei Sans"/>
                <w:bCs/>
                <w:snapToGrid w:val="0"/>
              </w:rPr>
              <w:t>1.4.2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创建</w:t>
            </w:r>
            <w:r w:rsidR="0009368C" w:rsidRPr="001416EB">
              <w:rPr>
                <w:rStyle w:val="ad"/>
                <w:rFonts w:ascii="Huawei Sans" w:hAnsi="Huawei Sans" w:cs="Huawei Sans"/>
              </w:rPr>
              <w:t>XML</w:t>
            </w:r>
            <w:r w:rsidR="0009368C" w:rsidRPr="001416EB">
              <w:rPr>
                <w:rStyle w:val="ad"/>
                <w:rFonts w:ascii="Huawei Sans" w:hAnsi="Huawei Sans" w:cs="Huawei Sans" w:hint="eastAsia"/>
              </w:rPr>
              <w:t>配置文件</w:t>
            </w:r>
            <w:r w:rsidR="0009368C">
              <w:rPr>
                <w:webHidden/>
              </w:rPr>
              <w:tab/>
            </w:r>
            <w:r w:rsidR="0009368C">
              <w:rPr>
                <w:webHidden/>
              </w:rPr>
              <w:fldChar w:fldCharType="begin"/>
            </w:r>
            <w:r w:rsidR="0009368C">
              <w:rPr>
                <w:webHidden/>
              </w:rPr>
              <w:instrText xml:space="preserve"> PAGEREF _Toc81317379 \h </w:instrText>
            </w:r>
            <w:r w:rsidR="0009368C">
              <w:rPr>
                <w:webHidden/>
              </w:rPr>
            </w:r>
            <w:r w:rsidR="0009368C">
              <w:rPr>
                <w:webHidden/>
              </w:rPr>
              <w:fldChar w:fldCharType="separate"/>
            </w:r>
            <w:r w:rsidR="0009368C">
              <w:rPr>
                <w:rFonts w:hint="eastAsia"/>
                <w:webHidden/>
              </w:rPr>
              <w:t>14</w:t>
            </w:r>
            <w:r w:rsidR="0009368C">
              <w:rPr>
                <w:webHidden/>
              </w:rPr>
              <w:fldChar w:fldCharType="end"/>
            </w:r>
          </w:hyperlink>
        </w:p>
        <w:p w14:paraId="483D0A54"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80" w:history="1">
            <w:r w:rsidR="0009368C" w:rsidRPr="001416EB">
              <w:rPr>
                <w:rStyle w:val="ad"/>
                <w:rFonts w:cs="Huawei Sans"/>
                <w:bCs/>
                <w:snapToGrid w:val="0"/>
              </w:rPr>
              <w:t>1.4.3</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初始化安装环境</w:t>
            </w:r>
            <w:r w:rsidR="0009368C">
              <w:rPr>
                <w:webHidden/>
              </w:rPr>
              <w:tab/>
            </w:r>
            <w:r w:rsidR="0009368C">
              <w:rPr>
                <w:webHidden/>
              </w:rPr>
              <w:fldChar w:fldCharType="begin"/>
            </w:r>
            <w:r w:rsidR="0009368C">
              <w:rPr>
                <w:webHidden/>
              </w:rPr>
              <w:instrText xml:space="preserve"> PAGEREF _Toc81317380 \h </w:instrText>
            </w:r>
            <w:r w:rsidR="0009368C">
              <w:rPr>
                <w:webHidden/>
              </w:rPr>
            </w:r>
            <w:r w:rsidR="0009368C">
              <w:rPr>
                <w:webHidden/>
              </w:rPr>
              <w:fldChar w:fldCharType="separate"/>
            </w:r>
            <w:r w:rsidR="0009368C">
              <w:rPr>
                <w:rFonts w:hint="eastAsia"/>
                <w:webHidden/>
              </w:rPr>
              <w:t>16</w:t>
            </w:r>
            <w:r w:rsidR="0009368C">
              <w:rPr>
                <w:webHidden/>
              </w:rPr>
              <w:fldChar w:fldCharType="end"/>
            </w:r>
          </w:hyperlink>
        </w:p>
        <w:p w14:paraId="68C20324"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81" w:history="1">
            <w:r w:rsidR="0009368C" w:rsidRPr="001416EB">
              <w:rPr>
                <w:rStyle w:val="ad"/>
                <w:rFonts w:cs="Huawei Sans"/>
                <w:bCs/>
                <w:snapToGrid w:val="0"/>
              </w:rPr>
              <w:t>1.4.4</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执行安装</w:t>
            </w:r>
            <w:r w:rsidR="0009368C">
              <w:rPr>
                <w:webHidden/>
              </w:rPr>
              <w:tab/>
            </w:r>
            <w:r w:rsidR="0009368C">
              <w:rPr>
                <w:webHidden/>
              </w:rPr>
              <w:fldChar w:fldCharType="begin"/>
            </w:r>
            <w:r w:rsidR="0009368C">
              <w:rPr>
                <w:webHidden/>
              </w:rPr>
              <w:instrText xml:space="preserve"> PAGEREF _Toc81317381 \h </w:instrText>
            </w:r>
            <w:r w:rsidR="0009368C">
              <w:rPr>
                <w:webHidden/>
              </w:rPr>
            </w:r>
            <w:r w:rsidR="0009368C">
              <w:rPr>
                <w:webHidden/>
              </w:rPr>
              <w:fldChar w:fldCharType="separate"/>
            </w:r>
            <w:r w:rsidR="0009368C">
              <w:rPr>
                <w:rFonts w:hint="eastAsia"/>
                <w:webHidden/>
              </w:rPr>
              <w:t>19</w:t>
            </w:r>
            <w:r w:rsidR="0009368C">
              <w:rPr>
                <w:webHidden/>
              </w:rPr>
              <w:fldChar w:fldCharType="end"/>
            </w:r>
          </w:hyperlink>
        </w:p>
        <w:p w14:paraId="75FF78FB"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82" w:history="1">
            <w:r w:rsidR="0009368C" w:rsidRPr="001416EB">
              <w:rPr>
                <w:rStyle w:val="ad"/>
                <w:rFonts w:cs="Huawei Sans"/>
                <w:bCs/>
                <w:snapToGrid w:val="0"/>
              </w:rPr>
              <w:t>1.4.5</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安装生成的目录</w:t>
            </w:r>
            <w:r w:rsidR="0009368C">
              <w:rPr>
                <w:webHidden/>
              </w:rPr>
              <w:tab/>
            </w:r>
            <w:r w:rsidR="0009368C">
              <w:rPr>
                <w:webHidden/>
              </w:rPr>
              <w:fldChar w:fldCharType="begin"/>
            </w:r>
            <w:r w:rsidR="0009368C">
              <w:rPr>
                <w:webHidden/>
              </w:rPr>
              <w:instrText xml:space="preserve"> PAGEREF _Toc81317382 \h </w:instrText>
            </w:r>
            <w:r w:rsidR="0009368C">
              <w:rPr>
                <w:webHidden/>
              </w:rPr>
            </w:r>
            <w:r w:rsidR="0009368C">
              <w:rPr>
                <w:webHidden/>
              </w:rPr>
              <w:fldChar w:fldCharType="separate"/>
            </w:r>
            <w:r w:rsidR="0009368C">
              <w:rPr>
                <w:rFonts w:hint="eastAsia"/>
                <w:webHidden/>
              </w:rPr>
              <w:t>20</w:t>
            </w:r>
            <w:r w:rsidR="0009368C">
              <w:rPr>
                <w:webHidden/>
              </w:rPr>
              <w:fldChar w:fldCharType="end"/>
            </w:r>
          </w:hyperlink>
        </w:p>
        <w:p w14:paraId="64D12D84" w14:textId="77777777" w:rsidR="0009368C" w:rsidRDefault="00D17916">
          <w:pPr>
            <w:pStyle w:val="12"/>
            <w:tabs>
              <w:tab w:val="right" w:leader="dot" w:pos="9628"/>
            </w:tabs>
            <w:rPr>
              <w:rFonts w:asciiTheme="minorHAnsi" w:eastAsiaTheme="minorEastAsia" w:hAnsiTheme="minorHAnsi" w:cstheme="minorBidi"/>
              <w:b w:val="0"/>
              <w:bCs w:val="0"/>
              <w:noProof/>
              <w:kern w:val="2"/>
              <w:sz w:val="21"/>
              <w:szCs w:val="22"/>
            </w:rPr>
          </w:pPr>
          <w:hyperlink w:anchor="_Toc81317383" w:history="1">
            <w:r w:rsidR="0009368C" w:rsidRPr="001416EB">
              <w:rPr>
                <w:rStyle w:val="ad"/>
                <w:noProof/>
              </w:rPr>
              <w:t>2</w:t>
            </w:r>
            <w:r w:rsidR="0009368C" w:rsidRPr="001416EB">
              <w:rPr>
                <w:rStyle w:val="ad"/>
                <w:rFonts w:hint="eastAsia"/>
                <w:noProof/>
              </w:rPr>
              <w:t xml:space="preserve"> </w:t>
            </w:r>
            <w:r w:rsidR="0009368C" w:rsidRPr="001416EB">
              <w:rPr>
                <w:rStyle w:val="ad"/>
                <w:rFonts w:hint="eastAsia"/>
                <w:noProof/>
              </w:rPr>
              <w:t>数据库使用</w:t>
            </w:r>
            <w:r w:rsidR="0009368C">
              <w:rPr>
                <w:noProof/>
                <w:webHidden/>
              </w:rPr>
              <w:tab/>
            </w:r>
            <w:r w:rsidR="0009368C">
              <w:rPr>
                <w:noProof/>
                <w:webHidden/>
              </w:rPr>
              <w:fldChar w:fldCharType="begin"/>
            </w:r>
            <w:r w:rsidR="0009368C">
              <w:rPr>
                <w:noProof/>
                <w:webHidden/>
              </w:rPr>
              <w:instrText xml:space="preserve"> PAGEREF _Toc81317383 \h </w:instrText>
            </w:r>
            <w:r w:rsidR="0009368C">
              <w:rPr>
                <w:noProof/>
                <w:webHidden/>
              </w:rPr>
            </w:r>
            <w:r w:rsidR="0009368C">
              <w:rPr>
                <w:noProof/>
                <w:webHidden/>
              </w:rPr>
              <w:fldChar w:fldCharType="separate"/>
            </w:r>
            <w:r w:rsidR="0009368C">
              <w:rPr>
                <w:rFonts w:hint="eastAsia"/>
                <w:noProof/>
                <w:webHidden/>
              </w:rPr>
              <w:t>22</w:t>
            </w:r>
            <w:r w:rsidR="0009368C">
              <w:rPr>
                <w:noProof/>
                <w:webHidden/>
              </w:rPr>
              <w:fldChar w:fldCharType="end"/>
            </w:r>
          </w:hyperlink>
        </w:p>
        <w:p w14:paraId="47CC165E"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84" w:history="1">
            <w:r w:rsidR="0009368C" w:rsidRPr="001416EB">
              <w:rPr>
                <w:rStyle w:val="ad"/>
                <w:rFonts w:cs="Huawei Sans"/>
                <w:snapToGrid w:val="0"/>
              </w:rPr>
              <w:t>2.1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前提条件</w:t>
            </w:r>
            <w:r w:rsidR="0009368C">
              <w:rPr>
                <w:webHidden/>
              </w:rPr>
              <w:tab/>
            </w:r>
            <w:r w:rsidR="0009368C">
              <w:rPr>
                <w:webHidden/>
              </w:rPr>
              <w:fldChar w:fldCharType="begin"/>
            </w:r>
            <w:r w:rsidR="0009368C">
              <w:rPr>
                <w:webHidden/>
              </w:rPr>
              <w:instrText xml:space="preserve"> PAGEREF _Toc81317384 \h </w:instrText>
            </w:r>
            <w:r w:rsidR="0009368C">
              <w:rPr>
                <w:webHidden/>
              </w:rPr>
            </w:r>
            <w:r w:rsidR="0009368C">
              <w:rPr>
                <w:webHidden/>
              </w:rPr>
              <w:fldChar w:fldCharType="separate"/>
            </w:r>
            <w:r w:rsidR="0009368C">
              <w:rPr>
                <w:rFonts w:hint="eastAsia"/>
                <w:webHidden/>
              </w:rPr>
              <w:t>22</w:t>
            </w:r>
            <w:r w:rsidR="0009368C">
              <w:rPr>
                <w:webHidden/>
              </w:rPr>
              <w:fldChar w:fldCharType="end"/>
            </w:r>
          </w:hyperlink>
        </w:p>
        <w:p w14:paraId="7B82DFD3"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85" w:history="1">
            <w:r w:rsidR="0009368C" w:rsidRPr="001416EB">
              <w:rPr>
                <w:rStyle w:val="ad"/>
                <w:rFonts w:cs="Huawei Sans"/>
                <w:snapToGrid w:val="0"/>
              </w:rPr>
              <w:t>2.2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操作步骤</w:t>
            </w:r>
            <w:r w:rsidR="0009368C">
              <w:rPr>
                <w:webHidden/>
              </w:rPr>
              <w:tab/>
            </w:r>
            <w:r w:rsidR="0009368C">
              <w:rPr>
                <w:webHidden/>
              </w:rPr>
              <w:fldChar w:fldCharType="begin"/>
            </w:r>
            <w:r w:rsidR="0009368C">
              <w:rPr>
                <w:webHidden/>
              </w:rPr>
              <w:instrText xml:space="preserve"> PAGEREF _Toc81317385 \h </w:instrText>
            </w:r>
            <w:r w:rsidR="0009368C">
              <w:rPr>
                <w:webHidden/>
              </w:rPr>
            </w:r>
            <w:r w:rsidR="0009368C">
              <w:rPr>
                <w:webHidden/>
              </w:rPr>
              <w:fldChar w:fldCharType="separate"/>
            </w:r>
            <w:r w:rsidR="0009368C">
              <w:rPr>
                <w:rFonts w:hint="eastAsia"/>
                <w:webHidden/>
              </w:rPr>
              <w:t>22</w:t>
            </w:r>
            <w:r w:rsidR="0009368C">
              <w:rPr>
                <w:webHidden/>
              </w:rPr>
              <w:fldChar w:fldCharType="end"/>
            </w:r>
          </w:hyperlink>
        </w:p>
        <w:p w14:paraId="66D18D06" w14:textId="77777777" w:rsidR="0009368C" w:rsidRDefault="00D17916">
          <w:pPr>
            <w:pStyle w:val="12"/>
            <w:tabs>
              <w:tab w:val="right" w:leader="dot" w:pos="9628"/>
            </w:tabs>
            <w:rPr>
              <w:rFonts w:asciiTheme="minorHAnsi" w:eastAsiaTheme="minorEastAsia" w:hAnsiTheme="minorHAnsi" w:cstheme="minorBidi"/>
              <w:b w:val="0"/>
              <w:bCs w:val="0"/>
              <w:noProof/>
              <w:kern w:val="2"/>
              <w:sz w:val="21"/>
              <w:szCs w:val="22"/>
            </w:rPr>
          </w:pPr>
          <w:hyperlink w:anchor="_Toc81317386" w:history="1">
            <w:r w:rsidR="0009368C" w:rsidRPr="001416EB">
              <w:rPr>
                <w:rStyle w:val="ad"/>
                <w:rFonts w:hint="eastAsia"/>
                <w:noProof/>
              </w:rPr>
              <w:t>附录一：</w:t>
            </w:r>
            <w:r w:rsidR="0009368C" w:rsidRPr="001416EB">
              <w:rPr>
                <w:rStyle w:val="ad"/>
                <w:noProof/>
              </w:rPr>
              <w:t>Linux</w:t>
            </w:r>
            <w:r w:rsidR="0009368C" w:rsidRPr="001416EB">
              <w:rPr>
                <w:rStyle w:val="ad"/>
                <w:rFonts w:hint="eastAsia"/>
                <w:noProof/>
              </w:rPr>
              <w:t>操作系统相关命令</w:t>
            </w:r>
            <w:r w:rsidR="0009368C">
              <w:rPr>
                <w:noProof/>
                <w:webHidden/>
              </w:rPr>
              <w:tab/>
            </w:r>
            <w:r w:rsidR="0009368C">
              <w:rPr>
                <w:noProof/>
                <w:webHidden/>
              </w:rPr>
              <w:fldChar w:fldCharType="begin"/>
            </w:r>
            <w:r w:rsidR="0009368C">
              <w:rPr>
                <w:noProof/>
                <w:webHidden/>
              </w:rPr>
              <w:instrText xml:space="preserve"> PAGEREF _Toc81317386 \h </w:instrText>
            </w:r>
            <w:r w:rsidR="0009368C">
              <w:rPr>
                <w:noProof/>
                <w:webHidden/>
              </w:rPr>
            </w:r>
            <w:r w:rsidR="0009368C">
              <w:rPr>
                <w:noProof/>
                <w:webHidden/>
              </w:rPr>
              <w:fldChar w:fldCharType="separate"/>
            </w:r>
            <w:r w:rsidR="0009368C">
              <w:rPr>
                <w:rFonts w:hint="eastAsia"/>
                <w:noProof/>
                <w:webHidden/>
              </w:rPr>
              <w:t>25</w:t>
            </w:r>
            <w:r w:rsidR="0009368C">
              <w:rPr>
                <w:noProof/>
                <w:webHidden/>
              </w:rPr>
              <w:fldChar w:fldCharType="end"/>
            </w:r>
          </w:hyperlink>
        </w:p>
        <w:p w14:paraId="534C2569" w14:textId="77777777" w:rsidR="0009368C" w:rsidRDefault="00D17916">
          <w:pPr>
            <w:pStyle w:val="12"/>
            <w:tabs>
              <w:tab w:val="right" w:leader="dot" w:pos="9628"/>
            </w:tabs>
            <w:rPr>
              <w:rFonts w:asciiTheme="minorHAnsi" w:eastAsiaTheme="minorEastAsia" w:hAnsiTheme="minorHAnsi" w:cstheme="minorBidi"/>
              <w:b w:val="0"/>
              <w:bCs w:val="0"/>
              <w:noProof/>
              <w:kern w:val="2"/>
              <w:sz w:val="21"/>
              <w:szCs w:val="22"/>
            </w:rPr>
          </w:pPr>
          <w:hyperlink w:anchor="_Toc81317401" w:history="1">
            <w:r w:rsidR="0009368C" w:rsidRPr="001416EB">
              <w:rPr>
                <w:rStyle w:val="ad"/>
                <w:rFonts w:hint="eastAsia"/>
                <w:noProof/>
              </w:rPr>
              <w:t>附录二：</w:t>
            </w:r>
            <w:r w:rsidR="0009368C" w:rsidRPr="001416EB">
              <w:rPr>
                <w:rStyle w:val="ad"/>
                <w:noProof/>
              </w:rPr>
              <w:t>openGauss</w:t>
            </w:r>
            <w:r w:rsidR="0009368C" w:rsidRPr="001416EB">
              <w:rPr>
                <w:rStyle w:val="ad"/>
                <w:rFonts w:hint="eastAsia"/>
                <w:noProof/>
              </w:rPr>
              <w:t>数据库基本操作</w:t>
            </w:r>
            <w:r w:rsidR="0009368C">
              <w:rPr>
                <w:noProof/>
                <w:webHidden/>
              </w:rPr>
              <w:tab/>
            </w:r>
            <w:r w:rsidR="0009368C">
              <w:rPr>
                <w:noProof/>
                <w:webHidden/>
              </w:rPr>
              <w:fldChar w:fldCharType="begin"/>
            </w:r>
            <w:r w:rsidR="0009368C">
              <w:rPr>
                <w:noProof/>
                <w:webHidden/>
              </w:rPr>
              <w:instrText xml:space="preserve"> PAGEREF _Toc81317401 \h </w:instrText>
            </w:r>
            <w:r w:rsidR="0009368C">
              <w:rPr>
                <w:noProof/>
                <w:webHidden/>
              </w:rPr>
            </w:r>
            <w:r w:rsidR="0009368C">
              <w:rPr>
                <w:noProof/>
                <w:webHidden/>
              </w:rPr>
              <w:fldChar w:fldCharType="separate"/>
            </w:r>
            <w:r w:rsidR="0009368C">
              <w:rPr>
                <w:rFonts w:hint="eastAsia"/>
                <w:noProof/>
                <w:webHidden/>
              </w:rPr>
              <w:t>35</w:t>
            </w:r>
            <w:r w:rsidR="0009368C">
              <w:rPr>
                <w:noProof/>
                <w:webHidden/>
              </w:rPr>
              <w:fldChar w:fldCharType="end"/>
            </w:r>
          </w:hyperlink>
        </w:p>
        <w:p w14:paraId="1A1B1C95" w14:textId="74357A0C" w:rsidR="00B81DEF" w:rsidRPr="0053549F" w:rsidRDefault="001B3964" w:rsidP="009A310A">
          <w:pPr>
            <w:ind w:left="0"/>
            <w:rPr>
              <w:rFonts w:ascii="Huawei Sans" w:eastAsia="方正兰亭黑简体" w:hAnsi="Huawei Sans" w:cs="Huawei Sans"/>
              <w:lang w:val="zh-CN"/>
            </w:rPr>
          </w:pPr>
          <w:r w:rsidRPr="0053549F">
            <w:rPr>
              <w:rFonts w:ascii="Huawei Sans" w:eastAsia="方正兰亭黑简体" w:hAnsi="Huawei Sans" w:cs="Huawei Sans"/>
              <w:noProof/>
            </w:rPr>
            <w:fldChar w:fldCharType="end"/>
          </w:r>
        </w:p>
      </w:sdtContent>
    </w:sdt>
    <w:p w14:paraId="4CA06E0C" w14:textId="77777777" w:rsidR="00962B85" w:rsidRPr="0053549F" w:rsidRDefault="00962B85" w:rsidP="00F7725D">
      <w:pPr>
        <w:pStyle w:val="1"/>
        <w:numPr>
          <w:ilvl w:val="0"/>
          <w:numId w:val="0"/>
        </w:numPr>
      </w:pPr>
      <w:bookmarkStart w:id="10" w:name="_Toc7361460"/>
      <w:bookmarkStart w:id="11" w:name="_Toc47699838"/>
      <w:bookmarkStart w:id="12" w:name="_Toc81317360"/>
      <w:bookmarkStart w:id="13" w:name="_Toc466755566"/>
      <w:bookmarkStart w:id="14" w:name="_Toc466755571"/>
      <w:bookmarkEnd w:id="9"/>
      <w:bookmarkEnd w:id="8"/>
      <w:bookmarkEnd w:id="7"/>
      <w:bookmarkEnd w:id="6"/>
      <w:bookmarkEnd w:id="5"/>
      <w:bookmarkEnd w:id="4"/>
      <w:bookmarkEnd w:id="3"/>
      <w:bookmarkEnd w:id="2"/>
      <w:bookmarkEnd w:id="1"/>
      <w:bookmarkEnd w:id="0"/>
      <w:r w:rsidRPr="0053549F">
        <w:lastRenderedPageBreak/>
        <w:t>前</w:t>
      </w:r>
      <w:r w:rsidRPr="0053549F">
        <w:t xml:space="preserve">  </w:t>
      </w:r>
      <w:r w:rsidRPr="0053549F">
        <w:t>言</w:t>
      </w:r>
      <w:bookmarkEnd w:id="10"/>
      <w:bookmarkEnd w:id="11"/>
      <w:bookmarkEnd w:id="12"/>
    </w:p>
    <w:p w14:paraId="41AA947B" w14:textId="77777777" w:rsidR="00962B85" w:rsidRPr="0053549F" w:rsidRDefault="00962B85" w:rsidP="00F7725D">
      <w:pPr>
        <w:pStyle w:val="2"/>
        <w:numPr>
          <w:ilvl w:val="0"/>
          <w:numId w:val="0"/>
        </w:numPr>
        <w:rPr>
          <w:rFonts w:hint="eastAsia"/>
        </w:rPr>
      </w:pPr>
      <w:bookmarkStart w:id="15" w:name="_Toc7361461"/>
      <w:bookmarkStart w:id="16" w:name="_Toc47699839"/>
      <w:bookmarkStart w:id="17" w:name="_Toc81317361"/>
      <w:r w:rsidRPr="0053549F">
        <w:t>简介</w:t>
      </w:r>
      <w:bookmarkEnd w:id="15"/>
      <w:bookmarkEnd w:id="16"/>
      <w:bookmarkEnd w:id="17"/>
    </w:p>
    <w:p w14:paraId="03816A63" w14:textId="77777777" w:rsidR="00962B85" w:rsidRPr="0053549F" w:rsidRDefault="00962B85" w:rsidP="00B63F93">
      <w:pPr>
        <w:pStyle w:val="1e"/>
      </w:pPr>
      <w:r w:rsidRPr="0053549F">
        <w:t>openGauss</w:t>
      </w:r>
      <w:r w:rsidRPr="0053549F">
        <w:t>是关系型数据库，采用客户端</w:t>
      </w:r>
      <w:r w:rsidRPr="0053549F">
        <w:t>/</w:t>
      </w:r>
      <w:r w:rsidRPr="0053549F">
        <w:t>服务器，单进程多线程架构，支持单机和一主多备部署方式，备机可读，支持双机高可用和读扩展。</w:t>
      </w:r>
    </w:p>
    <w:p w14:paraId="46379554" w14:textId="57DE8606" w:rsidR="007D4D6E" w:rsidRPr="0053549F" w:rsidRDefault="00962B85" w:rsidP="00B63F93">
      <w:pPr>
        <w:pStyle w:val="1e"/>
      </w:pPr>
      <w:r w:rsidRPr="0053549F">
        <w:t>本实验主要描述</w:t>
      </w:r>
      <w:r w:rsidRPr="0053549F">
        <w:t>openGauss</w:t>
      </w:r>
      <w:r w:rsidRPr="0053549F">
        <w:t>数据库在</w:t>
      </w:r>
      <w:r w:rsidR="00E442B8" w:rsidRPr="0053549F">
        <w:t>弹性云服务</w:t>
      </w:r>
      <w:r w:rsidR="00812E5B">
        <w:t>器</w:t>
      </w:r>
      <w:r w:rsidR="006A4ACD">
        <w:rPr>
          <w:rFonts w:hint="eastAsia"/>
        </w:rPr>
        <w:t>（</w:t>
      </w:r>
      <w:r w:rsidR="004D3484">
        <w:t>操作系统为</w:t>
      </w:r>
      <w:r w:rsidR="00730B89" w:rsidRPr="0053549F">
        <w:t>openEuler</w:t>
      </w:r>
      <w:r w:rsidR="006A4ACD">
        <w:t>）</w:t>
      </w:r>
      <w:r w:rsidR="00E442B8" w:rsidRPr="0053549F">
        <w:t>上</w:t>
      </w:r>
      <w:r w:rsidR="004D3484">
        <w:rPr>
          <w:rFonts w:hint="eastAsia"/>
        </w:rPr>
        <w:t>单机</w:t>
      </w:r>
      <w:r w:rsidRPr="0053549F">
        <w:t>安装部署。</w:t>
      </w:r>
    </w:p>
    <w:p w14:paraId="04D33D2F" w14:textId="77777777" w:rsidR="00962B85" w:rsidRPr="0053549F" w:rsidRDefault="00962B85" w:rsidP="00F7725D">
      <w:pPr>
        <w:pStyle w:val="2"/>
        <w:numPr>
          <w:ilvl w:val="0"/>
          <w:numId w:val="0"/>
        </w:numPr>
        <w:rPr>
          <w:rFonts w:hint="eastAsia"/>
        </w:rPr>
      </w:pPr>
      <w:bookmarkStart w:id="18" w:name="_Toc7361462"/>
      <w:bookmarkStart w:id="19" w:name="_Toc47699840"/>
      <w:bookmarkStart w:id="20" w:name="_Toc81317362"/>
      <w:r w:rsidRPr="0053549F">
        <w:t>内容描述</w:t>
      </w:r>
      <w:bookmarkEnd w:id="18"/>
      <w:bookmarkEnd w:id="19"/>
      <w:bookmarkEnd w:id="20"/>
    </w:p>
    <w:p w14:paraId="36DEDBB6" w14:textId="0EC886C0" w:rsidR="00962B85" w:rsidRDefault="00962B85" w:rsidP="00B63F93">
      <w:pPr>
        <w:pStyle w:val="1e"/>
      </w:pPr>
      <w:r w:rsidRPr="0053549F">
        <w:t>本实验主要内容为</w:t>
      </w:r>
      <w:r w:rsidR="00E442B8" w:rsidRPr="0053549F">
        <w:t>弹性云服务</w:t>
      </w:r>
      <w:r w:rsidR="00812E5B">
        <w:t>器</w:t>
      </w:r>
      <w:r w:rsidR="00147B62">
        <w:rPr>
          <w:rFonts w:hint="eastAsia"/>
        </w:rPr>
        <w:t>（</w:t>
      </w:r>
      <w:r w:rsidR="004D3484">
        <w:t>操作系统为</w:t>
      </w:r>
      <w:r w:rsidR="00730B89" w:rsidRPr="0053549F">
        <w:t>openEuler</w:t>
      </w:r>
      <w:r w:rsidR="00147B62">
        <w:t>）</w:t>
      </w:r>
      <w:r w:rsidR="00E442B8" w:rsidRPr="0053549F">
        <w:t>上</w:t>
      </w:r>
      <w:r w:rsidR="004D3484">
        <w:rPr>
          <w:rFonts w:hint="eastAsia"/>
        </w:rPr>
        <w:t>单机</w:t>
      </w:r>
      <w:r w:rsidR="000F6E3D" w:rsidRPr="0053549F">
        <w:t>安装部署</w:t>
      </w:r>
      <w:r w:rsidR="000F6E3D" w:rsidRPr="0053549F">
        <w:t>openGauss</w:t>
      </w:r>
      <w:r w:rsidR="000F6E3D" w:rsidRPr="0053549F">
        <w:t>数据库</w:t>
      </w:r>
      <w:r w:rsidR="00E442B8" w:rsidRPr="0053549F">
        <w:t>，并进行简单的数据库相关操作</w:t>
      </w:r>
      <w:r w:rsidR="000F6E3D" w:rsidRPr="0053549F">
        <w:t>。</w:t>
      </w:r>
    </w:p>
    <w:p w14:paraId="385E08FE" w14:textId="623EFFC0" w:rsidR="00C04823" w:rsidRDefault="00C04823" w:rsidP="00F7725D">
      <w:pPr>
        <w:pStyle w:val="2"/>
        <w:numPr>
          <w:ilvl w:val="0"/>
          <w:numId w:val="0"/>
        </w:numPr>
        <w:rPr>
          <w:rFonts w:hint="eastAsia"/>
        </w:rPr>
      </w:pPr>
      <w:bookmarkStart w:id="21" w:name="_Toc81317363"/>
      <w:r>
        <w:rPr>
          <w:rFonts w:hint="eastAsia"/>
        </w:rPr>
        <w:t>前置条件</w:t>
      </w:r>
      <w:bookmarkEnd w:id="21"/>
    </w:p>
    <w:p w14:paraId="15900A52" w14:textId="1A2023DE" w:rsidR="00C04823" w:rsidRPr="00E8685F" w:rsidRDefault="00E8685F" w:rsidP="00B63F93">
      <w:pPr>
        <w:pStyle w:val="1e"/>
      </w:pPr>
      <w:r w:rsidRPr="00E8685F">
        <w:rPr>
          <w:rFonts w:hint="eastAsia"/>
        </w:rPr>
        <w:t>由于本实验主要是在</w:t>
      </w:r>
      <w:r w:rsidRPr="00E8685F">
        <w:rPr>
          <w:rFonts w:hint="eastAsia"/>
        </w:rPr>
        <w:t>openEuler</w:t>
      </w:r>
      <w:r w:rsidRPr="00E8685F">
        <w:rPr>
          <w:rFonts w:hint="eastAsia"/>
        </w:rPr>
        <w:t>操作系统上</w:t>
      </w:r>
      <w:r>
        <w:rPr>
          <w:rFonts w:hint="eastAsia"/>
        </w:rPr>
        <w:t>进行</w:t>
      </w:r>
      <w:r>
        <w:rPr>
          <w:rFonts w:hint="eastAsia"/>
        </w:rPr>
        <w:t>openGauss</w:t>
      </w:r>
      <w:r>
        <w:rPr>
          <w:rFonts w:hint="eastAsia"/>
        </w:rPr>
        <w:t>数据库的部署，</w:t>
      </w:r>
      <w:r w:rsidR="004D3484">
        <w:t>因此</w:t>
      </w:r>
      <w:r w:rsidR="005F10D8">
        <w:rPr>
          <w:rFonts w:hint="eastAsia"/>
        </w:rPr>
        <w:t>需要掌握</w:t>
      </w:r>
      <w:r w:rsidR="005F10D8">
        <w:rPr>
          <w:rFonts w:hint="eastAsia"/>
        </w:rPr>
        <w:t>L</w:t>
      </w:r>
      <w:r w:rsidR="005F10D8">
        <w:t>i</w:t>
      </w:r>
      <w:r w:rsidR="005F10D8">
        <w:rPr>
          <w:rFonts w:hint="eastAsia"/>
        </w:rPr>
        <w:t>nux</w:t>
      </w:r>
      <w:r w:rsidR="005F10D8">
        <w:rPr>
          <w:rFonts w:hint="eastAsia"/>
        </w:rPr>
        <w:t>系统的基本操作和系统命令，详细请参见</w:t>
      </w:r>
      <w:hyperlink w:anchor="_附录一：Linux操作系统相关命令" w:history="1">
        <w:r w:rsidR="005F10D8" w:rsidRPr="000A70C7">
          <w:rPr>
            <w:rStyle w:val="ad"/>
            <w:rFonts w:hint="eastAsia"/>
            <w:b/>
          </w:rPr>
          <w:t>附录一</w:t>
        </w:r>
      </w:hyperlink>
      <w:r w:rsidR="0063642E">
        <w:rPr>
          <w:rFonts w:hint="eastAsia"/>
        </w:rPr>
        <w:t>。</w:t>
      </w:r>
    </w:p>
    <w:p w14:paraId="1E9FB255" w14:textId="77777777" w:rsidR="00962B85" w:rsidRPr="0053549F" w:rsidRDefault="00962B85" w:rsidP="00F7725D">
      <w:pPr>
        <w:pStyle w:val="2"/>
        <w:numPr>
          <w:ilvl w:val="0"/>
          <w:numId w:val="0"/>
        </w:numPr>
        <w:rPr>
          <w:rFonts w:hint="eastAsia"/>
        </w:rPr>
      </w:pPr>
      <w:bookmarkStart w:id="22" w:name="_Toc7361465"/>
      <w:bookmarkStart w:id="23" w:name="_Toc47699841"/>
      <w:bookmarkStart w:id="24" w:name="_Toc81317364"/>
      <w:r w:rsidRPr="0053549F">
        <w:t>实验环境说明</w:t>
      </w:r>
      <w:bookmarkEnd w:id="22"/>
      <w:bookmarkEnd w:id="23"/>
      <w:bookmarkEnd w:id="24"/>
    </w:p>
    <w:p w14:paraId="6F8918DA" w14:textId="77777777" w:rsidR="00962B85" w:rsidRPr="00FC6E03" w:rsidRDefault="00962B85" w:rsidP="00FC6E03">
      <w:pPr>
        <w:pStyle w:val="41"/>
      </w:pPr>
      <w:r w:rsidRPr="00FC6E03">
        <w:t>组网说明</w:t>
      </w:r>
    </w:p>
    <w:p w14:paraId="798B6950" w14:textId="6F5A30DD" w:rsidR="00962B85" w:rsidRPr="0053549F" w:rsidRDefault="000F6E3D" w:rsidP="00B63F93">
      <w:pPr>
        <w:pStyle w:val="1e"/>
      </w:pPr>
      <w:r w:rsidRPr="0053549F">
        <w:t>本实验环境为华为云环境，需要购买</w:t>
      </w:r>
      <w:r w:rsidR="00E442B8" w:rsidRPr="0053549F">
        <w:t>弹性云服务</w:t>
      </w:r>
      <w:r w:rsidR="0045084A">
        <w:t>器</w:t>
      </w:r>
      <w:r w:rsidR="00962B85" w:rsidRPr="0053549F">
        <w:t>。</w:t>
      </w:r>
    </w:p>
    <w:p w14:paraId="745427A8" w14:textId="77777777" w:rsidR="00962B85" w:rsidRPr="00FC6E03" w:rsidRDefault="00962B85" w:rsidP="00FC6E03">
      <w:pPr>
        <w:pStyle w:val="41"/>
      </w:pPr>
      <w:r w:rsidRPr="00FC6E03">
        <w:t>设备介绍</w:t>
      </w:r>
    </w:p>
    <w:p w14:paraId="78EC36A3" w14:textId="77777777" w:rsidR="000F6E3D" w:rsidRPr="0053549F" w:rsidRDefault="000F6E3D" w:rsidP="00B63F93">
      <w:pPr>
        <w:pStyle w:val="1e"/>
      </w:pPr>
      <w:r w:rsidRPr="0053549F">
        <w:t>为了满足</w:t>
      </w:r>
      <w:r w:rsidRPr="0053549F">
        <w:t>openGauss</w:t>
      </w:r>
      <w:r w:rsidRPr="0053549F">
        <w:t>安装部署实验需要，建议每套实验环境采用以下配置：</w:t>
      </w:r>
    </w:p>
    <w:p w14:paraId="45847729" w14:textId="673C3D99" w:rsidR="007F50AF" w:rsidRPr="0053549F" w:rsidRDefault="006E49BF" w:rsidP="001D4587">
      <w:pPr>
        <w:pStyle w:val="50"/>
        <w:numPr>
          <w:ilvl w:val="0"/>
          <w:numId w:val="0"/>
        </w:numPr>
        <w:ind w:left="1021"/>
        <w:rPr>
          <w:rFonts w:hint="eastAsia"/>
        </w:rPr>
      </w:pPr>
      <w:r>
        <w:t>配置</w:t>
      </w:r>
      <w:r w:rsidR="00284039">
        <w:t>明细</w:t>
      </w:r>
      <w:r w:rsidR="007F50AF">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2527"/>
        <w:gridCol w:w="6063"/>
      </w:tblGrid>
      <w:tr w:rsidR="000F6E3D" w:rsidRPr="0053549F" w14:paraId="4E12C648" w14:textId="77777777" w:rsidTr="00C25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14:paraId="2062DF4B" w14:textId="1B25E461" w:rsidR="000F6E3D" w:rsidRPr="0053549F" w:rsidRDefault="006E49BF" w:rsidP="000F6E3D">
            <w:pPr>
              <w:pStyle w:val="5a"/>
              <w:rPr>
                <w:rFonts w:ascii="Huawei Sans" w:hAnsi="Huawei Sans" w:cs="Huawei Sans"/>
              </w:rPr>
            </w:pPr>
            <w:r>
              <w:t>软件类型</w:t>
            </w:r>
          </w:p>
        </w:tc>
        <w:tc>
          <w:tcPr>
            <w:tcW w:w="6063" w:type="dxa"/>
          </w:tcPr>
          <w:p w14:paraId="0C1CF0E1" w14:textId="3729AFB1" w:rsidR="000F6E3D" w:rsidRPr="0053549F" w:rsidRDefault="006E49BF" w:rsidP="000F6E3D">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t>软件版本</w:t>
            </w:r>
          </w:p>
        </w:tc>
      </w:tr>
      <w:tr w:rsidR="000F6E3D" w:rsidRPr="0053549F" w14:paraId="79057F37"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718CC96A" w14:textId="79DD1D71" w:rsidR="000F6E3D" w:rsidRPr="0053549F" w:rsidRDefault="000F6E3D" w:rsidP="000F6E3D">
            <w:pPr>
              <w:pStyle w:val="5a"/>
              <w:rPr>
                <w:rFonts w:ascii="Huawei Sans" w:hAnsi="Huawei Sans" w:cs="Huawei Sans"/>
              </w:rPr>
            </w:pPr>
            <w:r w:rsidRPr="0053549F">
              <w:rPr>
                <w:rFonts w:ascii="Huawei Sans" w:hAnsi="Huawei Sans" w:cs="Huawei Sans"/>
              </w:rPr>
              <w:t>Linux</w:t>
            </w:r>
            <w:r w:rsidRPr="0053549F">
              <w:rPr>
                <w:rFonts w:ascii="Huawei Sans" w:hAnsi="Huawei Sans" w:cs="Huawei Sans"/>
              </w:rPr>
              <w:t>操作系统</w:t>
            </w:r>
          </w:p>
        </w:tc>
        <w:tc>
          <w:tcPr>
            <w:tcW w:w="6063" w:type="dxa"/>
            <w:vAlign w:val="top"/>
          </w:tcPr>
          <w:p w14:paraId="4117D9B3" w14:textId="7007309D" w:rsidR="000F6E3D" w:rsidRPr="0053549F" w:rsidRDefault="000F6E3D" w:rsidP="000F6E3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openEuler</w:t>
            </w:r>
            <w:r w:rsidR="00783E83">
              <w:rPr>
                <w:rFonts w:ascii="Huawei Sans" w:hAnsi="Huawei Sans" w:cs="Huawei Sans"/>
              </w:rPr>
              <w:t xml:space="preserve"> </w:t>
            </w:r>
            <w:r w:rsidRPr="0053549F">
              <w:rPr>
                <w:rFonts w:ascii="Huawei Sans" w:hAnsi="Huawei Sans" w:cs="Huawei Sans"/>
              </w:rPr>
              <w:t>20.3</w:t>
            </w:r>
            <w:r w:rsidR="00783E83">
              <w:rPr>
                <w:rFonts w:ascii="Huawei Sans" w:hAnsi="Huawei Sans" w:cs="Huawei Sans"/>
              </w:rPr>
              <w:t xml:space="preserve"> </w:t>
            </w:r>
            <w:r w:rsidRPr="0053549F">
              <w:rPr>
                <w:rFonts w:ascii="Huawei Sans" w:hAnsi="Huawei Sans" w:cs="Huawei Sans"/>
              </w:rPr>
              <w:t xml:space="preserve">LTS </w:t>
            </w:r>
          </w:p>
        </w:tc>
      </w:tr>
      <w:tr w:rsidR="000F6E3D" w:rsidRPr="0053549F" w14:paraId="73EBC411"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24FA9107" w14:textId="36CDA2C8" w:rsidR="000F6E3D" w:rsidRPr="0053549F" w:rsidRDefault="000F6E3D" w:rsidP="000F6E3D">
            <w:pPr>
              <w:pStyle w:val="5a"/>
              <w:rPr>
                <w:rFonts w:ascii="Huawei Sans" w:hAnsi="Huawei Sans" w:cs="Huawei Sans"/>
              </w:rPr>
            </w:pPr>
            <w:r w:rsidRPr="0053549F">
              <w:rPr>
                <w:rFonts w:ascii="Huawei Sans" w:hAnsi="Huawei Sans" w:cs="Huawei Sans"/>
              </w:rPr>
              <w:t>Python</w:t>
            </w:r>
          </w:p>
        </w:tc>
        <w:tc>
          <w:tcPr>
            <w:tcW w:w="6063" w:type="dxa"/>
            <w:vAlign w:val="top"/>
          </w:tcPr>
          <w:p w14:paraId="3B9A8FC9" w14:textId="09EAADFF" w:rsidR="000F6E3D" w:rsidRPr="0053549F" w:rsidRDefault="000F6E3D" w:rsidP="000F6E3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Python 3.7.X</w:t>
            </w:r>
          </w:p>
        </w:tc>
      </w:tr>
    </w:tbl>
    <w:p w14:paraId="4AC36848" w14:textId="77777777" w:rsidR="007F50AF" w:rsidRDefault="007F50AF" w:rsidP="00962B85">
      <w:pPr>
        <w:topLinePunct w:val="0"/>
        <w:adjustRightInd/>
        <w:snapToGrid/>
        <w:spacing w:before="0" w:after="0" w:line="240" w:lineRule="auto"/>
        <w:ind w:left="0"/>
        <w:rPr>
          <w:rFonts w:ascii="Huawei Sans" w:eastAsia="方正兰亭黑简体" w:hAnsi="Huawei Sans" w:cs="Huawei Sans"/>
        </w:rPr>
      </w:pPr>
    </w:p>
    <w:p w14:paraId="7A43A61B" w14:textId="353506CA" w:rsidR="00496715" w:rsidRDefault="007F50AF" w:rsidP="00F7725D">
      <w:pPr>
        <w:pStyle w:val="2"/>
        <w:numPr>
          <w:ilvl w:val="0"/>
          <w:numId w:val="0"/>
        </w:numPr>
        <w:rPr>
          <w:rFonts w:hint="eastAsia"/>
        </w:rPr>
      </w:pPr>
      <w:bookmarkStart w:id="25" w:name="_Toc81317365"/>
      <w:r>
        <w:lastRenderedPageBreak/>
        <w:t>实验概览</w:t>
      </w:r>
      <w:bookmarkEnd w:id="25"/>
    </w:p>
    <w:p w14:paraId="1E2B9ED6" w14:textId="7CC8572E" w:rsidR="007F50AF" w:rsidRDefault="00C72E8E" w:rsidP="00B63F93">
      <w:pPr>
        <w:pStyle w:val="1e"/>
      </w:pPr>
      <w:r>
        <w:rPr>
          <w:noProof/>
        </w:rPr>
        <w:drawing>
          <wp:inline distT="0" distB="0" distL="0" distR="0" wp14:anchorId="1765F91F" wp14:editId="1A78068C">
            <wp:extent cx="5454000" cy="4629600"/>
            <wp:effectExtent l="19050" t="19050" r="13970" b="19050"/>
            <wp:docPr id="53"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F70730-B937-4937-B119-62719427D218" descr="C:\Users\swx941157\AppData\Roaming\eSpace_Desktop\UserData\swx941157\imagefiles\originalImgfiles\47F70730-B937-4937-B119-62719427D2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19"/>
                    <a:stretch/>
                  </pic:blipFill>
                  <pic:spPr bwMode="auto">
                    <a:xfrm>
                      <a:off x="0" y="0"/>
                      <a:ext cx="5454000" cy="4629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E956477" w14:textId="06651469" w:rsidR="00E62DC1" w:rsidRPr="007F50AF" w:rsidRDefault="00E62DC1" w:rsidP="001D4587">
      <w:pPr>
        <w:pStyle w:val="9"/>
        <w:numPr>
          <w:ilvl w:val="0"/>
          <w:numId w:val="0"/>
        </w:numPr>
        <w:ind w:left="1021"/>
        <w:rPr>
          <w:rFonts w:hint="eastAsia"/>
        </w:rPr>
      </w:pPr>
      <w:r>
        <w:t>本实验概览图</w:t>
      </w:r>
    </w:p>
    <w:p w14:paraId="295512A4" w14:textId="77777777" w:rsidR="00496715" w:rsidRPr="0053549F" w:rsidRDefault="00496715">
      <w:pPr>
        <w:topLinePunct w:val="0"/>
        <w:adjustRightInd/>
        <w:snapToGrid/>
        <w:spacing w:before="0" w:after="0" w:line="240" w:lineRule="auto"/>
        <w:ind w:left="0"/>
        <w:rPr>
          <w:rFonts w:ascii="Huawei Sans" w:eastAsia="方正兰亭黑简体" w:hAnsi="Huawei Sans" w:cs="Huawei Sans"/>
        </w:rPr>
      </w:pPr>
      <w:r w:rsidRPr="0053549F">
        <w:rPr>
          <w:rFonts w:ascii="Huawei Sans" w:eastAsia="方正兰亭黑简体" w:hAnsi="Huawei Sans" w:cs="Huawei Sans"/>
        </w:rPr>
        <w:br w:type="page"/>
      </w:r>
    </w:p>
    <w:p w14:paraId="30A53B4A" w14:textId="5B6C0BFA" w:rsidR="00DC6966" w:rsidRPr="007F50AF" w:rsidRDefault="006B1CA8" w:rsidP="00F7725D">
      <w:pPr>
        <w:pStyle w:val="1"/>
        <w:numPr>
          <w:ilvl w:val="0"/>
          <w:numId w:val="22"/>
        </w:numPr>
      </w:pPr>
      <w:bookmarkStart w:id="26" w:name="_Toc48148957"/>
      <w:bookmarkStart w:id="27" w:name="_Toc48148958"/>
      <w:bookmarkStart w:id="28" w:name="_Toc48148959"/>
      <w:bookmarkStart w:id="29" w:name="_Toc48148960"/>
      <w:bookmarkStart w:id="30" w:name="_Toc48148961"/>
      <w:bookmarkStart w:id="31" w:name="_Toc48148962"/>
      <w:bookmarkStart w:id="32" w:name="_Toc48148963"/>
      <w:bookmarkStart w:id="33" w:name="_Toc48148964"/>
      <w:bookmarkStart w:id="34" w:name="_Toc48148965"/>
      <w:bookmarkStart w:id="35" w:name="_Toc48148966"/>
      <w:bookmarkStart w:id="36" w:name="_Toc48148967"/>
      <w:bookmarkStart w:id="37" w:name="_Toc48148983"/>
      <w:bookmarkStart w:id="38" w:name="_Toc48148984"/>
      <w:bookmarkStart w:id="39" w:name="_Toc48148985"/>
      <w:bookmarkStart w:id="40" w:name="_Toc81317366"/>
      <w:bookmarkEnd w:id="13"/>
      <w:bookmarkEnd w:id="14"/>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7F50AF">
        <w:lastRenderedPageBreak/>
        <w:t>openGauss</w:t>
      </w:r>
      <w:r w:rsidRPr="007F50AF">
        <w:t>数据库安装</w:t>
      </w:r>
      <w:bookmarkEnd w:id="40"/>
    </w:p>
    <w:p w14:paraId="4DE04C2A" w14:textId="598CC1CF" w:rsidR="00DC6966" w:rsidRPr="0053549F" w:rsidRDefault="00DC6966" w:rsidP="00382C74">
      <w:pPr>
        <w:pStyle w:val="2"/>
        <w:rPr>
          <w:rFonts w:ascii="Huawei Sans" w:hAnsi="Huawei Sans" w:cs="Huawei Sans"/>
        </w:rPr>
      </w:pPr>
      <w:bookmarkStart w:id="41" w:name="_Toc466755572"/>
      <w:bookmarkStart w:id="42" w:name="_Toc81317367"/>
      <w:r w:rsidRPr="0053549F">
        <w:rPr>
          <w:rFonts w:ascii="Huawei Sans" w:hAnsi="Huawei Sans" w:cs="Huawei Sans"/>
        </w:rPr>
        <w:t>实验介绍</w:t>
      </w:r>
      <w:bookmarkEnd w:id="41"/>
      <w:bookmarkEnd w:id="42"/>
    </w:p>
    <w:p w14:paraId="30D6CFA2" w14:textId="4A915F2B" w:rsidR="00DC6966" w:rsidRPr="0053549F" w:rsidRDefault="00DC6966" w:rsidP="00CC7597">
      <w:pPr>
        <w:pStyle w:val="3"/>
        <w:rPr>
          <w:rFonts w:ascii="Huawei Sans" w:hAnsi="Huawei Sans" w:cs="Huawei Sans"/>
          <w:bCs/>
          <w:i/>
          <w:iCs/>
          <w:color w:val="0000FF"/>
          <w:kern w:val="2"/>
          <w:sz w:val="21"/>
        </w:rPr>
      </w:pPr>
      <w:bookmarkStart w:id="43" w:name="_Toc466755573"/>
      <w:bookmarkStart w:id="44" w:name="_Toc81317368"/>
      <w:r w:rsidRPr="0053549F">
        <w:rPr>
          <w:rFonts w:ascii="Huawei Sans" w:hAnsi="Huawei Sans" w:cs="Huawei Sans"/>
        </w:rPr>
        <w:t>关于本实验</w:t>
      </w:r>
      <w:bookmarkEnd w:id="43"/>
      <w:bookmarkEnd w:id="44"/>
    </w:p>
    <w:p w14:paraId="3BE854AA" w14:textId="2E20012E" w:rsidR="00DC6966" w:rsidRPr="0053549F" w:rsidRDefault="006B1CA8" w:rsidP="00B63F93">
      <w:pPr>
        <w:pStyle w:val="1e"/>
      </w:pPr>
      <w:r w:rsidRPr="0053549F">
        <w:t>本实验主要描述</w:t>
      </w:r>
      <w:r w:rsidRPr="0053549F">
        <w:t>openGauss</w:t>
      </w:r>
      <w:r w:rsidRPr="0053549F">
        <w:t>数据库在</w:t>
      </w:r>
      <w:r w:rsidR="00425B58" w:rsidRPr="0053549F">
        <w:t>openEule</w:t>
      </w:r>
      <w:r w:rsidR="00E442B8" w:rsidRPr="0053549F">
        <w:t>r</w:t>
      </w:r>
      <w:r w:rsidR="00E442B8" w:rsidRPr="0053549F">
        <w:t>弹性云服务</w:t>
      </w:r>
      <w:r w:rsidR="00812E5B">
        <w:t>器</w:t>
      </w:r>
      <w:r w:rsidR="00BA77FF">
        <w:t>上单机</w:t>
      </w:r>
      <w:r w:rsidRPr="0053549F">
        <w:t>安装部署。</w:t>
      </w:r>
    </w:p>
    <w:p w14:paraId="5B04DD4A" w14:textId="70981DC0" w:rsidR="00DC6966" w:rsidRPr="0053549F" w:rsidRDefault="00DC6966" w:rsidP="00CC7597">
      <w:pPr>
        <w:pStyle w:val="3"/>
        <w:rPr>
          <w:rFonts w:ascii="Huawei Sans" w:hAnsi="Huawei Sans" w:cs="Huawei Sans"/>
        </w:rPr>
      </w:pPr>
      <w:bookmarkStart w:id="45" w:name="_Toc466755574"/>
      <w:bookmarkStart w:id="46" w:name="_Toc81317369"/>
      <w:r w:rsidRPr="0053549F">
        <w:rPr>
          <w:rFonts w:ascii="Huawei Sans" w:hAnsi="Huawei Sans" w:cs="Huawei Sans"/>
        </w:rPr>
        <w:t>实验目的</w:t>
      </w:r>
      <w:bookmarkEnd w:id="45"/>
      <w:bookmarkEnd w:id="46"/>
    </w:p>
    <w:p w14:paraId="0A5795A7" w14:textId="2E4E805F" w:rsidR="006B1CA8" w:rsidRPr="0053549F" w:rsidRDefault="006B1CA8" w:rsidP="00FC6E03">
      <w:pPr>
        <w:pStyle w:val="41"/>
      </w:pPr>
      <w:r w:rsidRPr="0053549F">
        <w:t>了解</w:t>
      </w:r>
      <w:r w:rsidRPr="0053549F">
        <w:t>openGauss</w:t>
      </w:r>
      <w:r w:rsidR="00FC6E03">
        <w:t>数据库部署方式</w:t>
      </w:r>
      <w:r w:rsidR="00FC6E03">
        <w:rPr>
          <w:rFonts w:hint="eastAsia"/>
        </w:rPr>
        <w:t>；</w:t>
      </w:r>
    </w:p>
    <w:p w14:paraId="64AA506C" w14:textId="1125584F" w:rsidR="00DC6966" w:rsidRPr="0053549F" w:rsidRDefault="006B1CA8" w:rsidP="00FC6E03">
      <w:pPr>
        <w:pStyle w:val="41"/>
      </w:pPr>
      <w:r w:rsidRPr="0053549F">
        <w:t>掌握</w:t>
      </w:r>
      <w:r w:rsidRPr="0053549F">
        <w:t>openGauss</w:t>
      </w:r>
      <w:r w:rsidRPr="0053549F">
        <w:t>数据库安装部署方法</w:t>
      </w:r>
      <w:r w:rsidR="00DC6966" w:rsidRPr="0053549F">
        <w:t>。</w:t>
      </w:r>
    </w:p>
    <w:p w14:paraId="1486A953" w14:textId="36A92F62" w:rsidR="00DC6966" w:rsidRPr="0053549F" w:rsidRDefault="00CB5D9D" w:rsidP="00CB5D9D">
      <w:pPr>
        <w:pStyle w:val="2"/>
        <w:rPr>
          <w:rFonts w:ascii="Huawei Sans" w:hAnsi="Huawei Sans" w:cs="Huawei Sans"/>
        </w:rPr>
      </w:pPr>
      <w:bookmarkStart w:id="47" w:name="_Toc81317370"/>
      <w:r w:rsidRPr="0053549F">
        <w:rPr>
          <w:rFonts w:ascii="Huawei Sans" w:hAnsi="Huawei Sans" w:cs="Huawei Sans"/>
        </w:rPr>
        <w:t>购买</w:t>
      </w:r>
      <w:r w:rsidR="00361D7E" w:rsidRPr="0053549F">
        <w:rPr>
          <w:rFonts w:ascii="Huawei Sans" w:hAnsi="Huawei Sans" w:cs="Huawei Sans"/>
        </w:rPr>
        <w:t>弹性云服务</w:t>
      </w:r>
      <w:r w:rsidR="005C5EB5" w:rsidRPr="0053549F">
        <w:rPr>
          <w:rFonts w:ascii="Huawei Sans" w:hAnsi="Huawei Sans" w:cs="Huawei Sans"/>
        </w:rPr>
        <w:t>器</w:t>
      </w:r>
      <w:r w:rsidR="005C5EB5" w:rsidRPr="0053549F">
        <w:rPr>
          <w:rFonts w:ascii="Huawei Sans" w:hAnsi="Huawei Sans" w:cs="Huawei Sans"/>
        </w:rPr>
        <w:t>ECS</w:t>
      </w:r>
      <w:r w:rsidR="00524AB8">
        <w:rPr>
          <w:rFonts w:ascii="Huawei Sans" w:hAnsi="Huawei Sans" w:cs="Huawei Sans"/>
        </w:rPr>
        <w:t>（</w:t>
      </w:r>
      <w:r w:rsidR="002965AB" w:rsidRPr="0053549F">
        <w:rPr>
          <w:rFonts w:ascii="Huawei Sans" w:hAnsi="Huawei Sans" w:cs="Huawei Sans"/>
        </w:rPr>
        <w:t>openEuler</w:t>
      </w:r>
      <w:r w:rsidR="002D5884">
        <w:rPr>
          <w:rFonts w:ascii="Huawei Sans" w:hAnsi="Huawei Sans" w:cs="Huawei Sans"/>
        </w:rPr>
        <w:t xml:space="preserve"> ARM</w:t>
      </w:r>
      <w:r w:rsidR="00AC6D9A">
        <w:rPr>
          <w:rFonts w:ascii="Huawei Sans" w:hAnsi="Huawei Sans" w:cs="Huawei Sans" w:hint="eastAsia"/>
        </w:rPr>
        <w:t>操作系统</w:t>
      </w:r>
      <w:r w:rsidR="00524AB8">
        <w:rPr>
          <w:rFonts w:ascii="Huawei Sans" w:hAnsi="Huawei Sans" w:cs="Huawei Sans"/>
        </w:rPr>
        <w:t>）</w:t>
      </w:r>
      <w:bookmarkEnd w:id="47"/>
    </w:p>
    <w:p w14:paraId="0D1AA122" w14:textId="6E310963" w:rsidR="00DC6966" w:rsidRPr="0053549F" w:rsidRDefault="00CB5D9D" w:rsidP="00CC7597">
      <w:pPr>
        <w:pStyle w:val="3"/>
        <w:rPr>
          <w:rFonts w:ascii="Huawei Sans" w:hAnsi="Huawei Sans" w:cs="Huawei Sans"/>
        </w:rPr>
      </w:pPr>
      <w:bookmarkStart w:id="48" w:name="_Toc81317371"/>
      <w:r w:rsidRPr="0053549F">
        <w:rPr>
          <w:rFonts w:ascii="Huawei Sans" w:hAnsi="Huawei Sans" w:cs="Huawei Sans"/>
        </w:rPr>
        <w:t>登录华为云</w:t>
      </w:r>
      <w:bookmarkEnd w:id="48"/>
    </w:p>
    <w:p w14:paraId="1F43CBF8" w14:textId="3DACC704" w:rsidR="00DC6966" w:rsidRPr="0053549F" w:rsidRDefault="00E10796" w:rsidP="009E3D25">
      <w:pPr>
        <w:pStyle w:val="30"/>
      </w:pPr>
      <w:r w:rsidRPr="0053549F">
        <w:t>进入</w:t>
      </w:r>
      <w:r w:rsidR="00CB5D9D" w:rsidRPr="0053549F">
        <w:t>华为云官网</w:t>
      </w:r>
      <w:r w:rsidR="009F0322" w:rsidRPr="0053549F">
        <w:t>。</w:t>
      </w:r>
    </w:p>
    <w:p w14:paraId="31D6AE60" w14:textId="4A2F09CC" w:rsidR="00CB5D9D" w:rsidRPr="00524AB8" w:rsidRDefault="00E10796" w:rsidP="00B63F93">
      <w:pPr>
        <w:pStyle w:val="1e"/>
      </w:pPr>
      <w:r w:rsidRPr="00524AB8">
        <w:t>华为云官网：</w:t>
      </w:r>
      <w:r w:rsidR="00CB5D9D" w:rsidRPr="00524AB8">
        <w:t>https://www.huaweicloud.com/</w:t>
      </w:r>
      <w:r w:rsidR="00CB5D9D" w:rsidRPr="00524AB8">
        <w:t>，进入华为云官网</w:t>
      </w:r>
      <w:r w:rsidRPr="00524AB8">
        <w:t>，</w:t>
      </w:r>
      <w:r w:rsidR="002D28F3">
        <w:rPr>
          <w:rFonts w:hint="eastAsia"/>
        </w:rPr>
        <w:t>单击</w:t>
      </w:r>
      <w:r w:rsidRPr="00524AB8">
        <w:t>登录</w:t>
      </w:r>
      <w:r w:rsidR="00CB5D9D" w:rsidRPr="00524AB8">
        <w:t>。</w:t>
      </w:r>
    </w:p>
    <w:p w14:paraId="7A6204A1" w14:textId="4283A39A" w:rsidR="00DD50CF" w:rsidRDefault="00771D22" w:rsidP="00B63F93">
      <w:pPr>
        <w:pStyle w:val="1e"/>
      </w:pPr>
      <w:r>
        <w:rPr>
          <w:noProof/>
        </w:rPr>
        <mc:AlternateContent>
          <mc:Choice Requires="wps">
            <w:drawing>
              <wp:anchor distT="0" distB="0" distL="114300" distR="114300" simplePos="0" relativeHeight="251707392" behindDoc="0" locked="0" layoutInCell="1" allowOverlap="1" wp14:anchorId="5FB2AAB1" wp14:editId="391142A2">
                <wp:simplePos x="0" y="0"/>
                <wp:positionH relativeFrom="column">
                  <wp:posOffset>5522259</wp:posOffset>
                </wp:positionH>
                <wp:positionV relativeFrom="paragraph">
                  <wp:posOffset>132080</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40658" id="_x0000_t32" coordsize="21600,21600" o:spt="32" o:oned="t" path="m,l21600,21600e" filled="f">
                <v:path arrowok="t" fillok="f" o:connecttype="none"/>
                <o:lock v:ext="edit" shapetype="t"/>
              </v:shapetype>
              <v:shape id="直接箭头连接符 19" o:spid="_x0000_s1026" type="#_x0000_t32" style="position:absolute;left:0;text-align:left;margin-left:434.8pt;margin-top:10.4pt;width:17.9pt;height:27.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" strokecolor="#c7000b" strokeweight="2.25pt">
                <v:stroke endarrow="block"/>
              </v:shape>
            </w:pict>
          </mc:Fallback>
        </mc:AlternateContent>
      </w:r>
      <w:r w:rsidR="00DD50CF">
        <w:rPr>
          <w:noProof/>
        </w:rPr>
        <w:drawing>
          <wp:inline distT="0" distB="0" distL="0" distR="0" wp14:anchorId="68FFAB0C" wp14:editId="3351DD67">
            <wp:extent cx="5454000" cy="2084400"/>
            <wp:effectExtent l="19050" t="19050" r="13970" b="11430"/>
            <wp:docPr id="26"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93E1-966A-4F31-AA9B-AFF3C61E05DE" descr="C:\Users\swx941157\AppData\Roaming\eSpace_Desktop\UserData\swx941157\imagefiles\originalImgfiles\285193E1-966A-4F31-AA9B-AFF3C61E05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4000" cy="2084400"/>
                    </a:xfrm>
                    <a:prstGeom prst="rect">
                      <a:avLst/>
                    </a:prstGeom>
                    <a:noFill/>
                    <a:ln>
                      <a:solidFill>
                        <a:schemeClr val="bg1">
                          <a:lumMod val="85000"/>
                        </a:schemeClr>
                      </a:solidFill>
                    </a:ln>
                  </pic:spPr>
                </pic:pic>
              </a:graphicData>
            </a:graphic>
          </wp:inline>
        </w:drawing>
      </w:r>
    </w:p>
    <w:p w14:paraId="5673FB29" w14:textId="77777777" w:rsidR="008E6AEE" w:rsidRDefault="008E6AEE" w:rsidP="00B63F93">
      <w:pPr>
        <w:pStyle w:val="1e"/>
      </w:pPr>
    </w:p>
    <w:p w14:paraId="3A772F02" w14:textId="77777777" w:rsidR="008E6AEE" w:rsidRDefault="008E6AEE" w:rsidP="00B63F93">
      <w:pPr>
        <w:pStyle w:val="1e"/>
      </w:pPr>
    </w:p>
    <w:p w14:paraId="095334C6" w14:textId="77777777" w:rsidR="008E6AEE" w:rsidRDefault="008E6AEE" w:rsidP="00B63F93">
      <w:pPr>
        <w:pStyle w:val="1e"/>
      </w:pPr>
    </w:p>
    <w:p w14:paraId="581C49A0" w14:textId="77777777" w:rsidR="008E6AEE" w:rsidRPr="0053549F" w:rsidRDefault="008E6AEE" w:rsidP="00B63F93">
      <w:pPr>
        <w:pStyle w:val="1e"/>
      </w:pPr>
    </w:p>
    <w:p w14:paraId="6931AD6A" w14:textId="1396A73F" w:rsidR="00CB5D9D" w:rsidRPr="0053549F" w:rsidRDefault="00E10796" w:rsidP="009E3D25">
      <w:pPr>
        <w:pStyle w:val="30"/>
      </w:pPr>
      <w:r w:rsidRPr="0053549F">
        <w:lastRenderedPageBreak/>
        <w:t>输入账号名和密码，</w:t>
      </w:r>
      <w:r w:rsidR="002D28F3">
        <w:rPr>
          <w:rFonts w:hint="eastAsia"/>
        </w:rPr>
        <w:t>单击</w:t>
      </w:r>
      <w:r w:rsidRPr="0053549F">
        <w:t>登录。</w:t>
      </w:r>
    </w:p>
    <w:p w14:paraId="3A743762" w14:textId="2B10EEBA" w:rsidR="00DD50CF" w:rsidRPr="0053549F" w:rsidRDefault="00DD50CF" w:rsidP="00B63F93">
      <w:pPr>
        <w:pStyle w:val="1e"/>
      </w:pPr>
      <w:r>
        <w:rPr>
          <w:noProof/>
        </w:rPr>
        <mc:AlternateContent>
          <mc:Choice Requires="wps">
            <w:drawing>
              <wp:anchor distT="0" distB="0" distL="114300" distR="114300" simplePos="0" relativeHeight="251705344" behindDoc="0" locked="0" layoutInCell="1" allowOverlap="1" wp14:anchorId="1D838705" wp14:editId="090AE163">
                <wp:simplePos x="0" y="0"/>
                <wp:positionH relativeFrom="column">
                  <wp:posOffset>939165</wp:posOffset>
                </wp:positionH>
                <wp:positionV relativeFrom="paragraph">
                  <wp:posOffset>3312160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1EA32A" id="_x0000_t32" coordsize="21600,21600" o:spt="32" o:oned="t" path="m,l21600,21600e" filled="f">
                <v:path arrowok="t" fillok="f" o:connecttype="none"/>
                <o:lock v:ext="edit" shapetype="t"/>
              </v:shapetype>
              <v:shape id="直接箭头连接符 17" o:spid="_x0000_s1026" type="#_x0000_t32" style="position:absolute;left:0;text-align:left;margin-left:73.95pt;margin-top:260.8pt;width:24.55pt;height:1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" strokecolor="#c7000b" strokeweight="2.25pt">
                <v:stroke endarrow="block"/>
              </v:shape>
            </w:pict>
          </mc:Fallback>
        </mc:AlternateContent>
      </w:r>
      <w:r>
        <w:rPr>
          <w:noProof/>
        </w:rPr>
        <w:drawing>
          <wp:inline distT="0" distB="0" distL="0" distR="0" wp14:anchorId="45125770" wp14:editId="2398C809">
            <wp:extent cx="3724275" cy="3967277"/>
            <wp:effectExtent l="19050" t="19050" r="9525" b="14605"/>
            <wp:docPr id="28"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5A670E-16AC-4EAA-80B3-0349211CC2D0" descr="C:\Users\swx941157\AppData\Roaming\eSpace_Desktop\UserData\swx941157\imagefiles\A55A670E-16AC-4EAA-80B3-0349211CC2D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8" t="907" r="970" b="1687"/>
                    <a:stretch/>
                  </pic:blipFill>
                  <pic:spPr bwMode="auto">
                    <a:xfrm>
                      <a:off x="0" y="0"/>
                      <a:ext cx="3743908" cy="398819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56DADDE" w14:textId="54C6E855" w:rsidR="00E10796" w:rsidRPr="0053549F" w:rsidRDefault="00E10796" w:rsidP="00B63F93">
      <w:pPr>
        <w:pStyle w:val="1e"/>
      </w:pPr>
      <w:r w:rsidRPr="0053549F">
        <w:t>如果还没有注册，</w:t>
      </w:r>
      <w:r w:rsidR="002D28F3">
        <w:rPr>
          <w:rFonts w:hint="eastAsia"/>
        </w:rPr>
        <w:t>单击</w:t>
      </w:r>
      <w:r w:rsidR="002D5884">
        <w:t>免费注册，按步骤</w:t>
      </w:r>
      <w:r w:rsidRPr="0053549F">
        <w:t>注册后进行登录。</w:t>
      </w:r>
    </w:p>
    <w:p w14:paraId="4A74C2B6" w14:textId="44C70D10" w:rsidR="00C95B17" w:rsidRPr="002D5884" w:rsidRDefault="00C95B17" w:rsidP="00B63F93">
      <w:pPr>
        <w:pStyle w:val="1e"/>
      </w:pPr>
    </w:p>
    <w:p w14:paraId="31A88F8D" w14:textId="69F153DB" w:rsidR="00DC6966" w:rsidRPr="0053549F" w:rsidRDefault="00E10796" w:rsidP="00CC7597">
      <w:pPr>
        <w:pStyle w:val="3"/>
        <w:rPr>
          <w:rFonts w:ascii="Huawei Sans" w:hAnsi="Huawei Sans" w:cs="Huawei Sans"/>
        </w:rPr>
      </w:pPr>
      <w:bookmarkStart w:id="49" w:name="_Toc81317372"/>
      <w:r w:rsidRPr="0053549F">
        <w:rPr>
          <w:rFonts w:ascii="Huawei Sans" w:hAnsi="Huawei Sans" w:cs="Huawei Sans"/>
        </w:rPr>
        <w:t>购买弹性云服务器</w:t>
      </w:r>
      <w:r w:rsidRPr="0053549F">
        <w:rPr>
          <w:rFonts w:ascii="Huawei Sans" w:hAnsi="Huawei Sans" w:cs="Huawei Sans"/>
        </w:rPr>
        <w:t>ECS</w:t>
      </w:r>
      <w:bookmarkEnd w:id="49"/>
    </w:p>
    <w:p w14:paraId="343EC7FD" w14:textId="17E9CE73" w:rsidR="00E10796" w:rsidRPr="0026305E" w:rsidRDefault="00C95B17" w:rsidP="0026305E">
      <w:pPr>
        <w:pStyle w:val="1e"/>
        <w:rPr>
          <w:rFonts w:ascii="Helvetica" w:hAnsi="Helvetica"/>
          <w:color w:val="575D6C"/>
        </w:rPr>
      </w:pPr>
      <w:r w:rsidRPr="0053549F">
        <w:t>在华为云主页</w:t>
      </w:r>
      <w:r w:rsidR="00EF2412">
        <w:t>（</w:t>
      </w:r>
      <w:r w:rsidR="00EF2412">
        <w:t>https://www.huaweicloud.com/</w:t>
      </w:r>
      <w:r w:rsidR="00EF2412">
        <w:t>）点击产品，选择</w:t>
      </w:r>
      <w:r w:rsidR="004E0E9E">
        <w:rPr>
          <w:rFonts w:hint="eastAsia"/>
        </w:rPr>
        <w:t>＂</w:t>
      </w:r>
      <w:r w:rsidR="00EF2412">
        <w:t>精选推荐</w:t>
      </w:r>
      <w:r w:rsidR="004E0E9E">
        <w:rPr>
          <w:rFonts w:hint="eastAsia"/>
        </w:rPr>
        <w:t>＂</w:t>
      </w:r>
      <w:r w:rsidR="0026305E">
        <w:rPr>
          <w:rFonts w:ascii="Helvetica" w:hAnsi="Helvetica"/>
          <w:color w:val="252B3A"/>
        </w:rPr>
        <w:t>下的</w:t>
      </w:r>
      <w:r w:rsidR="004E0E9E">
        <w:rPr>
          <w:rFonts w:ascii="Helvetica" w:hAnsi="Helvetica" w:hint="eastAsia"/>
          <w:color w:val="252B3A"/>
        </w:rPr>
        <w:t>＂</w:t>
      </w:r>
      <w:r w:rsidR="0026305E">
        <w:rPr>
          <w:rFonts w:ascii="Helvetica" w:hAnsi="Helvetica"/>
          <w:color w:val="252B3A"/>
        </w:rPr>
        <w:t>计算</w:t>
      </w:r>
      <w:r w:rsidR="004E0E9E">
        <w:rPr>
          <w:rFonts w:ascii="Helvetica" w:hAnsi="Helvetica" w:hint="eastAsia"/>
          <w:color w:val="252B3A"/>
        </w:rPr>
        <w:t>＂</w:t>
      </w:r>
      <w:r w:rsidR="00E10796" w:rsidRPr="0053549F">
        <w:t>，再选择</w:t>
      </w:r>
      <w:r w:rsidR="004E0E9E">
        <w:rPr>
          <w:rFonts w:hint="eastAsia"/>
        </w:rPr>
        <w:t>＂</w:t>
      </w:r>
      <w:r w:rsidR="00E10796" w:rsidRPr="0053549F">
        <w:t>弹性云服务器</w:t>
      </w:r>
      <w:r w:rsidR="00E10796" w:rsidRPr="0053549F">
        <w:t>ECS</w:t>
      </w:r>
      <w:r w:rsidR="004E0E9E">
        <w:rPr>
          <w:rFonts w:hint="eastAsia"/>
        </w:rPr>
        <w:t>＂</w:t>
      </w:r>
      <w:r w:rsidR="00E10796" w:rsidRPr="0053549F">
        <w:t>。</w:t>
      </w:r>
    </w:p>
    <w:p w14:paraId="30331D49" w14:textId="101B86BA" w:rsidR="00603633" w:rsidRDefault="00603633" w:rsidP="00B63F93">
      <w:pPr>
        <w:pStyle w:val="1e"/>
      </w:pPr>
      <w:r>
        <w:rPr>
          <w:noProof/>
        </w:rPr>
        <mc:AlternateContent>
          <mc:Choice Requires="wps">
            <w:drawing>
              <wp:anchor distT="0" distB="0" distL="114300" distR="114300" simplePos="0" relativeHeight="251748352" behindDoc="0" locked="0" layoutInCell="1" allowOverlap="1" wp14:anchorId="33B7F8F7" wp14:editId="37D99DD4">
                <wp:simplePos x="0" y="0"/>
                <wp:positionH relativeFrom="column">
                  <wp:posOffset>1156335</wp:posOffset>
                </wp:positionH>
                <wp:positionV relativeFrom="paragraph">
                  <wp:posOffset>608965</wp:posOffset>
                </wp:positionV>
                <wp:extent cx="556847" cy="177947"/>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F9884B" id="_x0000_t32" coordsize="21600,21600" o:spt="32" o:oned="t" path="m,l21600,21600e" filled="f">
                <v:path arrowok="t" fillok="f" o:connecttype="none"/>
                <o:lock v:ext="edit" shapetype="t"/>
              </v:shapetype>
              <v:shape id="直接箭头连接符 60" o:spid="_x0000_s1026" type="#_x0000_t32" style="position:absolute;left:0;text-align:left;margin-left:91.05pt;margin-top:47.95pt;width:43.85pt;height:14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DD1373D" wp14:editId="0B0C4732">
                <wp:simplePos x="0" y="0"/>
                <wp:positionH relativeFrom="column">
                  <wp:posOffset>2146935</wp:posOffset>
                </wp:positionH>
                <wp:positionV relativeFrom="paragraph">
                  <wp:posOffset>5715</wp:posOffset>
                </wp:positionV>
                <wp:extent cx="556847" cy="177947"/>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C73A2" id="直接箭头连接符 59" o:spid="_x0000_s1026" type="#_x0000_t32" style="position:absolute;left:0;text-align:left;margin-left:169.05pt;margin-top:.45pt;width:43.85pt;height:14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744256" behindDoc="0" locked="0" layoutInCell="1" allowOverlap="1" wp14:anchorId="4E02B2C0" wp14:editId="02C2748F">
                <wp:simplePos x="0" y="0"/>
                <wp:positionH relativeFrom="column">
                  <wp:posOffset>3152775</wp:posOffset>
                </wp:positionH>
                <wp:positionV relativeFrom="paragraph">
                  <wp:posOffset>485775</wp:posOffset>
                </wp:positionV>
                <wp:extent cx="556847" cy="177947"/>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B49DF" id="直接箭头连接符 58" o:spid="_x0000_s1026" type="#_x0000_t32" style="position:absolute;left:0;text-align:left;margin-left:248.25pt;margin-top:38.25pt;width:43.85pt;height:14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742208" behindDoc="0" locked="0" layoutInCell="1" allowOverlap="1" wp14:anchorId="3BF5FBF9" wp14:editId="4DA71F07">
                <wp:simplePos x="0" y="0"/>
                <wp:positionH relativeFrom="column">
                  <wp:posOffset>2505075</wp:posOffset>
                </wp:positionH>
                <wp:positionV relativeFrom="paragraph">
                  <wp:posOffset>329565</wp:posOffset>
                </wp:positionV>
                <wp:extent cx="364703" cy="38539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14:paraId="36B75315"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5FBF9" id="_x0000_t202" coordsize="21600,21600" o:spt="202" path="m,l,21600r21600,l21600,xe">
                <v:stroke joinstyle="miter"/>
                <v:path gradientshapeok="t" o:connecttype="rect"/>
              </v:shapetype>
              <v:shape id="文本框 57" o:spid="_x0000_s1026" type="#_x0000_t202" style="position:absolute;left:0;text-align:left;margin-left:197.25pt;margin-top:25.95pt;width:28.7pt;height:3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" filled="f" stroked="f" strokeweight=".5pt">
                <v:textbox>
                  <w:txbxContent>
                    <w:p w14:paraId="36B75315"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492F46B3" wp14:editId="2BE17019">
                <wp:simplePos x="0" y="0"/>
                <wp:positionH relativeFrom="column">
                  <wp:posOffset>622935</wp:posOffset>
                </wp:positionH>
                <wp:positionV relativeFrom="paragraph">
                  <wp:posOffset>300990</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14:paraId="0F517C69"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F46B3" id="文本框 56" o:spid="_x0000_s1027" type="#_x0000_t202" style="position:absolute;left:0;text-align:left;margin-left:49.05pt;margin-top:23.7pt;width:34.5pt;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" filled="f" stroked="f" strokeweight=".5pt">
                <v:textbox>
                  <w:txbxContent>
                    <w:p w14:paraId="0F517C69"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6F79E707" wp14:editId="70898482">
                <wp:simplePos x="0" y="0"/>
                <wp:positionH relativeFrom="column">
                  <wp:posOffset>1517650</wp:posOffset>
                </wp:positionH>
                <wp:positionV relativeFrom="paragraph">
                  <wp:posOffset>-73025</wp:posOffset>
                </wp:positionV>
                <wp:extent cx="375274" cy="369989"/>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14:paraId="51EFAF75" w14:textId="60F1B2BA" w:rsidR="008B1598" w:rsidRPr="00603633" w:rsidRDefault="008B1598" w:rsidP="00603633">
                            <w:pPr>
                              <w:pStyle w:val="affff1"/>
                              <w:numPr>
                                <w:ilvl w:val="0"/>
                                <w:numId w:val="28"/>
                              </w:numPr>
                              <w:spacing w:before="120" w:after="120"/>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9E707" id="文本框 55" o:spid="_x0000_s1028" type="#_x0000_t202" style="position:absolute;left:0;text-align:left;margin-left:119.5pt;margin-top:-5.75pt;width:29.55pt;height:29.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" filled="f" stroked="f" strokeweight=".5pt">
                <v:textbox>
                  <w:txbxContent>
                    <w:p w14:paraId="51EFAF75" w14:textId="60F1B2BA" w:rsidR="008B1598" w:rsidRPr="00603633" w:rsidRDefault="008B1598" w:rsidP="00603633">
                      <w:pPr>
                        <w:pStyle w:val="affff1"/>
                        <w:numPr>
                          <w:ilvl w:val="0"/>
                          <w:numId w:val="28"/>
                        </w:numPr>
                        <w:spacing w:before="120" w:after="120"/>
                        <w:ind w:leftChars="0" w:firstLineChars="0"/>
                        <w:rPr>
                          <w:rFonts w:ascii="Huawei Sans" w:hAnsi="Huawei Sans" w:cs="Huawei Sans"/>
                          <w:b/>
                          <w:color w:val="C7000B"/>
                          <w:sz w:val="21"/>
                          <w:szCs w:val="21"/>
                        </w:rPr>
                      </w:pP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0637116B" wp14:editId="1E759F5A">
                <wp:simplePos x="0" y="0"/>
                <wp:positionH relativeFrom="column">
                  <wp:posOffset>2146300</wp:posOffset>
                </wp:positionH>
                <wp:positionV relativeFrom="paragraph">
                  <wp:posOffset>710565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0CABA" id="矩形 52" o:spid="_x0000_s1026" style="position:absolute;left:0;text-align:left;margin-left:169pt;margin-top:55.95pt;width:90.75pt;height:25.7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" filled="f" strokecolor="#c7000b" strokeweight="2.25pt"/>
            </w:pict>
          </mc:Fallback>
        </mc:AlternateContent>
      </w:r>
      <w:r>
        <w:rPr>
          <w:noProof/>
        </w:rPr>
        <mc:AlternateContent>
          <mc:Choice Requires="wps">
            <w:drawing>
              <wp:anchor distT="0" distB="0" distL="114300" distR="114300" simplePos="0" relativeHeight="251734016" behindDoc="0" locked="0" layoutInCell="1" allowOverlap="1" wp14:anchorId="0A4CE62B" wp14:editId="6B3E6734">
                <wp:simplePos x="0" y="0"/>
                <wp:positionH relativeFrom="column">
                  <wp:posOffset>670560</wp:posOffset>
                </wp:positionH>
                <wp:positionV relativeFrom="paragraph">
                  <wp:posOffset>739140</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14BE8" id="矩形 50" o:spid="_x0000_s1026" style="position:absolute;left:0;text-align:left;margin-left:52.8pt;margin-top:58.2pt;width:38.25pt;height: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31968" behindDoc="0" locked="0" layoutInCell="1" allowOverlap="1" wp14:anchorId="04BA8889" wp14:editId="0AEE22E1">
                <wp:simplePos x="0" y="0"/>
                <wp:positionH relativeFrom="column">
                  <wp:posOffset>1784985</wp:posOffset>
                </wp:positionH>
                <wp:positionV relativeFrom="paragraph">
                  <wp:posOffset>167640</wp:posOffset>
                </wp:positionV>
                <wp:extent cx="304800" cy="240665"/>
                <wp:effectExtent l="19050" t="19050" r="19050" b="26035"/>
                <wp:wrapNone/>
                <wp:docPr id="41" name="矩形 41"/>
                <wp:cNvGraphicFramePr/>
                <a:graphic xmlns:a="http://schemas.openxmlformats.org/drawingml/2006/main">
                  <a:graphicData uri="http://schemas.microsoft.com/office/word/2010/wordprocessingShape">
                    <wps:wsp>
                      <wps:cNvSpPr/>
                      <wps:spPr>
                        <a:xfrm>
                          <a:off x="0" y="0"/>
                          <a:ext cx="3048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E5547" id="矩形 41" o:spid="_x0000_s1026" style="position:absolute;left:0;text-align:left;margin-left:140.55pt;margin-top:13.2pt;width:24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" filled="f" strokecolor="#c7000b" strokeweight="2.25pt"/>
            </w:pict>
          </mc:Fallback>
        </mc:AlternateContent>
      </w:r>
      <w:r>
        <w:rPr>
          <w:noProof/>
        </w:rPr>
        <w:drawing>
          <wp:inline distT="0" distB="0" distL="0" distR="0" wp14:anchorId="2FEBADD6" wp14:editId="220B344F">
            <wp:extent cx="5419725" cy="2158780"/>
            <wp:effectExtent l="19050" t="19050" r="952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6815" cy="2165587"/>
                    </a:xfrm>
                    <a:prstGeom prst="rect">
                      <a:avLst/>
                    </a:prstGeom>
                    <a:noFill/>
                    <a:ln>
                      <a:solidFill>
                        <a:schemeClr val="bg1">
                          <a:lumMod val="85000"/>
                        </a:schemeClr>
                      </a:solidFill>
                    </a:ln>
                  </pic:spPr>
                </pic:pic>
              </a:graphicData>
            </a:graphic>
          </wp:inline>
        </w:drawing>
      </w:r>
    </w:p>
    <w:p w14:paraId="36A008DB" w14:textId="04C85465" w:rsidR="00E92FB4" w:rsidRDefault="00E92FB4" w:rsidP="007910C7">
      <w:pPr>
        <w:pStyle w:val="2f2"/>
        <w:jc w:val="center"/>
        <w:rPr>
          <w:rFonts w:ascii="Huawei Sans" w:hAnsi="Huawei Sans" w:cs="Huawei Sans"/>
          <w:lang w:eastAsia="zh-CN"/>
        </w:rPr>
      </w:pPr>
    </w:p>
    <w:p w14:paraId="720EDA60" w14:textId="77777777" w:rsidR="003F1B3F" w:rsidRDefault="003F1B3F" w:rsidP="007910C7">
      <w:pPr>
        <w:pStyle w:val="2f2"/>
        <w:jc w:val="center"/>
        <w:rPr>
          <w:rFonts w:ascii="Huawei Sans" w:hAnsi="Huawei Sans" w:cs="Huawei Sans"/>
          <w:lang w:eastAsia="zh-CN"/>
        </w:rPr>
      </w:pPr>
    </w:p>
    <w:p w14:paraId="3EDC936E" w14:textId="77777777" w:rsidR="003F1B3F" w:rsidRDefault="003F1B3F" w:rsidP="007910C7">
      <w:pPr>
        <w:pStyle w:val="2f2"/>
        <w:jc w:val="center"/>
        <w:rPr>
          <w:rFonts w:ascii="Huawei Sans" w:hAnsi="Huawei Sans" w:cs="Huawei Sans"/>
          <w:lang w:eastAsia="zh-CN"/>
        </w:rPr>
      </w:pPr>
    </w:p>
    <w:p w14:paraId="09FCA74B" w14:textId="68104E61" w:rsidR="00E10796" w:rsidRPr="0053549F" w:rsidRDefault="00E10796" w:rsidP="009E3D25">
      <w:pPr>
        <w:pStyle w:val="30"/>
      </w:pPr>
      <w:r w:rsidRPr="0053549F">
        <w:lastRenderedPageBreak/>
        <w:t>进入弹性云服务器</w:t>
      </w:r>
      <w:r w:rsidRPr="0053549F">
        <w:t>ECS</w:t>
      </w:r>
      <w:r w:rsidRPr="0053549F">
        <w:t>购买界面</w:t>
      </w:r>
      <w:r w:rsidR="009F0322" w:rsidRPr="0053549F">
        <w:t>。</w:t>
      </w:r>
    </w:p>
    <w:p w14:paraId="0F39E2E8" w14:textId="24D98A16" w:rsidR="00F4029A" w:rsidRPr="0053549F" w:rsidRDefault="00CB20B0" w:rsidP="00B63F93">
      <w:pPr>
        <w:pStyle w:val="1e"/>
      </w:pPr>
      <w:r>
        <w:rPr>
          <w:noProof/>
        </w:rPr>
        <mc:AlternateContent>
          <mc:Choice Requires="wps">
            <w:drawing>
              <wp:anchor distT="0" distB="0" distL="114300" distR="114300" simplePos="0" relativeHeight="251672576" behindDoc="0" locked="0" layoutInCell="1" allowOverlap="1" wp14:anchorId="0AB5D958" wp14:editId="440EE6A0">
                <wp:simplePos x="0" y="0"/>
                <wp:positionH relativeFrom="column">
                  <wp:posOffset>1392107</wp:posOffset>
                </wp:positionH>
                <wp:positionV relativeFrom="paragraph">
                  <wp:posOffset>796216</wp:posOffset>
                </wp:positionV>
                <wp:extent cx="502127" cy="364703"/>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A55AD" id="直接箭头连接符 27" o:spid="_x0000_s1026" type="#_x0000_t32" style="position:absolute;left:0;text-align:left;margin-left:109.6pt;margin-top:62.7pt;width:39.55pt;height:28.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" strokecolor="#c7000b" strokeweight="2pt">
                <v:stroke endarrow="block"/>
                <v:shadow on="t" color="black" opacity="24903f" origin=",.5" offset="0,.55556mm"/>
              </v:shape>
            </w:pict>
          </mc:Fallback>
        </mc:AlternateContent>
      </w:r>
      <w:r w:rsidR="00DD50CF">
        <w:rPr>
          <w:noProof/>
        </w:rPr>
        <w:drawing>
          <wp:inline distT="0" distB="0" distL="0" distR="0" wp14:anchorId="489339D2" wp14:editId="531E003C">
            <wp:extent cx="5454000" cy="2534400"/>
            <wp:effectExtent l="19050" t="19050" r="13970" b="18415"/>
            <wp:docPr id="54"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2D8CC4-D44C-444C-83F1-9B8A2C988C66" descr="C:\Users\swx941157\AppData\Roaming\eSpace_Desktop\UserData\swx941157\imagefiles\originalImgfiles\E12D8CC4-D44C-444C-83F1-9B8A2C988C6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4000" cy="2534400"/>
                    </a:xfrm>
                    <a:prstGeom prst="rect">
                      <a:avLst/>
                    </a:prstGeom>
                    <a:noFill/>
                    <a:ln>
                      <a:solidFill>
                        <a:schemeClr val="bg1">
                          <a:lumMod val="85000"/>
                        </a:schemeClr>
                      </a:solidFill>
                    </a:ln>
                  </pic:spPr>
                </pic:pic>
              </a:graphicData>
            </a:graphic>
          </wp:inline>
        </w:drawing>
      </w:r>
    </w:p>
    <w:p w14:paraId="13A0B23A" w14:textId="5ED1AC6C" w:rsidR="00F4029A" w:rsidRDefault="00F4029A" w:rsidP="009E3D25">
      <w:pPr>
        <w:pStyle w:val="30"/>
      </w:pPr>
      <w:r w:rsidRPr="0053549F">
        <w:t>自定义购买</w:t>
      </w:r>
      <w:r w:rsidR="00E8697B" w:rsidRPr="0053549F">
        <w:t>进行基础配置。</w:t>
      </w:r>
    </w:p>
    <w:p w14:paraId="5E4AD505" w14:textId="520F78EF" w:rsidR="00E62DC1" w:rsidRPr="0053549F" w:rsidRDefault="00E62DC1" w:rsidP="00E62DC1">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F4029A" w:rsidRPr="0053549F" w14:paraId="3C21138F"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16E22554" w14:textId="0D4DBE84" w:rsidR="00F4029A" w:rsidRPr="0053549F" w:rsidRDefault="00F4029A" w:rsidP="00F4029A">
            <w:pPr>
              <w:pStyle w:val="5a"/>
              <w:rPr>
                <w:rFonts w:ascii="Huawei Sans" w:hAnsi="Huawei Sans" w:cs="Huawei Sans"/>
              </w:rPr>
            </w:pPr>
            <w:r w:rsidRPr="0053549F">
              <w:rPr>
                <w:rFonts w:ascii="Huawei Sans" w:hAnsi="Huawei Sans" w:cs="Huawei Sans"/>
              </w:rPr>
              <w:t>配置选项</w:t>
            </w:r>
          </w:p>
        </w:tc>
        <w:tc>
          <w:tcPr>
            <w:tcW w:w="5245" w:type="dxa"/>
            <w:vAlign w:val="top"/>
          </w:tcPr>
          <w:p w14:paraId="7CBEBB36" w14:textId="6378F3BE" w:rsidR="00F4029A" w:rsidRPr="0053549F" w:rsidRDefault="00F4029A" w:rsidP="00F4029A">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F4029A" w:rsidRPr="0053549F" w14:paraId="66301A10"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BF8220D" w14:textId="4D980682" w:rsidR="00F4029A" w:rsidRPr="0053549F" w:rsidRDefault="00F4029A" w:rsidP="00F4029A">
            <w:pPr>
              <w:pStyle w:val="5a"/>
              <w:rPr>
                <w:rFonts w:ascii="Huawei Sans" w:hAnsi="Huawei Sans" w:cs="Huawei Sans"/>
              </w:rPr>
            </w:pPr>
            <w:r w:rsidRPr="0053549F">
              <w:rPr>
                <w:rFonts w:ascii="Huawei Sans" w:hAnsi="Huawei Sans" w:cs="Huawei Sans"/>
              </w:rPr>
              <w:t>计费模式</w:t>
            </w:r>
          </w:p>
        </w:tc>
        <w:tc>
          <w:tcPr>
            <w:tcW w:w="5245" w:type="dxa"/>
            <w:vAlign w:val="top"/>
          </w:tcPr>
          <w:p w14:paraId="593F230A" w14:textId="3856F5AF"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sidR="00617EA5">
              <w:rPr>
                <w:rFonts w:ascii="Huawei Sans" w:hAnsi="Huawei Sans" w:cs="Huawei Sans"/>
                <w:color w:val="C7000B"/>
              </w:rPr>
              <w:t>（</w:t>
            </w:r>
            <w:r w:rsidRPr="00771D22">
              <w:rPr>
                <w:rFonts w:ascii="Huawei Sans" w:hAnsi="Huawei Sans" w:cs="Huawei Sans"/>
                <w:color w:val="C7000B"/>
              </w:rPr>
              <w:t>一定要选按需计费，注意配置费用</w:t>
            </w:r>
            <w:r w:rsidR="00617EA5">
              <w:rPr>
                <w:rFonts w:ascii="Huawei Sans" w:hAnsi="Huawei Sans" w:cs="Huawei Sans"/>
                <w:color w:val="C7000B"/>
              </w:rPr>
              <w:t>）</w:t>
            </w:r>
          </w:p>
        </w:tc>
      </w:tr>
      <w:tr w:rsidR="00F4029A" w:rsidRPr="0053549F" w14:paraId="47DF2FEB"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E64B313" w14:textId="21228FBA" w:rsidR="00F4029A" w:rsidRPr="0053549F" w:rsidRDefault="00F4029A" w:rsidP="00F4029A">
            <w:pPr>
              <w:pStyle w:val="5a"/>
              <w:rPr>
                <w:rFonts w:ascii="Huawei Sans" w:hAnsi="Huawei Sans" w:cs="Huawei Sans"/>
              </w:rPr>
            </w:pPr>
            <w:r w:rsidRPr="0053549F">
              <w:rPr>
                <w:rFonts w:ascii="Huawei Sans" w:hAnsi="Huawei Sans" w:cs="Huawei Sans"/>
              </w:rPr>
              <w:t>区域</w:t>
            </w:r>
          </w:p>
        </w:tc>
        <w:tc>
          <w:tcPr>
            <w:tcW w:w="5245" w:type="dxa"/>
            <w:vAlign w:val="top"/>
          </w:tcPr>
          <w:p w14:paraId="5836C2E2" w14:textId="14667C7A"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sidR="00617EA5">
              <w:rPr>
                <w:rFonts w:ascii="Huawei Sans" w:hAnsi="Huawei Sans" w:cs="Huawei Sans"/>
                <w:color w:val="C7000B"/>
              </w:rPr>
              <w:t>（</w:t>
            </w:r>
            <w:r w:rsidRPr="00CB20B0">
              <w:rPr>
                <w:rFonts w:ascii="Huawei Sans" w:hAnsi="Huawei Sans" w:cs="Huawei Sans"/>
                <w:color w:val="C7000B"/>
              </w:rPr>
              <w:t>推荐，其他区域可能会导致无法选择</w:t>
            </w:r>
            <w:r w:rsidRPr="00CB20B0">
              <w:rPr>
                <w:rFonts w:ascii="Huawei Sans" w:hAnsi="Huawei Sans" w:cs="Huawei Sans"/>
                <w:color w:val="C7000B"/>
              </w:rPr>
              <w:t>openEuler</w:t>
            </w:r>
            <w:r w:rsidRPr="00CB20B0">
              <w:rPr>
                <w:rFonts w:ascii="Huawei Sans" w:hAnsi="Huawei Sans" w:cs="Huawei Sans"/>
                <w:color w:val="C7000B"/>
              </w:rPr>
              <w:t>公共镜像</w:t>
            </w:r>
            <w:r w:rsidR="00617EA5" w:rsidRPr="00F67A73">
              <w:rPr>
                <w:rFonts w:ascii="Huawei Sans" w:hAnsi="Huawei Sans" w:cs="Huawei Sans"/>
                <w:color w:val="C7000B"/>
              </w:rPr>
              <w:t>）</w:t>
            </w:r>
          </w:p>
        </w:tc>
      </w:tr>
      <w:tr w:rsidR="00F4029A" w:rsidRPr="0053549F" w14:paraId="392407D5"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83E1FB7" w14:textId="19B517E2" w:rsidR="00F4029A" w:rsidRPr="0053549F" w:rsidRDefault="00F4029A" w:rsidP="00F4029A">
            <w:pPr>
              <w:pStyle w:val="5a"/>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14:paraId="6253850C" w14:textId="71DCD77B"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F4029A" w:rsidRPr="0053549F" w14:paraId="0C37749D"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364D547D" w14:textId="7AC592EE" w:rsidR="00F4029A" w:rsidRPr="0053549F" w:rsidRDefault="00F4029A" w:rsidP="00F4029A">
            <w:pPr>
              <w:pStyle w:val="5a"/>
              <w:rPr>
                <w:rFonts w:ascii="Huawei Sans" w:hAnsi="Huawei Sans" w:cs="Huawei Sans"/>
              </w:rPr>
            </w:pPr>
            <w:r w:rsidRPr="0053549F">
              <w:rPr>
                <w:rFonts w:ascii="Huawei Sans" w:hAnsi="Huawei Sans" w:cs="Huawei Sans"/>
              </w:rPr>
              <w:t>规格</w:t>
            </w:r>
          </w:p>
        </w:tc>
        <w:tc>
          <w:tcPr>
            <w:tcW w:w="5245" w:type="dxa"/>
            <w:vAlign w:val="top"/>
          </w:tcPr>
          <w:p w14:paraId="4FAF1EA5" w14:textId="717B7DBA"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sidR="00F5611C">
              <w:rPr>
                <w:rFonts w:ascii="Huawei Sans" w:hAnsi="Huawei Sans" w:cs="Huawei Sans"/>
              </w:rPr>
              <w:t xml:space="preserve"> </w:t>
            </w:r>
            <w:r w:rsidR="00F5611C" w:rsidRPr="00F67A73">
              <w:rPr>
                <w:rFonts w:ascii="Huawei Sans" w:hAnsi="Huawei Sans" w:cs="Huawei Sans"/>
                <w:color w:val="C7000B"/>
              </w:rPr>
              <w:t>2vCPUs|4</w:t>
            </w:r>
            <w:r w:rsidRPr="00F67A73">
              <w:rPr>
                <w:rFonts w:ascii="Huawei Sans" w:hAnsi="Huawei Sans" w:cs="Huawei Sans"/>
                <w:color w:val="C7000B"/>
              </w:rPr>
              <w:t>G</w:t>
            </w:r>
            <w:r w:rsidR="00597E9E">
              <w:rPr>
                <w:rFonts w:ascii="Huawei Sans" w:hAnsi="Huawei Sans" w:cs="Huawei Sans"/>
                <w:color w:val="C7000B"/>
              </w:rPr>
              <w:t>i</w:t>
            </w:r>
            <w:r w:rsidRPr="00F67A73">
              <w:rPr>
                <w:rFonts w:ascii="Huawei Sans" w:hAnsi="Huawei Sans" w:cs="Huawei Sans"/>
                <w:color w:val="C7000B"/>
              </w:rPr>
              <w:t>B</w:t>
            </w:r>
          </w:p>
        </w:tc>
      </w:tr>
      <w:tr w:rsidR="00F4029A" w:rsidRPr="0053549F" w14:paraId="74896A7C"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46AD3E84" w14:textId="655A1D94" w:rsidR="00F4029A" w:rsidRPr="0053549F" w:rsidRDefault="00F4029A" w:rsidP="00F4029A">
            <w:pPr>
              <w:pStyle w:val="5a"/>
              <w:rPr>
                <w:rFonts w:ascii="Huawei Sans" w:hAnsi="Huawei Sans" w:cs="Huawei Sans"/>
              </w:rPr>
            </w:pPr>
            <w:r w:rsidRPr="0053549F">
              <w:rPr>
                <w:rFonts w:ascii="Huawei Sans" w:hAnsi="Huawei Sans" w:cs="Huawei Sans"/>
              </w:rPr>
              <w:t>镜像</w:t>
            </w:r>
          </w:p>
        </w:tc>
        <w:tc>
          <w:tcPr>
            <w:tcW w:w="5245" w:type="dxa"/>
            <w:vAlign w:val="top"/>
          </w:tcPr>
          <w:p w14:paraId="2BBB0957" w14:textId="77777777" w:rsidR="004F07B3"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14:paraId="695E0122" w14:textId="77777777" w:rsidR="004F07B3" w:rsidRPr="00F67A73" w:rsidRDefault="004F07B3"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r w:rsidRPr="00F67A73">
              <w:rPr>
                <w:rFonts w:ascii="Huawei Sans" w:hAnsi="Huawei Sans" w:cs="Huawei Sans"/>
                <w:color w:val="C7000B"/>
              </w:rPr>
              <w:t>openEuler</w:t>
            </w:r>
          </w:p>
          <w:p w14:paraId="7F442697" w14:textId="78FA7E6B" w:rsidR="00F4029A" w:rsidRPr="0053549F" w:rsidRDefault="004F07B3"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67A73">
              <w:rPr>
                <w:rFonts w:ascii="Huawei Sans" w:hAnsi="Huawei Sans" w:cs="Huawei Sans"/>
                <w:color w:val="C7000B"/>
              </w:rPr>
              <w:t xml:space="preserve">openEuler 20.03 64bit with ARM(40GB) </w:t>
            </w:r>
          </w:p>
        </w:tc>
      </w:tr>
    </w:tbl>
    <w:p w14:paraId="0CC85D69" w14:textId="77777777" w:rsidR="00F4029A" w:rsidRPr="0053549F" w:rsidRDefault="00F4029A" w:rsidP="00B63F93">
      <w:pPr>
        <w:pStyle w:val="1e"/>
      </w:pPr>
    </w:p>
    <w:p w14:paraId="6D5D6B42" w14:textId="182D5424" w:rsidR="00F4029A" w:rsidRDefault="00F4029A" w:rsidP="00B63F93">
      <w:pPr>
        <w:pStyle w:val="1e"/>
      </w:pPr>
    </w:p>
    <w:p w14:paraId="606F86E7" w14:textId="35884F2F" w:rsidR="00DD50CF" w:rsidRDefault="00DD50CF" w:rsidP="00B63F93">
      <w:pPr>
        <w:pStyle w:val="1e"/>
      </w:pPr>
    </w:p>
    <w:p w14:paraId="604DB719" w14:textId="5FD85CD0" w:rsidR="00A45C65" w:rsidRDefault="00A45C65" w:rsidP="00B63F93">
      <w:pPr>
        <w:pStyle w:val="1e"/>
      </w:pPr>
    </w:p>
    <w:p w14:paraId="03472571" w14:textId="0B8A6232" w:rsidR="002D5884" w:rsidRPr="0053549F" w:rsidRDefault="002D5884" w:rsidP="00B63F93">
      <w:pPr>
        <w:pStyle w:val="1e"/>
      </w:pPr>
      <w:r>
        <w:rPr>
          <w:noProof/>
          <w:shd w:val="clear" w:color="auto" w:fill="auto"/>
        </w:rPr>
        <w:lastRenderedPageBreak/>
        <mc:AlternateContent>
          <mc:Choice Requires="wps">
            <w:drawing>
              <wp:anchor distT="0" distB="0" distL="114300" distR="114300" simplePos="0" relativeHeight="251715584" behindDoc="0" locked="0" layoutInCell="1" allowOverlap="1" wp14:anchorId="4EF34617" wp14:editId="5743D1E7">
                <wp:simplePos x="0" y="0"/>
                <wp:positionH relativeFrom="column">
                  <wp:posOffset>2025650</wp:posOffset>
                </wp:positionH>
                <wp:positionV relativeFrom="paragraph">
                  <wp:posOffset>139700</wp:posOffset>
                </wp:positionV>
                <wp:extent cx="264277" cy="221993"/>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F22C26" id="_x0000_t32" coordsize="21600,21600" o:spt="32" o:oned="t" path="m,l21600,21600e" filled="f">
                <v:path arrowok="t" fillok="f" o:connecttype="none"/>
                <o:lock v:ext="edit" shapetype="t"/>
              </v:shapetype>
              <v:shape id="直接箭头连接符 31" o:spid="_x0000_s1026" type="#_x0000_t32" style="position:absolute;left:0;text-align:left;margin-left:159.5pt;margin-top:11pt;width:20.8pt;height:1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3536" behindDoc="0" locked="0" layoutInCell="1" allowOverlap="1" wp14:anchorId="051796A3" wp14:editId="0462B3B7">
                <wp:simplePos x="0" y="0"/>
                <wp:positionH relativeFrom="column">
                  <wp:posOffset>1292860</wp:posOffset>
                </wp:positionH>
                <wp:positionV relativeFrom="paragraph">
                  <wp:posOffset>507365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C144" id="矩形 30" o:spid="_x0000_s1026" style="position:absolute;left:0;text-align:left;margin-left:101.8pt;margin-top:39.95pt;width:49.5pt;height: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" filled="f" strokecolor="#c7000b" strokeweight="2pt"/>
            </w:pict>
          </mc:Fallback>
        </mc:AlternateContent>
      </w:r>
      <w:r>
        <w:rPr>
          <w:noProof/>
          <w:shd w:val="clear" w:color="auto" w:fill="auto"/>
        </w:rPr>
        <mc:AlternateContent>
          <mc:Choice Requires="wps">
            <w:drawing>
              <wp:anchor distT="0" distB="0" distL="114300" distR="114300" simplePos="0" relativeHeight="251717632" behindDoc="0" locked="0" layoutInCell="1" allowOverlap="1" wp14:anchorId="3A486405" wp14:editId="13C9FD89">
                <wp:simplePos x="0" y="0"/>
                <wp:positionH relativeFrom="column">
                  <wp:posOffset>1792605</wp:posOffset>
                </wp:positionH>
                <wp:positionV relativeFrom="paragraph">
                  <wp:posOffset>835025</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B1644" id="直接箭头连接符 33" o:spid="_x0000_s1026" type="#_x0000_t32" style="position:absolute;left:0;text-align:left;margin-left:141.15pt;margin-top:65.75pt;width:20.8pt;height:17.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9680" behindDoc="0" locked="0" layoutInCell="1" allowOverlap="1" wp14:anchorId="421BA003" wp14:editId="363859C7">
                <wp:simplePos x="0" y="0"/>
                <wp:positionH relativeFrom="column">
                  <wp:posOffset>1292860</wp:posOffset>
                </wp:positionH>
                <wp:positionV relativeFrom="paragraph">
                  <wp:posOffset>1447165</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EA072" id="矩形 34" o:spid="_x0000_s1026" style="position:absolute;left:0;text-align:left;margin-left:101.8pt;margin-top:113.95pt;width:9pt;height:1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76672" behindDoc="0" locked="0" layoutInCell="1" allowOverlap="1" wp14:anchorId="47DFEFF2" wp14:editId="7265278A">
                <wp:simplePos x="0" y="0"/>
                <wp:positionH relativeFrom="column">
                  <wp:posOffset>1927860</wp:posOffset>
                </wp:positionH>
                <wp:positionV relativeFrom="paragraph">
                  <wp:posOffset>1186815</wp:posOffset>
                </wp:positionV>
                <wp:extent cx="1657350" cy="192741"/>
                <wp:effectExtent l="0" t="0" r="19050" b="17145"/>
                <wp:wrapNone/>
                <wp:docPr id="32" name="矩形 32"/>
                <wp:cNvGraphicFramePr/>
                <a:graphic xmlns:a="http://schemas.openxmlformats.org/drawingml/2006/main">
                  <a:graphicData uri="http://schemas.microsoft.com/office/word/2010/wordprocessingShape">
                    <wps:wsp>
                      <wps:cNvSpPr/>
                      <wps:spPr>
                        <a:xfrm>
                          <a:off x="0" y="0"/>
                          <a:ext cx="1657350" cy="192741"/>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B79BD" id="矩形 32" o:spid="_x0000_s1026" style="position:absolute;left:0;text-align:left;margin-left:151.8pt;margin-top:93.45pt;width:130.5pt;height:1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" filled="f" strokecolor="#c7000b" strokeweight="2pt"/>
            </w:pict>
          </mc:Fallback>
        </mc:AlternateContent>
      </w:r>
      <w:r>
        <w:rPr>
          <w:noProof/>
        </w:rPr>
        <w:drawing>
          <wp:inline distT="0" distB="0" distL="0" distR="0" wp14:anchorId="0FDE8B0E" wp14:editId="191B69A2">
            <wp:extent cx="5416320" cy="1736504"/>
            <wp:effectExtent l="19050" t="1905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66" cy="1741456"/>
                    </a:xfrm>
                    <a:prstGeom prst="rect">
                      <a:avLst/>
                    </a:prstGeom>
                    <a:noFill/>
                    <a:ln>
                      <a:solidFill>
                        <a:schemeClr val="bg1">
                          <a:lumMod val="85000"/>
                        </a:schemeClr>
                      </a:solidFill>
                    </a:ln>
                  </pic:spPr>
                </pic:pic>
              </a:graphicData>
            </a:graphic>
          </wp:inline>
        </w:drawing>
      </w:r>
    </w:p>
    <w:p w14:paraId="51B2E777" w14:textId="7DA23914" w:rsidR="002D5884" w:rsidRDefault="002D5884" w:rsidP="00B63F93">
      <w:pPr>
        <w:pStyle w:val="1e"/>
      </w:pPr>
      <w:r>
        <w:rPr>
          <w:noProof/>
          <w:shd w:val="clear" w:color="auto" w:fill="auto"/>
        </w:rPr>
        <mc:AlternateContent>
          <mc:Choice Requires="wps">
            <w:drawing>
              <wp:anchor distT="0" distB="0" distL="114300" distR="114300" simplePos="0" relativeHeight="251686912" behindDoc="0" locked="0" layoutInCell="1" allowOverlap="1" wp14:anchorId="3870A462" wp14:editId="5E309381">
                <wp:simplePos x="0" y="0"/>
                <wp:positionH relativeFrom="column">
                  <wp:posOffset>1983105</wp:posOffset>
                </wp:positionH>
                <wp:positionV relativeFrom="paragraph">
                  <wp:posOffset>876935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E9B64" id="直接箭头连接符 37" o:spid="_x0000_s1026" type="#_x0000_t32" style="position:absolute;left:0;text-align:left;margin-left:156.15pt;margin-top:69.05pt;width:25.75pt;height:21.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84864" behindDoc="0" locked="0" layoutInCell="1" allowOverlap="1" wp14:anchorId="123F4880" wp14:editId="04C2751E">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A99E1" id="矩形 36" o:spid="_x0000_s1026" style="position:absolute;left:0;text-align:left;margin-left:170.8pt;margin-top:20.45pt;width:119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" filled="f" strokecolor="#c7000b" strokeweight="2pt"/>
            </w:pict>
          </mc:Fallback>
        </mc:AlternateContent>
      </w:r>
      <w:r>
        <w:rPr>
          <w:noProof/>
          <w:shd w:val="clear" w:color="auto" w:fill="auto"/>
        </w:rPr>
        <mc:AlternateContent>
          <mc:Choice Requires="wps">
            <w:drawing>
              <wp:anchor distT="0" distB="0" distL="114300" distR="114300" simplePos="0" relativeHeight="251682816" behindDoc="0" locked="0" layoutInCell="1" allowOverlap="1" wp14:anchorId="3722253D" wp14:editId="2100D73A">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057C2" id="矩形 35" o:spid="_x0000_s1026" style="position:absolute;left:0;text-align:left;margin-left:107.3pt;margin-top:20.45pt;width:63.5pt;height:1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" filled="f" strokecolor="#c7000b" strokeweight="2pt"/>
            </w:pict>
          </mc:Fallback>
        </mc:AlternateContent>
      </w:r>
      <w:r>
        <w:rPr>
          <w:noProof/>
        </w:rPr>
        <w:drawing>
          <wp:inline distT="0" distB="0" distL="0" distR="0" wp14:anchorId="0B5E9E6F" wp14:editId="7F58A05E">
            <wp:extent cx="5415915" cy="1761661"/>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14:paraId="36B09576" w14:textId="7F943831" w:rsidR="002A4C55" w:rsidRPr="0053549F" w:rsidRDefault="002D5884" w:rsidP="00B63F93">
      <w:pPr>
        <w:pStyle w:val="1e"/>
      </w:pPr>
      <w:r>
        <w:t>其余默认即可，单</w:t>
      </w:r>
      <w:r w:rsidR="002A4C55" w:rsidRPr="0053549F">
        <w:t>击</w:t>
      </w:r>
      <w:r w:rsidR="004E0E9E">
        <w:rPr>
          <w:rFonts w:hint="eastAsia"/>
        </w:rPr>
        <w:t>＂</w:t>
      </w:r>
      <w:r w:rsidR="002A4C55" w:rsidRPr="0053549F">
        <w:t>下一步网络配置</w:t>
      </w:r>
      <w:r w:rsidR="004E0E9E">
        <w:rPr>
          <w:rFonts w:hint="eastAsia"/>
        </w:rPr>
        <w:t>＂</w:t>
      </w:r>
      <w:r w:rsidR="002A4C55" w:rsidRPr="0053549F">
        <w:t>。</w:t>
      </w:r>
    </w:p>
    <w:p w14:paraId="2A0A0B37" w14:textId="165E245D" w:rsidR="002A4C55" w:rsidRDefault="00E8697B" w:rsidP="009E3D25">
      <w:pPr>
        <w:pStyle w:val="30"/>
      </w:pPr>
      <w:r w:rsidRPr="0053549F">
        <w:t>自定义购买进行网路配置。</w:t>
      </w:r>
    </w:p>
    <w:p w14:paraId="1D25FE11" w14:textId="77777777" w:rsidR="00E62DC1" w:rsidRPr="0053549F" w:rsidRDefault="00E62DC1" w:rsidP="00E62DC1">
      <w:pPr>
        <w:pStyle w:val="50"/>
        <w:rPr>
          <w:rFonts w:hint="eastAsia"/>
        </w:rPr>
      </w:pPr>
      <w:r>
        <w:t>ECS</w:t>
      </w:r>
      <w:r>
        <w:t>网络配置</w:t>
      </w:r>
    </w:p>
    <w:tbl>
      <w:tblPr>
        <w:tblStyle w:val="V30"/>
        <w:tblW w:w="71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2A4C55" w:rsidRPr="0053549F" w14:paraId="7B15B757"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5E5D0549" w14:textId="77777777" w:rsidR="002A4C55" w:rsidRPr="0053549F" w:rsidRDefault="002A4C55" w:rsidP="003C60D4">
            <w:pPr>
              <w:pStyle w:val="5a"/>
              <w:rPr>
                <w:rFonts w:ascii="Huawei Sans" w:hAnsi="Huawei Sans" w:cs="Huawei Sans"/>
              </w:rPr>
            </w:pPr>
            <w:r w:rsidRPr="0053549F">
              <w:rPr>
                <w:rFonts w:ascii="Huawei Sans" w:hAnsi="Huawei Sans" w:cs="Huawei Sans"/>
              </w:rPr>
              <w:t>配置选项</w:t>
            </w:r>
          </w:p>
        </w:tc>
        <w:tc>
          <w:tcPr>
            <w:tcW w:w="5245" w:type="dxa"/>
            <w:vAlign w:val="top"/>
          </w:tcPr>
          <w:p w14:paraId="31A0A639" w14:textId="77777777" w:rsidR="002A4C55" w:rsidRPr="0053549F" w:rsidRDefault="002A4C55" w:rsidP="003C60D4">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2A4C55" w:rsidRPr="0053549F" w14:paraId="7D1BA1AB"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6FD3B1C8" w14:textId="77777777" w:rsidR="002A4C55" w:rsidRPr="0053549F" w:rsidRDefault="002A4C55" w:rsidP="003C60D4">
            <w:pPr>
              <w:pStyle w:val="5a"/>
              <w:rPr>
                <w:rFonts w:ascii="Huawei Sans" w:hAnsi="Huawei Sans" w:cs="Huawei Sans"/>
              </w:rPr>
            </w:pPr>
            <w:r w:rsidRPr="0053549F">
              <w:rPr>
                <w:rFonts w:ascii="Huawei Sans" w:hAnsi="Huawei Sans" w:cs="Huawei Sans"/>
              </w:rPr>
              <w:t>网络</w:t>
            </w:r>
          </w:p>
        </w:tc>
        <w:tc>
          <w:tcPr>
            <w:tcW w:w="5245" w:type="dxa"/>
          </w:tcPr>
          <w:p w14:paraId="27582F4F" w14:textId="112AF363" w:rsidR="002A4C55" w:rsidRPr="0053549F" w:rsidRDefault="00597E9E"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w:t>
            </w:r>
            <w:r w:rsidR="00617EA5">
              <w:rPr>
                <w:rFonts w:ascii="Huawei Sans" w:hAnsi="Huawei Sans" w:cs="Huawei Sans"/>
              </w:rPr>
              <w:t>pc-default</w:t>
            </w:r>
            <w:r w:rsidR="00617EA5">
              <w:rPr>
                <w:rFonts w:ascii="Huawei Sans" w:hAnsi="Huawei Sans" w:cs="Huawei Sans"/>
              </w:rPr>
              <w:t>（</w:t>
            </w:r>
            <w:r w:rsidR="002A4C55" w:rsidRPr="0053549F">
              <w:rPr>
                <w:rFonts w:ascii="Huawei Sans" w:hAnsi="Huawei Sans" w:cs="Huawei Sans"/>
              </w:rPr>
              <w:t>192.168.0.0/16</w:t>
            </w:r>
            <w:r w:rsidR="00617EA5">
              <w:rPr>
                <w:rFonts w:ascii="Huawei Sans" w:hAnsi="Huawei Sans" w:cs="Huawei Sans"/>
              </w:rPr>
              <w:t>）</w:t>
            </w:r>
            <w:r w:rsidR="00617EA5">
              <w:rPr>
                <w:rFonts w:ascii="Huawei Sans" w:hAnsi="Huawei Sans" w:cs="Huawei Sans"/>
                <w:color w:val="C7000B"/>
              </w:rPr>
              <w:t>（</w:t>
            </w:r>
            <w:r w:rsidR="002A4C55" w:rsidRPr="00771D22">
              <w:rPr>
                <w:rFonts w:ascii="Huawei Sans" w:hAnsi="Huawei Sans" w:cs="Huawei Sans"/>
                <w:color w:val="C7000B"/>
              </w:rPr>
              <w:t>选现有默认网络即可</w:t>
            </w:r>
            <w:r w:rsidR="00617EA5">
              <w:rPr>
                <w:rFonts w:ascii="Huawei Sans" w:hAnsi="Huawei Sans" w:cs="Huawei Sans"/>
                <w:color w:val="C7000B"/>
              </w:rPr>
              <w:t>）</w:t>
            </w:r>
            <w:r w:rsidR="002A4C55" w:rsidRPr="0053549F">
              <w:rPr>
                <w:rFonts w:ascii="Huawei Sans" w:hAnsi="Huawei Sans" w:cs="Huawei Sans"/>
              </w:rPr>
              <w:t xml:space="preserve"> </w:t>
            </w:r>
          </w:p>
        </w:tc>
      </w:tr>
      <w:tr w:rsidR="002A4C55" w:rsidRPr="0053549F" w14:paraId="48820163"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28161143" w14:textId="77777777" w:rsidR="002A4C55" w:rsidRPr="0053549F" w:rsidRDefault="002A4C55" w:rsidP="003C60D4">
            <w:pPr>
              <w:pStyle w:val="5a"/>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245" w:type="dxa"/>
          </w:tcPr>
          <w:p w14:paraId="71A0FFCB"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2A4C55" w:rsidRPr="0053549F" w14:paraId="1A467D6E"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3E7C0982" w14:textId="77777777" w:rsidR="002A4C55" w:rsidRPr="0053549F" w:rsidRDefault="002A4C55" w:rsidP="003C60D4">
            <w:pPr>
              <w:pStyle w:val="5a"/>
              <w:rPr>
                <w:rFonts w:ascii="Huawei Sans" w:hAnsi="Huawei Sans" w:cs="Huawei Sans"/>
              </w:rPr>
            </w:pPr>
            <w:r w:rsidRPr="0053549F">
              <w:rPr>
                <w:rFonts w:ascii="Huawei Sans" w:hAnsi="Huawei Sans" w:cs="Huawei Sans"/>
              </w:rPr>
              <w:t>公网带宽</w:t>
            </w:r>
          </w:p>
        </w:tc>
        <w:tc>
          <w:tcPr>
            <w:tcW w:w="5245" w:type="dxa"/>
          </w:tcPr>
          <w:p w14:paraId="37859233"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2A4C55" w:rsidRPr="0053549F" w14:paraId="600B97D5"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1D46A2B4" w14:textId="77777777" w:rsidR="002A4C55" w:rsidRPr="0053549F" w:rsidRDefault="002A4C55" w:rsidP="003C60D4">
            <w:pPr>
              <w:pStyle w:val="5a"/>
              <w:rPr>
                <w:rFonts w:ascii="Huawei Sans" w:hAnsi="Huawei Sans" w:cs="Huawei Sans"/>
              </w:rPr>
            </w:pPr>
            <w:r w:rsidRPr="0053549F">
              <w:rPr>
                <w:rFonts w:ascii="Huawei Sans" w:hAnsi="Huawei Sans" w:cs="Huawei Sans"/>
              </w:rPr>
              <w:t>带宽大小</w:t>
            </w:r>
          </w:p>
        </w:tc>
        <w:tc>
          <w:tcPr>
            <w:tcW w:w="5245" w:type="dxa"/>
          </w:tcPr>
          <w:p w14:paraId="39DCA0A4"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14:paraId="232F0E3C" w14:textId="77777777" w:rsidR="002A4C55" w:rsidRPr="0053549F" w:rsidRDefault="002A4C55" w:rsidP="00B63F93">
      <w:pPr>
        <w:pStyle w:val="1e"/>
      </w:pPr>
    </w:p>
    <w:p w14:paraId="38149500" w14:textId="516E3428" w:rsidR="002A4C55" w:rsidRDefault="002A4C55" w:rsidP="00B63F93">
      <w:pPr>
        <w:pStyle w:val="1e"/>
      </w:pPr>
    </w:p>
    <w:p w14:paraId="375E3DFF" w14:textId="1D528C62" w:rsidR="00DD50CF" w:rsidRDefault="00DD50CF" w:rsidP="00B63F93">
      <w:pPr>
        <w:pStyle w:val="1e"/>
        <w:rPr>
          <w:noProof/>
        </w:rPr>
      </w:pPr>
    </w:p>
    <w:p w14:paraId="02E04BF8" w14:textId="77777777" w:rsidR="009F2FDF" w:rsidRDefault="009F2FDF" w:rsidP="00B63F93">
      <w:pPr>
        <w:pStyle w:val="1e"/>
        <w:rPr>
          <w:noProof/>
        </w:rPr>
      </w:pPr>
    </w:p>
    <w:p w14:paraId="3A9810DF" w14:textId="77777777" w:rsidR="009F2FDF" w:rsidRDefault="009F2FDF" w:rsidP="00B63F93">
      <w:pPr>
        <w:pStyle w:val="1e"/>
      </w:pPr>
    </w:p>
    <w:p w14:paraId="5DE4814C" w14:textId="6E2EFE7E" w:rsidR="009F2FDF" w:rsidRPr="0053549F" w:rsidRDefault="009F2FDF" w:rsidP="00B63F93">
      <w:pPr>
        <w:pStyle w:val="1e"/>
      </w:pPr>
      <w:r>
        <w:rPr>
          <w:noProof/>
          <w:shd w:val="clear" w:color="auto" w:fill="auto"/>
        </w:rPr>
        <w:lastRenderedPageBreak/>
        <mc:AlternateContent>
          <mc:Choice Requires="wps">
            <w:drawing>
              <wp:anchor distT="0" distB="0" distL="114300" distR="114300" simplePos="0" relativeHeight="251687936" behindDoc="0" locked="0" layoutInCell="1" allowOverlap="1" wp14:anchorId="41DB6F9D" wp14:editId="66CB9061">
                <wp:simplePos x="0" y="0"/>
                <wp:positionH relativeFrom="column">
                  <wp:posOffset>1206681</wp:posOffset>
                </wp:positionH>
                <wp:positionV relativeFrom="paragraph">
                  <wp:posOffset>372848</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AD46" id="矩形 38" o:spid="_x0000_s1026" style="position:absolute;left:0;text-align:left;margin-left:95pt;margin-top:29.35pt;width:68.35pt;height:1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" filled="f" strokecolor="#c7000b" strokeweight="2pt"/>
            </w:pict>
          </mc:Fallback>
        </mc:AlternateContent>
      </w:r>
      <w:r>
        <w:rPr>
          <w:noProof/>
        </w:rPr>
        <w:drawing>
          <wp:inline distT="0" distB="0" distL="0" distR="0" wp14:anchorId="1423CB38" wp14:editId="5C043182">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14:paraId="0C06FADD" w14:textId="0752921A" w:rsidR="009F2FDF" w:rsidRDefault="009F2FDF" w:rsidP="00B63F93">
      <w:pPr>
        <w:pStyle w:val="1e"/>
      </w:pPr>
      <w:r>
        <w:rPr>
          <w:noProof/>
          <w:shd w:val="clear" w:color="auto" w:fill="auto"/>
        </w:rPr>
        <mc:AlternateContent>
          <mc:Choice Requires="wps">
            <w:drawing>
              <wp:anchor distT="0" distB="0" distL="114300" distR="114300" simplePos="0" relativeHeight="251689984" behindDoc="0" locked="0" layoutInCell="1" allowOverlap="1" wp14:anchorId="6B6F54D5" wp14:editId="56F834AF">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8F58" id="矩形 39" o:spid="_x0000_s1026" style="position:absolute;left:0;text-align:left;margin-left:91.9pt;margin-top:6.3pt;width:23.5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" filled="f" strokecolor="#c7000b" strokeweight="2pt"/>
            </w:pict>
          </mc:Fallback>
        </mc:AlternateContent>
      </w:r>
      <w:r>
        <w:rPr>
          <w:noProof/>
          <w:shd w:val="clear" w:color="auto" w:fill="auto"/>
        </w:rPr>
        <mc:AlternateContent>
          <mc:Choice Requires="wps">
            <w:drawing>
              <wp:anchor distT="0" distB="0" distL="114300" distR="114300" simplePos="0" relativeHeight="251692032" behindDoc="0" locked="0" layoutInCell="1" allowOverlap="1" wp14:anchorId="25FD98A7" wp14:editId="0FC34CDE">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2E4D4" id="矩形 40" o:spid="_x0000_s1026" style="position:absolute;left:0;text-align:left;margin-left:148.7pt;margin-top:37pt;width:54.35pt;height:1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93056" behindDoc="0" locked="0" layoutInCell="1" allowOverlap="1" wp14:anchorId="6506E08C" wp14:editId="4F23B73A">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84023" id="直接箭头连接符 42" o:spid="_x0000_s1026" type="#_x0000_t32" style="position:absolute;left:0;text-align:left;margin-left:126.55pt;margin-top:82.75pt;width:22.05pt;height:20.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95104" behindDoc="0" locked="0" layoutInCell="1" allowOverlap="1" wp14:anchorId="0B19F6B6" wp14:editId="178FF650">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2F456" id="直接箭头连接符 43" o:spid="_x0000_s1026" type="#_x0000_t32" style="position:absolute;left:0;text-align:left;margin-left:181.55pt;margin-top:80.5pt;width:24.15pt;height:22.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" strokecolor="#c7000b" strokeweight="2.25pt">
                <v:stroke endarrow="block"/>
              </v:shape>
            </w:pict>
          </mc:Fallback>
        </mc:AlternateContent>
      </w:r>
      <w:r>
        <w:rPr>
          <w:noProof/>
        </w:rPr>
        <w:drawing>
          <wp:inline distT="0" distB="0" distL="0" distR="0" wp14:anchorId="2FE1E8ED" wp14:editId="28142871">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14:paraId="1B7372E9" w14:textId="556CFCCD" w:rsidR="00E8697B" w:rsidRPr="0053549F" w:rsidRDefault="00E8697B" w:rsidP="00B63F93">
      <w:pPr>
        <w:pStyle w:val="1e"/>
      </w:pPr>
      <w:r w:rsidRPr="0053549F">
        <w:t>其余默认即可，</w:t>
      </w:r>
      <w:r w:rsidR="00E30947">
        <w:t>单</w:t>
      </w:r>
      <w:r w:rsidRPr="0053549F">
        <w:t>击</w:t>
      </w:r>
      <w:r w:rsidR="004E0E9E">
        <w:rPr>
          <w:rFonts w:hint="eastAsia"/>
        </w:rPr>
        <w:t>＂</w:t>
      </w:r>
      <w:r w:rsidRPr="0053549F">
        <w:t>下一步高级配置</w:t>
      </w:r>
      <w:r w:rsidR="004E0E9E">
        <w:rPr>
          <w:rFonts w:hint="eastAsia"/>
        </w:rPr>
        <w:t>＂</w:t>
      </w:r>
      <w:r w:rsidRPr="0053549F">
        <w:t>。</w:t>
      </w:r>
    </w:p>
    <w:p w14:paraId="252A11F4" w14:textId="7BE142C0" w:rsidR="00E8697B" w:rsidRPr="0053549F" w:rsidRDefault="00E8697B" w:rsidP="009E3D25">
      <w:pPr>
        <w:pStyle w:val="30"/>
      </w:pPr>
      <w:r w:rsidRPr="0053549F">
        <w:t>自定义购买进行高级配置。</w:t>
      </w:r>
    </w:p>
    <w:p w14:paraId="1CCF1C5B" w14:textId="057E54D0" w:rsidR="009F2FDF" w:rsidRDefault="005E5EB7" w:rsidP="00B63F93">
      <w:pPr>
        <w:pStyle w:val="1e"/>
      </w:pPr>
      <w:r>
        <w:rPr>
          <w:noProof/>
          <w:shd w:val="clear" w:color="auto" w:fill="auto"/>
        </w:rPr>
        <mc:AlternateContent>
          <mc:Choice Requires="wps">
            <w:drawing>
              <wp:anchor distT="0" distB="0" distL="114300" distR="114300" simplePos="0" relativeHeight="251723776" behindDoc="0" locked="0" layoutInCell="1" allowOverlap="1" wp14:anchorId="736F427F" wp14:editId="59995DAA">
                <wp:simplePos x="0" y="0"/>
                <wp:positionH relativeFrom="column">
                  <wp:posOffset>1600200</wp:posOffset>
                </wp:positionH>
                <wp:positionV relativeFrom="paragraph">
                  <wp:posOffset>50240</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88798" id="直接箭头连接符 45" o:spid="_x0000_s1026" type="#_x0000_t32" style="position:absolute;left:0;text-align:left;margin-left:126pt;margin-top:3.95pt;width:40.8pt;height:26.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21728" behindDoc="0" locked="0" layoutInCell="1" allowOverlap="1" wp14:anchorId="5BBA5022" wp14:editId="6F7B95B6">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AB67C" id="矩形 44" o:spid="_x0000_s1026" style="position:absolute;left:0;text-align:left;margin-left:89.65pt;margin-top:55.05pt;width:102.9pt;height:41.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" filled="f" strokecolor="#c7000b" strokeweight="2pt"/>
            </w:pict>
          </mc:Fallback>
        </mc:AlternateContent>
      </w:r>
      <w:r>
        <w:rPr>
          <w:noProof/>
        </w:rPr>
        <w:drawing>
          <wp:inline distT="0" distB="0" distL="0" distR="0" wp14:anchorId="21033AF9" wp14:editId="7859FA08">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14:paraId="77961B0B" w14:textId="00479CF1" w:rsidR="00E8697B" w:rsidRDefault="00E8697B" w:rsidP="00B63F93">
      <w:pPr>
        <w:pStyle w:val="1e"/>
      </w:pPr>
      <w:r w:rsidRPr="0053549F">
        <w:t>记住用户名为</w:t>
      </w:r>
      <w:r w:rsidRPr="0053549F">
        <w:t>root</w:t>
      </w:r>
      <w:r w:rsidRPr="0053549F">
        <w:t>，然后输入自定义密码和确认密码，其余默认即可</w:t>
      </w:r>
      <w:r w:rsidR="00E128CF">
        <w:rPr>
          <w:rFonts w:hint="eastAsia"/>
        </w:rPr>
        <w:t>，</w:t>
      </w:r>
      <w:r w:rsidR="00E30947">
        <w:rPr>
          <w:rFonts w:hint="eastAsia"/>
        </w:rPr>
        <w:t>单</w:t>
      </w:r>
      <w:r w:rsidRPr="0053549F">
        <w:t>击</w:t>
      </w:r>
      <w:r w:rsidR="004E0E9E">
        <w:rPr>
          <w:rFonts w:hint="eastAsia"/>
        </w:rPr>
        <w:t>＂</w:t>
      </w:r>
      <w:r w:rsidRPr="0053549F">
        <w:t>下一步确认设置</w:t>
      </w:r>
      <w:r w:rsidR="004E0E9E">
        <w:rPr>
          <w:rFonts w:hint="eastAsia"/>
        </w:rPr>
        <w:t>＂</w:t>
      </w:r>
      <w:r w:rsidRPr="0053549F">
        <w:t>。</w:t>
      </w:r>
    </w:p>
    <w:p w14:paraId="6E97D9B0" w14:textId="77777777" w:rsidR="00857891" w:rsidRDefault="00857891" w:rsidP="00B63F93">
      <w:pPr>
        <w:pStyle w:val="1e"/>
      </w:pPr>
    </w:p>
    <w:p w14:paraId="212048DC" w14:textId="77777777" w:rsidR="00857891" w:rsidRDefault="00857891" w:rsidP="00B63F93">
      <w:pPr>
        <w:pStyle w:val="1e"/>
      </w:pPr>
    </w:p>
    <w:p w14:paraId="300A6CA5" w14:textId="77777777" w:rsidR="00933F51" w:rsidRDefault="00933F51" w:rsidP="00B63F93">
      <w:pPr>
        <w:pStyle w:val="1e"/>
      </w:pPr>
    </w:p>
    <w:p w14:paraId="1AF6BFC0" w14:textId="77777777" w:rsidR="00933F51" w:rsidRDefault="00933F51" w:rsidP="00B63F93">
      <w:pPr>
        <w:pStyle w:val="1e"/>
      </w:pPr>
    </w:p>
    <w:p w14:paraId="0726D902" w14:textId="77777777" w:rsidR="00933F51" w:rsidRDefault="00933F51" w:rsidP="00B63F93">
      <w:pPr>
        <w:pStyle w:val="1e"/>
      </w:pPr>
    </w:p>
    <w:p w14:paraId="785FD44D" w14:textId="77777777" w:rsidR="00933F51" w:rsidRDefault="00933F51" w:rsidP="00B63F93">
      <w:pPr>
        <w:pStyle w:val="1e"/>
      </w:pPr>
    </w:p>
    <w:p w14:paraId="0F607F1E" w14:textId="77777777" w:rsidR="00933F51" w:rsidRPr="0053549F" w:rsidRDefault="00933F51" w:rsidP="00B63F93">
      <w:pPr>
        <w:pStyle w:val="1e"/>
      </w:pPr>
    </w:p>
    <w:p w14:paraId="749B5284" w14:textId="57DDD9FA" w:rsidR="00E8697B" w:rsidRPr="0053549F" w:rsidRDefault="00E8697B" w:rsidP="009E3D25">
      <w:pPr>
        <w:pStyle w:val="30"/>
      </w:pPr>
      <w:r w:rsidRPr="0053549F">
        <w:lastRenderedPageBreak/>
        <w:t>确认配置购买成功。</w:t>
      </w:r>
    </w:p>
    <w:p w14:paraId="4CC25DFD" w14:textId="0C45AF60" w:rsidR="00B80A59" w:rsidRDefault="00B80A59" w:rsidP="00B63F93">
      <w:pPr>
        <w:pStyle w:val="1e"/>
      </w:pPr>
      <w:r>
        <w:rPr>
          <w:noProof/>
          <w:shd w:val="clear" w:color="auto" w:fill="auto"/>
        </w:rPr>
        <mc:AlternateContent>
          <mc:Choice Requires="wps">
            <w:drawing>
              <wp:anchor distT="0" distB="0" distL="114300" distR="114300" simplePos="0" relativeHeight="251699200" behindDoc="0" locked="0" layoutInCell="1" allowOverlap="1" wp14:anchorId="2AC104E2" wp14:editId="63438321">
                <wp:simplePos x="0" y="0"/>
                <wp:positionH relativeFrom="column">
                  <wp:posOffset>1397000</wp:posOffset>
                </wp:positionH>
                <wp:positionV relativeFrom="paragraph">
                  <wp:posOffset>1088390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56C754C" id="_x0000_t32" coordsize="21600,21600" o:spt="32" o:oned="t" path="m,l21600,21600e" filled="f">
                <v:path arrowok="t" fillok="f" o:connecttype="none"/>
                <o:lock v:ext="edit" shapetype="t"/>
              </v:shapetype>
              <v:shape id="直接箭头连接符 46" o:spid="_x0000_s1026" type="#_x0000_t32" style="position:absolute;left:0;text-align:left;margin-left:110pt;margin-top:85.7pt;width:26.2pt;height:2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" strokecolor="#c7000b" strokeweight="2.25pt">
                <v:stroke endarrow="block"/>
              </v:shape>
            </w:pict>
          </mc:Fallback>
        </mc:AlternateContent>
      </w:r>
      <w:r>
        <w:rPr>
          <w:noProof/>
        </w:rPr>
        <w:drawing>
          <wp:inline distT="0" distB="0" distL="0" distR="0" wp14:anchorId="7099EC3A" wp14:editId="751A7736">
            <wp:extent cx="4863465" cy="2379253"/>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14:paraId="3BA4B531" w14:textId="367CF879" w:rsidR="00E8697B" w:rsidRPr="0053549F" w:rsidRDefault="00E8697B" w:rsidP="00B63F93">
      <w:pPr>
        <w:pStyle w:val="1e"/>
      </w:pPr>
      <w:r w:rsidRPr="0053549F">
        <w:t>确认设置信息，尤其是配置费用，然后勾选协议</w:t>
      </w:r>
      <w:r w:rsidR="004E0E9E">
        <w:rPr>
          <w:rFonts w:hint="eastAsia"/>
        </w:rPr>
        <w:t>＂</w:t>
      </w:r>
      <w:r w:rsidR="00597E9E">
        <w:t>我已经阅读并同意《</w:t>
      </w:r>
      <w:r w:rsidRPr="0053549F">
        <w:t>镜像免责声明》</w:t>
      </w:r>
      <w:r w:rsidR="004E0E9E">
        <w:rPr>
          <w:rFonts w:hint="eastAsia"/>
        </w:rPr>
        <w:t>＂</w:t>
      </w:r>
      <w:r w:rsidRPr="0053549F">
        <w:t>，点击立即购买。</w:t>
      </w:r>
    </w:p>
    <w:p w14:paraId="3DBAD064" w14:textId="42D96CE9" w:rsidR="00DD50CF" w:rsidRDefault="00DD50CF" w:rsidP="00B63F93">
      <w:pPr>
        <w:pStyle w:val="1e"/>
      </w:pPr>
      <w:r>
        <w:rPr>
          <w:noProof/>
        </w:rPr>
        <w:drawing>
          <wp:inline distT="0" distB="0" distL="0" distR="0" wp14:anchorId="2A3405A8" wp14:editId="6D6C2734">
            <wp:extent cx="4062960" cy="2647772"/>
            <wp:effectExtent l="19050" t="19050" r="13970" b="19685"/>
            <wp:docPr id="65"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60F597-9ECC-4378-9847-4EEC8DFB0C71" descr="C:\Users\swx941157\AppData\Roaming\eSpace_Desktop\UserData\swx941157\imagefiles\1E60F597-9ECC-4378-9847-4EEC8DFB0C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895" cy="2666628"/>
                    </a:xfrm>
                    <a:prstGeom prst="rect">
                      <a:avLst/>
                    </a:prstGeom>
                    <a:noFill/>
                    <a:ln>
                      <a:solidFill>
                        <a:schemeClr val="bg1">
                          <a:lumMod val="85000"/>
                        </a:schemeClr>
                      </a:solidFill>
                    </a:ln>
                  </pic:spPr>
                </pic:pic>
              </a:graphicData>
            </a:graphic>
          </wp:inline>
        </w:drawing>
      </w:r>
    </w:p>
    <w:p w14:paraId="28BB2CF4" w14:textId="184D0817" w:rsidR="00F4029A" w:rsidRPr="0053549F" w:rsidRDefault="00E8697B" w:rsidP="00B63F93">
      <w:pPr>
        <w:pStyle w:val="1e"/>
      </w:pPr>
      <w:r w:rsidRPr="0053549F">
        <w:t>查看云服务器列表</w:t>
      </w:r>
      <w:r w:rsidR="00F429FA">
        <w:t>。</w:t>
      </w:r>
    </w:p>
    <w:p w14:paraId="15A92643" w14:textId="33FB99CB" w:rsidR="00987231" w:rsidRDefault="00987231" w:rsidP="00B63F93">
      <w:pPr>
        <w:pStyle w:val="1e"/>
      </w:pPr>
      <w:r>
        <w:rPr>
          <w:noProof/>
        </w:rPr>
        <w:drawing>
          <wp:inline distT="0" distB="0" distL="0" distR="0" wp14:anchorId="5647D20B" wp14:editId="5B765689">
            <wp:extent cx="5228349" cy="1431585"/>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14:paraId="28536E39" w14:textId="2291C306" w:rsidR="00E8697B" w:rsidRPr="0053549F" w:rsidRDefault="00F429FA" w:rsidP="00B63F93">
      <w:pPr>
        <w:pStyle w:val="1e"/>
      </w:pPr>
      <w:r>
        <w:t>状态列显示</w:t>
      </w:r>
      <w:r w:rsidR="004E0E9E">
        <w:rPr>
          <w:rFonts w:hint="eastAsia"/>
        </w:rPr>
        <w:t>＂</w:t>
      </w:r>
      <w:r>
        <w:t>运行中</w:t>
      </w:r>
      <w:r w:rsidR="004E0E9E">
        <w:rPr>
          <w:rFonts w:hint="eastAsia"/>
        </w:rPr>
        <w:t>＂</w:t>
      </w:r>
      <w:r>
        <w:rPr>
          <w:rFonts w:hint="eastAsia"/>
        </w:rPr>
        <w:t>，则表示</w:t>
      </w:r>
      <w:r w:rsidR="00E8697B" w:rsidRPr="0053549F">
        <w:t>购买成功！</w:t>
      </w:r>
    </w:p>
    <w:p w14:paraId="4F9A8D37" w14:textId="44C5F287" w:rsidR="00E8697B" w:rsidRPr="0053549F" w:rsidRDefault="00E8697B" w:rsidP="00B63F93">
      <w:pPr>
        <w:pStyle w:val="1e"/>
      </w:pPr>
      <w:r w:rsidRPr="0053549F">
        <w:t>注意：本次购买鲲鹏服务器价格为公测价格，具体价格以华为云官网为准</w:t>
      </w:r>
      <w:r w:rsidR="00B05E0B" w:rsidRPr="0053549F">
        <w:t>。</w:t>
      </w:r>
    </w:p>
    <w:p w14:paraId="17C96D51" w14:textId="256A712F" w:rsidR="00DC6966" w:rsidRDefault="00381194" w:rsidP="00382C74">
      <w:pPr>
        <w:pStyle w:val="2"/>
        <w:rPr>
          <w:rFonts w:ascii="Huawei Sans" w:hAnsi="Huawei Sans" w:cs="Huawei Sans"/>
        </w:rPr>
      </w:pPr>
      <w:bookmarkStart w:id="50" w:name="_Toc81317373"/>
      <w:r w:rsidRPr="0053549F">
        <w:rPr>
          <w:rFonts w:ascii="Huawei Sans" w:hAnsi="Huawei Sans" w:cs="Huawei Sans"/>
        </w:rPr>
        <w:lastRenderedPageBreak/>
        <w:t>修改操作系统配置</w:t>
      </w:r>
      <w:bookmarkEnd w:id="50"/>
    </w:p>
    <w:p w14:paraId="6D1468F0" w14:textId="77777777" w:rsidR="000E2660" w:rsidRPr="000E2660" w:rsidRDefault="00C55E73" w:rsidP="000E2660">
      <w:pPr>
        <w:pStyle w:val="3"/>
        <w:rPr>
          <w:rFonts w:ascii="Huawei Sans" w:hAnsi="Huawei Sans" w:cs="Huawei Sans"/>
          <w:lang w:eastAsia="en-US"/>
        </w:rPr>
      </w:pPr>
      <w:bookmarkStart w:id="51" w:name="_Toc81317374"/>
      <w:r w:rsidRPr="000E2660">
        <w:rPr>
          <w:rFonts w:ascii="Huawei Sans" w:hAnsi="Huawei Sans" w:cs="Huawei Sans" w:hint="eastAsia"/>
          <w:lang w:eastAsia="en-US"/>
        </w:rPr>
        <w:t>连接服务器</w:t>
      </w:r>
      <w:bookmarkEnd w:id="51"/>
    </w:p>
    <w:p w14:paraId="6DBF8399" w14:textId="430AC216" w:rsidR="00C55E73" w:rsidRDefault="00C55E73" w:rsidP="00B63F93">
      <w:pPr>
        <w:pStyle w:val="1e"/>
      </w:pPr>
      <w:r>
        <w:rPr>
          <w:rFonts w:hint="eastAsia"/>
        </w:rPr>
        <w:t>方式一：</w:t>
      </w:r>
    </w:p>
    <w:p w14:paraId="22520635" w14:textId="355A8A7E" w:rsidR="00C55E73" w:rsidRDefault="00571D8A" w:rsidP="00B63F93">
      <w:pPr>
        <w:pStyle w:val="1e"/>
      </w:pPr>
      <w:r>
        <w:rPr>
          <w:rFonts w:hint="eastAsia"/>
        </w:rPr>
        <w:t>单</w:t>
      </w:r>
      <w:r w:rsidR="000707DA">
        <w:t>击服务列表上的</w:t>
      </w:r>
      <w:r w:rsidR="004E0E9E">
        <w:rPr>
          <w:rFonts w:hint="eastAsia"/>
        </w:rPr>
        <w:t>＂</w:t>
      </w:r>
      <w:r w:rsidR="000707DA">
        <w:t>远程登录</w:t>
      </w:r>
      <w:r w:rsidR="004E0E9E">
        <w:rPr>
          <w:rFonts w:hint="eastAsia"/>
        </w:rPr>
        <w:t>＂</w:t>
      </w:r>
      <w:r w:rsidR="000707DA">
        <w:t>按钮进行登录，具体如下：</w:t>
      </w:r>
    </w:p>
    <w:p w14:paraId="312CF286" w14:textId="465EDE01" w:rsidR="000707DA" w:rsidRDefault="000707DA" w:rsidP="00B63F93">
      <w:pPr>
        <w:pStyle w:val="1e"/>
      </w:pPr>
      <w:r>
        <w:rPr>
          <w:noProof/>
          <w:shd w:val="clear" w:color="auto" w:fill="auto"/>
        </w:rPr>
        <mc:AlternateContent>
          <mc:Choice Requires="wps">
            <w:drawing>
              <wp:anchor distT="0" distB="0" distL="114300" distR="114300" simplePos="0" relativeHeight="251727872" behindDoc="0" locked="0" layoutInCell="1" allowOverlap="1" wp14:anchorId="1ED45DCE" wp14:editId="766D51DA">
                <wp:simplePos x="0" y="0"/>
                <wp:positionH relativeFrom="column">
                  <wp:posOffset>695242</wp:posOffset>
                </wp:positionH>
                <wp:positionV relativeFrom="paragraph">
                  <wp:posOffset>429426</wp:posOffset>
                </wp:positionV>
                <wp:extent cx="477078" cy="174929"/>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969DA" id="矩形 16" o:spid="_x0000_s1026" style="position:absolute;left:0;text-align:left;margin-left:54.75pt;margin-top:33.8pt;width:37.55pt;height:1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" filled="f" strokecolor="#c7000b" strokeweight="2.25pt"/>
            </w:pict>
          </mc:Fallback>
        </mc:AlternateContent>
      </w:r>
      <w:r>
        <w:rPr>
          <w:noProof/>
          <w:shd w:val="clear" w:color="auto" w:fill="auto"/>
        </w:rPr>
        <mc:AlternateContent>
          <mc:Choice Requires="wps">
            <w:drawing>
              <wp:anchor distT="0" distB="0" distL="114300" distR="114300" simplePos="0" relativeHeight="251725824" behindDoc="0" locked="0" layoutInCell="1" allowOverlap="1" wp14:anchorId="3C676DA8" wp14:editId="76E64A43">
                <wp:simplePos x="0" y="0"/>
                <wp:positionH relativeFrom="column">
                  <wp:posOffset>5313100</wp:posOffset>
                </wp:positionH>
                <wp:positionV relativeFrom="paragraph">
                  <wp:posOffset>841430</wp:posOffset>
                </wp:positionV>
                <wp:extent cx="381662" cy="174929"/>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4214F" id="矩形 14" o:spid="_x0000_s1026" style="position:absolute;left:0;text-align:left;margin-left:418.35pt;margin-top:66.25pt;width:30.05pt;height:1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" filled="f" strokecolor="#c7000b" strokeweight="2.25pt"/>
            </w:pict>
          </mc:Fallback>
        </mc:AlternateContent>
      </w:r>
      <w:r>
        <w:rPr>
          <w:noProof/>
        </w:rPr>
        <w:drawing>
          <wp:inline distT="0" distB="0" distL="0" distR="0" wp14:anchorId="37B0706C" wp14:editId="3EC96C56">
            <wp:extent cx="5367130" cy="1062511"/>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14:paraId="70013E15" w14:textId="4B7FCE57" w:rsidR="000707DA" w:rsidRDefault="00571D8A" w:rsidP="00B63F93">
      <w:pPr>
        <w:pStyle w:val="1e"/>
      </w:pPr>
      <w:r>
        <w:rPr>
          <w:rFonts w:hint="eastAsia"/>
        </w:rPr>
        <w:t>单</w:t>
      </w:r>
      <w:r w:rsidR="004026CE">
        <w:t>击</w:t>
      </w:r>
      <w:r w:rsidR="004E0E9E">
        <w:rPr>
          <w:rFonts w:hint="eastAsia"/>
        </w:rPr>
        <w:t>＂</w:t>
      </w:r>
      <w:r w:rsidR="004026CE">
        <w:rPr>
          <w:rFonts w:hint="eastAsia"/>
        </w:rPr>
        <w:t>C</w:t>
      </w:r>
      <w:r w:rsidR="004026CE">
        <w:t>loudShell</w:t>
      </w:r>
      <w:r w:rsidR="004026CE">
        <w:t>登录</w:t>
      </w:r>
      <w:r w:rsidR="004E0E9E">
        <w:rPr>
          <w:rFonts w:hint="eastAsia"/>
        </w:rPr>
        <w:t>＂</w:t>
      </w:r>
      <w:r w:rsidR="004026CE">
        <w:t>，</w:t>
      </w:r>
      <w:r w:rsidR="00752DE4">
        <w:t>等加载完成后，输入</w:t>
      </w:r>
      <w:r w:rsidR="006509D4">
        <w:t>root</w:t>
      </w:r>
      <w:r w:rsidR="00752DE4">
        <w:t>用户密码后点击</w:t>
      </w:r>
      <w:r w:rsidR="004E0E9E">
        <w:rPr>
          <w:rFonts w:hint="eastAsia"/>
        </w:rPr>
        <w:t>＂</w:t>
      </w:r>
      <w:r w:rsidR="00752DE4">
        <w:t>连接</w:t>
      </w:r>
      <w:r w:rsidR="004E0E9E">
        <w:rPr>
          <w:rFonts w:hint="eastAsia"/>
        </w:rPr>
        <w:t>＂</w:t>
      </w:r>
      <w:r w:rsidR="00752DE4">
        <w:t>按钮即可登录。</w:t>
      </w:r>
    </w:p>
    <w:p w14:paraId="751BAFCE" w14:textId="3133BD12" w:rsidR="00672220" w:rsidRDefault="00672220" w:rsidP="00B63F93">
      <w:pPr>
        <w:pStyle w:val="1e"/>
      </w:pPr>
      <w:r>
        <w:rPr>
          <w:noProof/>
          <w:shd w:val="clear" w:color="auto" w:fill="auto"/>
        </w:rPr>
        <mc:AlternateContent>
          <mc:Choice Requires="wps">
            <w:drawing>
              <wp:anchor distT="0" distB="0" distL="114300" distR="114300" simplePos="0" relativeHeight="251729920" behindDoc="0" locked="0" layoutInCell="1" allowOverlap="1" wp14:anchorId="4598AE5A" wp14:editId="4D1AC080">
                <wp:simplePos x="0" y="0"/>
                <wp:positionH relativeFrom="column">
                  <wp:posOffset>1028700</wp:posOffset>
                </wp:positionH>
                <wp:positionV relativeFrom="paragraph">
                  <wp:posOffset>1629741</wp:posOffset>
                </wp:positionV>
                <wp:extent cx="1049573" cy="270345"/>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E2008" id="矩形 22" o:spid="_x0000_s1026" style="position:absolute;left:0;text-align:left;margin-left:81pt;margin-top:128.35pt;width:82.65pt;height:2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4u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" filled="f" strokecolor="#c7000b" strokeweight="2.25pt"/>
            </w:pict>
          </mc:Fallback>
        </mc:AlternateContent>
      </w:r>
      <w:r>
        <w:rPr>
          <w:noProof/>
        </w:rPr>
        <w:drawing>
          <wp:inline distT="0" distB="0" distL="0" distR="0" wp14:anchorId="6DF36343" wp14:editId="036FB456">
            <wp:extent cx="5314500" cy="4071068"/>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14:paraId="29A7B487" w14:textId="77777777" w:rsidR="00543B6E" w:rsidRDefault="00543B6E" w:rsidP="00B63F93">
      <w:pPr>
        <w:pStyle w:val="1e"/>
      </w:pPr>
    </w:p>
    <w:p w14:paraId="3FC4E22A" w14:textId="0EC4AC6C" w:rsidR="00C55E73" w:rsidRDefault="008E6AEE" w:rsidP="00B63F93">
      <w:pPr>
        <w:pStyle w:val="1e"/>
      </w:pPr>
      <w:r>
        <w:rPr>
          <w:rFonts w:hint="eastAsia"/>
        </w:rPr>
        <w:t>方式二</w:t>
      </w:r>
      <w:r w:rsidR="00C55E73">
        <w:rPr>
          <w:rFonts w:hint="eastAsia"/>
        </w:rPr>
        <w:t>：</w:t>
      </w:r>
    </w:p>
    <w:p w14:paraId="227DB783" w14:textId="15C90C51" w:rsidR="00DE569A" w:rsidRDefault="00DE569A" w:rsidP="00B63F93">
      <w:pPr>
        <w:pStyle w:val="1e"/>
      </w:pPr>
      <w:r>
        <w:rPr>
          <w:rFonts w:hint="eastAsia"/>
        </w:rPr>
        <w:t>使用</w:t>
      </w:r>
      <w:r>
        <w:t>SSH</w:t>
      </w:r>
      <w:r>
        <w:rPr>
          <w:rFonts w:hint="eastAsia"/>
        </w:rPr>
        <w:t>工具（比如：</w:t>
      </w:r>
      <w:r w:rsidR="00A145CE">
        <w:rPr>
          <w:rFonts w:hint="eastAsia"/>
        </w:rPr>
        <w:t>Pu</w:t>
      </w:r>
      <w:r w:rsidR="00A145CE">
        <w:t>TTY</w:t>
      </w:r>
      <w:r>
        <w:rPr>
          <w:rFonts w:hint="eastAsia"/>
        </w:rPr>
        <w:t>等）从本地电脑通过配置</w:t>
      </w:r>
      <w:r>
        <w:t>弹性云服务器</w:t>
      </w:r>
      <w:r w:rsidRPr="00104B55">
        <w:rPr>
          <w:rFonts w:hint="eastAsia"/>
        </w:rPr>
        <w:t>的</w:t>
      </w:r>
      <w:r w:rsidR="00607C1C">
        <w:t>弹性</w:t>
      </w:r>
      <w:r w:rsidR="00607C1C">
        <w:rPr>
          <w:rFonts w:hint="eastAsia"/>
        </w:rPr>
        <w:t>公网</w:t>
      </w:r>
      <w:r w:rsidRPr="00104B55">
        <w:rPr>
          <w:rFonts w:hint="eastAsia"/>
        </w:rPr>
        <w:t>I</w:t>
      </w:r>
      <w:r w:rsidRPr="00104B55">
        <w:t>P</w:t>
      </w:r>
      <w:r w:rsidRPr="00104B55">
        <w:rPr>
          <w:rFonts w:hint="eastAsia"/>
        </w:rPr>
        <w:t>地址</w:t>
      </w:r>
      <w:r w:rsidR="00771D22">
        <w:rPr>
          <w:rFonts w:hint="eastAsia"/>
        </w:rPr>
        <w:t>（如</w:t>
      </w:r>
      <w:r w:rsidR="00543B6E">
        <w:rPr>
          <w:rFonts w:hint="eastAsia"/>
        </w:rPr>
        <w:t>：</w:t>
      </w:r>
      <w:r w:rsidR="00771D22">
        <w:t>124.70.</w:t>
      </w:r>
      <w:r w:rsidR="00F01AB6">
        <w:t>222</w:t>
      </w:r>
      <w:r w:rsidR="00771D22">
        <w:t>.</w:t>
      </w:r>
      <w:r w:rsidR="00F01AB6">
        <w:t>222</w:t>
      </w:r>
      <w:r>
        <w:rPr>
          <w:rFonts w:hint="eastAsia"/>
        </w:rPr>
        <w:t>）来连接</w:t>
      </w:r>
      <w:r w:rsidR="00A12F37">
        <w:rPr>
          <w:rFonts w:hint="eastAsia"/>
        </w:rPr>
        <w:t>ECS</w:t>
      </w:r>
      <w:r>
        <w:rPr>
          <w:rFonts w:hint="eastAsia"/>
        </w:rPr>
        <w:t>，并使用</w:t>
      </w:r>
      <w:r w:rsidR="006509D4">
        <w:t>root</w:t>
      </w:r>
      <w:r>
        <w:rPr>
          <w:rFonts w:hint="eastAsia"/>
        </w:rPr>
        <w:t>用户来登录。</w:t>
      </w:r>
    </w:p>
    <w:p w14:paraId="70930556" w14:textId="11517148" w:rsidR="00DE569A" w:rsidRDefault="00DE569A" w:rsidP="00B63F93">
      <w:pPr>
        <w:pStyle w:val="1e"/>
      </w:pPr>
    </w:p>
    <w:p w14:paraId="6685D6DE" w14:textId="4B658104" w:rsidR="004D31EF" w:rsidRDefault="004D31EF" w:rsidP="00B63F93">
      <w:pPr>
        <w:pStyle w:val="1e"/>
      </w:pPr>
      <w:r>
        <w:rPr>
          <w:noProof/>
          <w:shd w:val="clear" w:color="auto" w:fill="auto"/>
        </w:rPr>
        <w:lastRenderedPageBreak/>
        <mc:AlternateContent>
          <mc:Choice Requires="wps">
            <w:drawing>
              <wp:anchor distT="0" distB="0" distL="114300" distR="114300" simplePos="0" relativeHeight="251700224" behindDoc="0" locked="0" layoutInCell="1" allowOverlap="1" wp14:anchorId="14A1F76C" wp14:editId="6D487F88">
                <wp:simplePos x="0" y="0"/>
                <wp:positionH relativeFrom="column">
                  <wp:posOffset>2223134</wp:posOffset>
                </wp:positionH>
                <wp:positionV relativeFrom="paragraph">
                  <wp:posOffset>783590</wp:posOffset>
                </wp:positionV>
                <wp:extent cx="923925" cy="187570"/>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09744" id="矩形 49" o:spid="_x0000_s1026" style="position:absolute;left:0;text-align:left;margin-left:175.05pt;margin-top:61.7pt;width:72.75pt;height:1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" filled="f" strokecolor="#c7000b" strokeweight="2.25pt"/>
            </w:pict>
          </mc:Fallback>
        </mc:AlternateContent>
      </w:r>
      <w:r>
        <w:rPr>
          <w:noProof/>
        </w:rPr>
        <w:drawing>
          <wp:inline distT="0" distB="0" distL="0" distR="0" wp14:anchorId="534579A1" wp14:editId="63420D1B">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14:paraId="0529712E" w14:textId="3E465939" w:rsidR="00832E0A" w:rsidRPr="0053549F" w:rsidRDefault="00832E0A" w:rsidP="00CC7597">
      <w:pPr>
        <w:pStyle w:val="3"/>
        <w:rPr>
          <w:rFonts w:ascii="Huawei Sans" w:hAnsi="Huawei Sans" w:cs="Huawei Sans"/>
          <w:lang w:eastAsia="en-US"/>
        </w:rPr>
      </w:pPr>
      <w:bookmarkStart w:id="52" w:name="_Toc46245251"/>
      <w:bookmarkStart w:id="53" w:name="_Toc81317375"/>
      <w:r w:rsidRPr="0053549F">
        <w:rPr>
          <w:rFonts w:ascii="Huawei Sans" w:hAnsi="Huawei Sans" w:cs="Huawei Sans"/>
          <w:lang w:eastAsia="en-US"/>
        </w:rPr>
        <w:t>设置字符集参数</w:t>
      </w:r>
      <w:bookmarkEnd w:id="52"/>
      <w:bookmarkEnd w:id="53"/>
    </w:p>
    <w:p w14:paraId="0A5F695C" w14:textId="1ED165A9" w:rsidR="00F43635" w:rsidRPr="00CF1302" w:rsidRDefault="00F43635" w:rsidP="00B63F93">
      <w:pPr>
        <w:pStyle w:val="1e"/>
        <w:rPr>
          <w:lang w:eastAsia="en-US"/>
        </w:rPr>
      </w:pPr>
      <w:r w:rsidRPr="00CF1302">
        <w:rPr>
          <w:lang w:eastAsia="en-US"/>
        </w:rPr>
        <w:t>将各数据库节点的字符集设置为相同的字符集，可以在</w:t>
      </w:r>
      <w:r w:rsidRPr="00CF1302">
        <w:rPr>
          <w:lang w:eastAsia="en-US"/>
        </w:rPr>
        <w:t>/etc/profile</w:t>
      </w:r>
      <w:r w:rsidRPr="00CF1302">
        <w:rPr>
          <w:lang w:eastAsia="en-US"/>
        </w:rPr>
        <w:t>文件中添加</w:t>
      </w:r>
      <w:r w:rsidR="004E0E9E">
        <w:rPr>
          <w:rFonts w:hint="eastAsia"/>
        </w:rPr>
        <w:t>＂</w:t>
      </w:r>
      <w:r w:rsidRPr="00CF1302">
        <w:rPr>
          <w:lang w:eastAsia="en-US"/>
        </w:rPr>
        <w:t>export LANG=XXX</w:t>
      </w:r>
      <w:r w:rsidR="004E0E9E">
        <w:rPr>
          <w:rFonts w:hint="eastAsia"/>
        </w:rPr>
        <w:t>＂</w:t>
      </w:r>
      <w:r w:rsidRPr="00CF1302">
        <w:rPr>
          <w:lang w:eastAsia="en-US"/>
        </w:rPr>
        <w:t>（</w:t>
      </w:r>
      <w:r w:rsidRPr="00CF1302">
        <w:rPr>
          <w:lang w:eastAsia="en-US"/>
        </w:rPr>
        <w:t>XXX</w:t>
      </w:r>
      <w:r w:rsidRPr="00CF1302">
        <w:rPr>
          <w:lang w:eastAsia="en-US"/>
        </w:rPr>
        <w:t>为</w:t>
      </w:r>
      <w:r w:rsidRPr="00CF1302">
        <w:rPr>
          <w:lang w:eastAsia="en-US"/>
        </w:rPr>
        <w:t>Unicode</w:t>
      </w:r>
      <w:r w:rsidRPr="00CF1302">
        <w:rPr>
          <w:lang w:eastAsia="en-US"/>
        </w:rPr>
        <w:t>编码）。</w:t>
      </w:r>
    </w:p>
    <w:p w14:paraId="0959A799" w14:textId="7D5CD5F9" w:rsidR="00F43635" w:rsidRPr="00CF1302" w:rsidRDefault="00CF1302" w:rsidP="009E3D25">
      <w:pPr>
        <w:pStyle w:val="30"/>
      </w:pPr>
      <w:r w:rsidRPr="00CF1302">
        <w:t>在</w:t>
      </w:r>
      <w:r w:rsidRPr="00CF1302">
        <w:t>/etc/profile</w:t>
      </w:r>
      <w:r w:rsidRPr="00CF1302">
        <w:t>文件中添加</w:t>
      </w:r>
      <w:r w:rsidR="00E07816">
        <w:rPr>
          <w:lang w:eastAsia="en-US"/>
        </w:rPr>
        <w:t>＂</w:t>
      </w:r>
      <w:r w:rsidRPr="00CF1302">
        <w:t>export LANG= en_US.UTF</w:t>
      </w:r>
      <w:r w:rsidRPr="00CF1302">
        <w:rPr>
          <w:rFonts w:ascii="宋体" w:eastAsia="宋体" w:hAnsi="宋体" w:cs="宋体" w:hint="eastAsia"/>
        </w:rPr>
        <w:t>‐</w:t>
      </w:r>
      <w:r w:rsidRPr="00CF1302">
        <w:t>8</w:t>
      </w:r>
      <w:r w:rsidR="00E07816">
        <w:rPr>
          <w:lang w:eastAsia="en-US"/>
        </w:rPr>
        <w:t>＂</w:t>
      </w:r>
      <w:r w:rsidR="00F43635" w:rsidRPr="00CF1302">
        <w:t>。</w:t>
      </w:r>
    </w:p>
    <w:p w14:paraId="70DBFF14" w14:textId="7D689C3E" w:rsidR="00CF1302" w:rsidRPr="00320C46" w:rsidRDefault="00F57763" w:rsidP="00B63F93">
      <w:pPr>
        <w:pStyle w:val="affffc"/>
        <w:rPr>
          <w:b/>
          <w:color w:val="C7000B"/>
        </w:rPr>
      </w:pPr>
      <w:r w:rsidRPr="0053549F">
        <w:t>[root@ecs-c9bf</w:t>
      </w:r>
      <w:r w:rsidRPr="00F57763">
        <w:t xml:space="preserve"> ~]</w:t>
      </w:r>
      <w:r w:rsidRPr="0053549F">
        <w:t>#</w:t>
      </w:r>
      <w:r>
        <w:t xml:space="preserve"> </w:t>
      </w:r>
      <w:r w:rsidR="00CF1302" w:rsidRPr="00320C46">
        <w:rPr>
          <w:b/>
          <w:color w:val="C7000B"/>
        </w:rPr>
        <w:t>cat &gt;&gt;/etc/profile&lt;&lt;EOF</w:t>
      </w:r>
    </w:p>
    <w:p w14:paraId="42D58DF0" w14:textId="77777777" w:rsidR="00CF1302" w:rsidRPr="00320C46" w:rsidRDefault="00CF1302" w:rsidP="00B63F93">
      <w:pPr>
        <w:pStyle w:val="affffc"/>
        <w:rPr>
          <w:b/>
          <w:color w:val="C7000B"/>
        </w:rPr>
      </w:pPr>
      <w:r w:rsidRPr="00320C46">
        <w:rPr>
          <w:b/>
          <w:color w:val="C7000B"/>
        </w:rPr>
        <w:t>export LANG=en_US.UTF</w:t>
      </w:r>
      <w:r w:rsidRPr="00320C46">
        <w:rPr>
          <w:rFonts w:hint="eastAsia"/>
          <w:b/>
          <w:color w:val="C7000B"/>
        </w:rPr>
        <w:t>‐</w:t>
      </w:r>
      <w:r w:rsidRPr="00320C46">
        <w:rPr>
          <w:b/>
          <w:color w:val="C7000B"/>
        </w:rPr>
        <w:t>8</w:t>
      </w:r>
    </w:p>
    <w:p w14:paraId="1EE2BA8B" w14:textId="72078904" w:rsidR="00F43635" w:rsidRPr="00320C46" w:rsidRDefault="00CF1302" w:rsidP="00B63F93">
      <w:pPr>
        <w:pStyle w:val="affffc"/>
        <w:rPr>
          <w:b/>
          <w:color w:val="C7000B"/>
        </w:rPr>
      </w:pPr>
      <w:r w:rsidRPr="00320C46">
        <w:rPr>
          <w:b/>
          <w:color w:val="C7000B"/>
        </w:rPr>
        <w:t>EOF</w:t>
      </w:r>
    </w:p>
    <w:p w14:paraId="7E07CC9C" w14:textId="28D1D30D" w:rsidR="00367611" w:rsidRPr="0053549F" w:rsidRDefault="00367611" w:rsidP="009E3D25">
      <w:pPr>
        <w:pStyle w:val="30"/>
      </w:pPr>
      <w:r w:rsidRPr="0053549F">
        <w:t>输入如下命令，使</w:t>
      </w:r>
      <w:r w:rsidR="00543B6E">
        <w:t>配置</w:t>
      </w:r>
      <w:r w:rsidRPr="0053549F">
        <w:t>修改生效。</w:t>
      </w:r>
    </w:p>
    <w:p w14:paraId="66589E70" w14:textId="6A9981C3" w:rsidR="00367611" w:rsidRPr="00B02B03" w:rsidRDefault="00CF4779" w:rsidP="00B63F93">
      <w:pPr>
        <w:pStyle w:val="affffc"/>
      </w:pPr>
      <w:r w:rsidRPr="0053549F">
        <w:t>[root@ecs-c9bf</w:t>
      </w:r>
      <w:r w:rsidRPr="00F57763">
        <w:t xml:space="preserve"> ~]</w:t>
      </w:r>
      <w:r w:rsidRPr="0053549F">
        <w:t>#</w:t>
      </w:r>
      <w:r>
        <w:t xml:space="preserve"> </w:t>
      </w:r>
      <w:r w:rsidR="00367611" w:rsidRPr="00650313">
        <w:rPr>
          <w:b/>
          <w:color w:val="C7000B"/>
        </w:rPr>
        <w:t>source /etc/profile</w:t>
      </w:r>
    </w:p>
    <w:p w14:paraId="4040B307" w14:textId="021EB22E" w:rsidR="00CF1DA2" w:rsidRPr="0053549F" w:rsidRDefault="00CF1DA2" w:rsidP="00CC7597">
      <w:pPr>
        <w:pStyle w:val="3"/>
        <w:rPr>
          <w:rFonts w:ascii="Huawei Sans" w:hAnsi="Huawei Sans" w:cs="Huawei Sans"/>
        </w:rPr>
      </w:pPr>
      <w:bookmarkStart w:id="54" w:name="_Toc81317376"/>
      <w:r w:rsidRPr="0053549F">
        <w:rPr>
          <w:rFonts w:ascii="Huawei Sans" w:hAnsi="Huawei Sans" w:cs="Huawei Sans"/>
        </w:rPr>
        <w:t>修改</w:t>
      </w:r>
      <w:r w:rsidRPr="0053549F">
        <w:rPr>
          <w:rFonts w:ascii="Huawei Sans" w:hAnsi="Huawei Sans" w:cs="Huawei Sans"/>
        </w:rPr>
        <w:t>python</w:t>
      </w:r>
      <w:r w:rsidRPr="0053549F">
        <w:rPr>
          <w:rFonts w:ascii="Huawei Sans" w:hAnsi="Huawei Sans" w:cs="Huawei Sans"/>
        </w:rPr>
        <w:t>版本</w:t>
      </w:r>
      <w:r w:rsidR="00FE6807">
        <w:t>并安装</w:t>
      </w:r>
      <w:r w:rsidR="00FE6807">
        <w:t>libaio</w:t>
      </w:r>
      <w:r w:rsidR="00FE6807">
        <w:t>包</w:t>
      </w:r>
      <w:bookmarkEnd w:id="54"/>
    </w:p>
    <w:p w14:paraId="0D20DF26" w14:textId="491AF6C3" w:rsidR="00CF1DA2" w:rsidRPr="0053549F" w:rsidRDefault="00CF1DA2" w:rsidP="00B63F93">
      <w:pPr>
        <w:pStyle w:val="1e"/>
      </w:pPr>
      <w:r w:rsidRPr="0053549F">
        <w:t>之后安装过程中</w:t>
      </w:r>
      <w:r w:rsidRPr="0053549F">
        <w:t>openGauss</w:t>
      </w:r>
      <w:r w:rsidRPr="0053549F">
        <w:t>用户互信，</w:t>
      </w:r>
      <w:r w:rsidRPr="0053549F">
        <w:t>openEuler</w:t>
      </w:r>
      <w:r w:rsidRPr="0053549F">
        <w:t>服务器需要用到</w:t>
      </w:r>
      <w:r w:rsidRPr="0053549F">
        <w:t>Python-3.7.x</w:t>
      </w:r>
      <w:r w:rsidRPr="0053549F">
        <w:t>命令，但是默认</w:t>
      </w:r>
      <w:r w:rsidRPr="0053549F">
        <w:t>Python</w:t>
      </w:r>
      <w:r w:rsidRPr="0053549F">
        <w:t>版本为</w:t>
      </w:r>
      <w:r w:rsidRPr="0053549F">
        <w:t>Python-2.7.x</w:t>
      </w:r>
      <w:r w:rsidRPr="0053549F">
        <w:t>，所以需要切换</w:t>
      </w:r>
      <w:r w:rsidRPr="0053549F">
        <w:t>Python</w:t>
      </w:r>
      <w:r w:rsidRPr="0053549F">
        <w:t>版本。</w:t>
      </w:r>
    </w:p>
    <w:p w14:paraId="411D72D8" w14:textId="2495B7AB" w:rsidR="00CF1DA2" w:rsidRPr="0053549F" w:rsidRDefault="00CF1DA2" w:rsidP="009E3D25">
      <w:pPr>
        <w:pStyle w:val="30"/>
      </w:pPr>
      <w:r w:rsidRPr="0053549F">
        <w:t>进入</w:t>
      </w:r>
      <w:r w:rsidRPr="0053549F">
        <w:t>/usr/bin</w:t>
      </w:r>
      <w:r w:rsidR="00543B6E">
        <w:t>目录</w:t>
      </w:r>
      <w:r w:rsidR="009F0322" w:rsidRPr="0053549F">
        <w:t>。</w:t>
      </w:r>
    </w:p>
    <w:p w14:paraId="4EAC4CE5" w14:textId="2F9145BF" w:rsidR="00A91BF8" w:rsidRPr="0057175A" w:rsidRDefault="00B02B03" w:rsidP="00B63F93">
      <w:pPr>
        <w:pStyle w:val="affffc"/>
      </w:pPr>
      <w:r w:rsidRPr="0053549F">
        <w:t>[root@ecs-c9bf</w:t>
      </w:r>
      <w:r w:rsidRPr="00F57763">
        <w:t xml:space="preserve"> ~]</w:t>
      </w:r>
      <w:r w:rsidRPr="0053549F">
        <w:t>#</w:t>
      </w:r>
      <w:r>
        <w:t xml:space="preserve"> </w:t>
      </w:r>
      <w:r w:rsidR="00CF1DA2" w:rsidRPr="002B15E5">
        <w:rPr>
          <w:b/>
          <w:color w:val="C7000B"/>
        </w:rPr>
        <w:t>cd</w:t>
      </w:r>
      <w:r w:rsidRPr="002B15E5">
        <w:rPr>
          <w:b/>
          <w:color w:val="C7000B"/>
        </w:rPr>
        <w:t xml:space="preserve"> /usr/bin</w:t>
      </w:r>
    </w:p>
    <w:p w14:paraId="21CBB198" w14:textId="210FB8E3" w:rsidR="00CF1DA2" w:rsidRPr="0053549F" w:rsidRDefault="00A91BF8" w:rsidP="00B63F93">
      <w:pPr>
        <w:pStyle w:val="1e"/>
      </w:pPr>
      <w:r w:rsidRPr="0053549F">
        <w:t>备份</w:t>
      </w:r>
      <w:r w:rsidRPr="0053549F">
        <w:t>python</w:t>
      </w:r>
      <w:r w:rsidRPr="0053549F">
        <w:t>文件</w:t>
      </w:r>
      <w:r w:rsidR="009F0322" w:rsidRPr="0053549F">
        <w:t>。</w:t>
      </w:r>
      <w:r w:rsidR="00CF1DA2" w:rsidRPr="0053549F">
        <w:t xml:space="preserve"> </w:t>
      </w:r>
    </w:p>
    <w:p w14:paraId="1E68E7FE" w14:textId="73349076" w:rsidR="00CF1DA2" w:rsidRPr="0053549F" w:rsidRDefault="00B02B03" w:rsidP="00B63F93">
      <w:pPr>
        <w:pStyle w:val="affffc"/>
      </w:pPr>
      <w:r w:rsidRPr="0053549F">
        <w:t>[root@ecs-c9bf</w:t>
      </w:r>
      <w:r w:rsidRPr="00B02B03">
        <w:t xml:space="preserve"> bin] </w:t>
      </w:r>
      <w:r w:rsidRPr="0053549F">
        <w:t>#</w:t>
      </w:r>
      <w:r>
        <w:t xml:space="preserve"> </w:t>
      </w:r>
      <w:r w:rsidR="00CF1DA2" w:rsidRPr="002B15E5">
        <w:rPr>
          <w:b/>
          <w:color w:val="C7000B"/>
        </w:rPr>
        <w:t>mv python python.bak</w:t>
      </w:r>
      <w:r w:rsidR="00CF1DA2" w:rsidRPr="0053549F">
        <w:t xml:space="preserve"> </w:t>
      </w:r>
    </w:p>
    <w:p w14:paraId="3998B199" w14:textId="7681CD4A" w:rsidR="00CF1DA2" w:rsidRPr="0053549F" w:rsidRDefault="00CF1DA2" w:rsidP="009E3D25">
      <w:pPr>
        <w:pStyle w:val="30"/>
      </w:pPr>
      <w:r w:rsidRPr="0053549F">
        <w:lastRenderedPageBreak/>
        <w:t>建立</w:t>
      </w:r>
      <w:r w:rsidR="00543B6E">
        <w:rPr>
          <w:rFonts w:hint="eastAsia"/>
        </w:rPr>
        <w:t>P</w:t>
      </w:r>
      <w:r w:rsidRPr="0053549F">
        <w:t>ython3</w:t>
      </w:r>
      <w:r w:rsidRPr="0053549F">
        <w:t>软连接</w:t>
      </w:r>
      <w:r w:rsidR="009F0322" w:rsidRPr="0053549F">
        <w:t>。</w:t>
      </w:r>
    </w:p>
    <w:p w14:paraId="44428D0E" w14:textId="42970151" w:rsidR="00CF1DA2" w:rsidRPr="0053549F" w:rsidRDefault="00B02B03" w:rsidP="00B63F93">
      <w:pPr>
        <w:pStyle w:val="affffc"/>
      </w:pPr>
      <w:r w:rsidRPr="0053549F">
        <w:t>[root@ecs-c9bf</w:t>
      </w:r>
      <w:r w:rsidRPr="00B02B03">
        <w:t xml:space="preserve"> bin] </w:t>
      </w:r>
      <w:r w:rsidRPr="0053549F">
        <w:t>#</w:t>
      </w:r>
      <w:r w:rsidRPr="00320C46">
        <w:rPr>
          <w:b/>
          <w:color w:val="C7000B"/>
        </w:rPr>
        <w:t xml:space="preserve"> </w:t>
      </w:r>
      <w:r w:rsidR="00CF1DA2" w:rsidRPr="00320C46">
        <w:rPr>
          <w:b/>
          <w:color w:val="C7000B"/>
        </w:rPr>
        <w:t xml:space="preserve">ln -s python3 /usr/bin/python </w:t>
      </w:r>
    </w:p>
    <w:p w14:paraId="482A3178" w14:textId="584F9B64" w:rsidR="00CF1DA2" w:rsidRPr="0053549F" w:rsidRDefault="00CF1DA2" w:rsidP="009E3D25">
      <w:pPr>
        <w:pStyle w:val="30"/>
      </w:pPr>
      <w:r w:rsidRPr="0053549F">
        <w:t>验证</w:t>
      </w:r>
      <w:r w:rsidR="00543B6E">
        <w:t>P</w:t>
      </w:r>
      <w:r w:rsidRPr="0053549F">
        <w:t>ython</w:t>
      </w:r>
      <w:r w:rsidRPr="0053549F">
        <w:t>版本</w:t>
      </w:r>
      <w:r w:rsidR="009F0322" w:rsidRPr="0053549F">
        <w:t>。</w:t>
      </w:r>
    </w:p>
    <w:p w14:paraId="15B8AB34" w14:textId="361A6368" w:rsidR="00CF1DA2" w:rsidRPr="0057175A" w:rsidRDefault="00B02B03" w:rsidP="00B63F93">
      <w:pPr>
        <w:pStyle w:val="affffc"/>
      </w:pPr>
      <w:r w:rsidRPr="0053549F">
        <w:t>[root@ecs-c9bf</w:t>
      </w:r>
      <w:r w:rsidRPr="00B02B03">
        <w:t xml:space="preserve"> bin] </w:t>
      </w:r>
      <w:r w:rsidRPr="0053549F">
        <w:t>#</w:t>
      </w:r>
      <w:r>
        <w:t xml:space="preserve"> </w:t>
      </w:r>
      <w:r w:rsidR="00CF1DA2" w:rsidRPr="00650313">
        <w:rPr>
          <w:b/>
          <w:color w:val="C7000B"/>
        </w:rPr>
        <w:t>python</w:t>
      </w:r>
      <w:r w:rsidR="00F55AEC" w:rsidRPr="00650313">
        <w:rPr>
          <w:b/>
          <w:color w:val="C7000B"/>
        </w:rPr>
        <w:t xml:space="preserve"> -</w:t>
      </w:r>
      <w:r w:rsidR="00CF1DA2" w:rsidRPr="00650313">
        <w:rPr>
          <w:b/>
          <w:color w:val="C7000B"/>
        </w:rPr>
        <w:t>V</w:t>
      </w:r>
      <w:r w:rsidR="00CF1DA2" w:rsidRPr="0057175A">
        <w:t xml:space="preserve"> </w:t>
      </w:r>
    </w:p>
    <w:p w14:paraId="688C9EDD" w14:textId="30A0117A" w:rsidR="00CF1DA2" w:rsidRPr="0053549F" w:rsidRDefault="00CF1DA2" w:rsidP="00CF1DA2">
      <w:pPr>
        <w:rPr>
          <w:rFonts w:ascii="Huawei Sans" w:hAnsi="Huawei Sans" w:cs="Huawei Sans"/>
        </w:rPr>
      </w:pPr>
      <w:r w:rsidRPr="0053549F">
        <w:rPr>
          <w:rFonts w:ascii="Huawei Sans" w:hAnsi="Huawei Sans" w:cs="Huawei Sans"/>
        </w:rPr>
        <w:t>显示如下，</w:t>
      </w:r>
      <w:r w:rsidR="00543B6E">
        <w:t>即为Python版本切换成功</w:t>
      </w:r>
      <w:r w:rsidRPr="0053549F">
        <w:rPr>
          <w:rFonts w:ascii="Huawei Sans" w:hAnsi="Huawei Sans" w:cs="Huawei Sans"/>
        </w:rPr>
        <w:t>：</w:t>
      </w:r>
    </w:p>
    <w:p w14:paraId="77698628" w14:textId="7F296F0A" w:rsidR="00CF1DA2" w:rsidRPr="0053549F" w:rsidRDefault="00CF1DA2" w:rsidP="00B63F93">
      <w:pPr>
        <w:pStyle w:val="affffc"/>
      </w:pPr>
      <w:r w:rsidRPr="0053549F">
        <w:t>Python 3.7.4</w:t>
      </w:r>
    </w:p>
    <w:p w14:paraId="6743A6AF" w14:textId="5A870A64" w:rsidR="00124327" w:rsidRPr="0053549F" w:rsidRDefault="00543B6E" w:rsidP="009E3D25">
      <w:pPr>
        <w:pStyle w:val="30"/>
      </w:pPr>
      <w:r>
        <w:t>P</w:t>
      </w:r>
      <w:r w:rsidR="00124327" w:rsidRPr="0053549F">
        <w:t>ython</w:t>
      </w:r>
      <w:r w:rsidR="00F8672D" w:rsidRPr="0053549F">
        <w:t>版本切换成功，后续</w:t>
      </w:r>
      <w:r w:rsidR="00124327" w:rsidRPr="0053549F">
        <w:t>安装</w:t>
      </w:r>
      <w:r w:rsidR="00F8672D" w:rsidRPr="0053549F">
        <w:t>需要</w:t>
      </w:r>
      <w:r w:rsidR="00124327" w:rsidRPr="0053549F">
        <w:t>libaio</w:t>
      </w:r>
      <w:r w:rsidR="00124327" w:rsidRPr="0053549F">
        <w:t>包</w:t>
      </w:r>
      <w:r w:rsidR="00F8672D" w:rsidRPr="0053549F">
        <w:t>，下载进行安装。</w:t>
      </w:r>
    </w:p>
    <w:p w14:paraId="5CC85EC1" w14:textId="552CA1C3" w:rsidR="00124327" w:rsidRPr="00650313" w:rsidRDefault="00B02B03" w:rsidP="00B63F93">
      <w:pPr>
        <w:pStyle w:val="affffc"/>
      </w:pPr>
      <w:r w:rsidRPr="0053549F">
        <w:t>[root@ecs-c9bf</w:t>
      </w:r>
      <w:r w:rsidRPr="00F57763">
        <w:t xml:space="preserve"> ~]</w:t>
      </w:r>
      <w:r w:rsidRPr="0053549F">
        <w:t>#</w:t>
      </w:r>
      <w:r>
        <w:t xml:space="preserve"> </w:t>
      </w:r>
      <w:r w:rsidR="00124327" w:rsidRPr="00320C46">
        <w:rPr>
          <w:b/>
          <w:color w:val="C7000B"/>
        </w:rPr>
        <w:t>yum install libaio* -y</w:t>
      </w:r>
    </w:p>
    <w:p w14:paraId="57E3AABC" w14:textId="3ABC8D03" w:rsidR="00DC6966" w:rsidRPr="0053549F" w:rsidRDefault="00343B56" w:rsidP="00343B56">
      <w:pPr>
        <w:pStyle w:val="2"/>
        <w:rPr>
          <w:rFonts w:ascii="Huawei Sans" w:hAnsi="Huawei Sans" w:cs="Huawei Sans"/>
        </w:rPr>
      </w:pPr>
      <w:bookmarkStart w:id="55" w:name="_Toc81317377"/>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55"/>
    </w:p>
    <w:p w14:paraId="26D2A547" w14:textId="38D67A1C" w:rsidR="008551E8" w:rsidRDefault="008551E8" w:rsidP="00CC7597">
      <w:pPr>
        <w:pStyle w:val="3"/>
        <w:rPr>
          <w:rFonts w:ascii="Huawei Sans" w:hAnsi="Huawei Sans" w:cs="Huawei Sans"/>
        </w:rPr>
      </w:pPr>
      <w:bookmarkStart w:id="56" w:name="_Toc81317378"/>
      <w:bookmarkStart w:id="57" w:name="_Toc46245254"/>
      <w:r>
        <w:rPr>
          <w:rFonts w:ascii="Huawei Sans" w:hAnsi="Huawei Sans" w:cs="Huawei Sans"/>
        </w:rPr>
        <w:t>下载数据库安装包</w:t>
      </w:r>
      <w:bookmarkEnd w:id="56"/>
    </w:p>
    <w:p w14:paraId="31BE3E67" w14:textId="77777777" w:rsidR="008551E8" w:rsidRPr="005B6B41" w:rsidRDefault="008551E8" w:rsidP="009E3D25">
      <w:pPr>
        <w:pStyle w:val="30"/>
        <w:numPr>
          <w:ilvl w:val="5"/>
          <w:numId w:val="19"/>
        </w:numPr>
      </w:pPr>
      <w:r w:rsidRPr="005B6B41">
        <w:t>以</w:t>
      </w:r>
      <w:r w:rsidRPr="005B6B41">
        <w:t>root</w:t>
      </w:r>
      <w:r w:rsidRPr="005B6B41">
        <w:t>用户登录待安装</w:t>
      </w:r>
      <w:r w:rsidRPr="005B6B41">
        <w:t>openGauss</w:t>
      </w:r>
      <w:r>
        <w:t>的</w:t>
      </w:r>
      <w:r w:rsidRPr="005B6B41">
        <w:t>主机，并按规划创建存放安装包的目录。</w:t>
      </w:r>
    </w:p>
    <w:p w14:paraId="6A6CD33A" w14:textId="3F20F439" w:rsidR="008551E8" w:rsidRPr="00320C46" w:rsidRDefault="00DD18C5" w:rsidP="00B63F93">
      <w:pPr>
        <w:pStyle w:val="affffc"/>
        <w:rPr>
          <w:b/>
          <w:color w:val="C7000B"/>
        </w:rPr>
      </w:pPr>
      <w:r>
        <w:t>[root@ecs-c9bf bin]</w:t>
      </w:r>
      <w:r w:rsidRPr="00076094">
        <w:t>#</w:t>
      </w:r>
      <w:r>
        <w:t xml:space="preserve"> </w:t>
      </w:r>
      <w:r w:rsidR="008551E8" w:rsidRPr="00320C46">
        <w:rPr>
          <w:b/>
          <w:color w:val="C7000B"/>
        </w:rPr>
        <w:t>mkdir -p /opt/software/openGauss</w:t>
      </w:r>
      <w:r w:rsidR="008551E8" w:rsidRPr="00320C46">
        <w:rPr>
          <w:b/>
          <w:color w:val="C7000B"/>
        </w:rPr>
        <w:br/>
      </w:r>
      <w:r>
        <w:t>[root@ecs-c9bf bin]</w:t>
      </w:r>
      <w:r w:rsidRPr="00076094">
        <w:t>#</w:t>
      </w:r>
      <w:r>
        <w:t xml:space="preserve"> </w:t>
      </w:r>
      <w:r w:rsidR="008551E8" w:rsidRPr="00320C46">
        <w:rPr>
          <w:b/>
          <w:color w:val="C7000B"/>
        </w:rPr>
        <w:t>chmod 755 -R /opt/software</w:t>
      </w:r>
    </w:p>
    <w:p w14:paraId="799985F4" w14:textId="7DC3DF83" w:rsidR="00076094" w:rsidRPr="0053549F" w:rsidRDefault="003D6E5A" w:rsidP="00B63F93">
      <w:pPr>
        <w:pStyle w:val="1e"/>
      </w:pPr>
      <w:r>
        <w:rPr>
          <w:noProof/>
        </w:rPr>
        <w:t>注</w:t>
      </w:r>
      <w:r>
        <w:rPr>
          <w:rFonts w:hint="eastAsia"/>
          <w:noProof/>
        </w:rPr>
        <w:t>：</w:t>
      </w:r>
    </w:p>
    <w:p w14:paraId="11B4E54B" w14:textId="69962736" w:rsidR="00076094" w:rsidRPr="0053549F" w:rsidRDefault="00076094" w:rsidP="00FC6E03">
      <w:pPr>
        <w:pStyle w:val="41"/>
      </w:pPr>
      <w:r w:rsidRPr="0053549F">
        <w:t>不建议把安装包的存放目录规划到</w:t>
      </w:r>
      <w:r w:rsidRPr="0053549F">
        <w:t>openGauss</w:t>
      </w:r>
      <w:r w:rsidR="00131A43">
        <w:t>用户的</w:t>
      </w:r>
      <w:r w:rsidR="00131A43">
        <w:rPr>
          <w:rFonts w:hint="eastAsia"/>
        </w:rPr>
        <w:t>h</w:t>
      </w:r>
      <w:r w:rsidR="00131A43">
        <w:t>ome</w:t>
      </w:r>
      <w:r w:rsidRPr="0053549F">
        <w:t>目录或其子目录下，可能导致权限问题。</w:t>
      </w:r>
    </w:p>
    <w:p w14:paraId="63CD2744" w14:textId="6DD951CF" w:rsidR="00076094" w:rsidRPr="0053549F" w:rsidRDefault="00076094" w:rsidP="00FC6E03">
      <w:pPr>
        <w:pStyle w:val="41"/>
      </w:pPr>
      <w:r w:rsidRPr="0053549F">
        <w:t>openGauss</w:t>
      </w:r>
      <w:r w:rsidR="00A378DE">
        <w:t>安装</w:t>
      </w:r>
      <w:r w:rsidRPr="0053549F">
        <w:t>用户</w:t>
      </w:r>
      <w:r w:rsidR="00A378DE">
        <w:rPr>
          <w:rFonts w:hint="eastAsia"/>
        </w:rPr>
        <w:t>o</w:t>
      </w:r>
      <w:r w:rsidR="00A378DE">
        <w:t>mm</w:t>
      </w:r>
      <w:r w:rsidRPr="0053549F">
        <w:t>须具有</w:t>
      </w:r>
      <w:r w:rsidRPr="0053549F">
        <w:t>/opt/software/openGauss</w:t>
      </w:r>
      <w:r w:rsidRPr="0053549F">
        <w:t>目录的读写权限。</w:t>
      </w:r>
    </w:p>
    <w:p w14:paraId="1B610EB1" w14:textId="79A6CCA0" w:rsidR="00076094" w:rsidRDefault="00076094" w:rsidP="009E3D25">
      <w:pPr>
        <w:pStyle w:val="30"/>
        <w:numPr>
          <w:ilvl w:val="5"/>
          <w:numId w:val="19"/>
        </w:numPr>
      </w:pPr>
      <w:r w:rsidRPr="00076094">
        <w:t>下载数据库安装包</w:t>
      </w:r>
      <w:r w:rsidR="00131A43">
        <w:t>到安装</w:t>
      </w:r>
      <w:r w:rsidR="00DE569A">
        <w:t>目录</w:t>
      </w:r>
      <w:r>
        <w:rPr>
          <w:rFonts w:hint="eastAsia"/>
        </w:rPr>
        <w:t>。</w:t>
      </w:r>
    </w:p>
    <w:p w14:paraId="64EA56D8" w14:textId="4C7590C3" w:rsidR="00F53F7F" w:rsidRPr="00076094" w:rsidRDefault="00F53F7F" w:rsidP="00B63F93">
      <w:pPr>
        <w:pStyle w:val="1e"/>
      </w:pPr>
      <w:r>
        <w:t>切换到安装目录</w:t>
      </w:r>
      <w:r>
        <w:rPr>
          <w:rFonts w:hint="eastAsia"/>
        </w:rPr>
        <w:t>：</w:t>
      </w:r>
    </w:p>
    <w:p w14:paraId="4DD4E4D6" w14:textId="42463041" w:rsidR="00DE569A" w:rsidRPr="00320C46" w:rsidRDefault="00DE569A" w:rsidP="00B63F93">
      <w:pPr>
        <w:pStyle w:val="affffc"/>
        <w:rPr>
          <w:b/>
          <w:color w:val="C7000B"/>
        </w:rPr>
      </w:pPr>
      <w:r>
        <w:t>[root@ecs-c9bf bin]</w:t>
      </w:r>
      <w:r w:rsidRPr="00076094">
        <w:t>#</w:t>
      </w:r>
      <w:r w:rsidR="00C950C8">
        <w:t xml:space="preserve"> </w:t>
      </w:r>
      <w:r w:rsidRPr="00320C46">
        <w:rPr>
          <w:b/>
          <w:color w:val="C7000B"/>
        </w:rPr>
        <w:t>cd /opt/software/openGauss</w:t>
      </w:r>
    </w:p>
    <w:p w14:paraId="7B5BB58A" w14:textId="4EE2B0A0" w:rsidR="00DE569A" w:rsidRDefault="00F53F7F" w:rsidP="00B63F93">
      <w:pPr>
        <w:pStyle w:val="1e"/>
      </w:pPr>
      <w:r>
        <w:t>使用</w:t>
      </w:r>
      <w:r>
        <w:rPr>
          <w:rFonts w:hint="eastAsia"/>
        </w:rPr>
        <w:t>w</w:t>
      </w:r>
      <w:r>
        <w:t>get</w:t>
      </w:r>
      <w:r>
        <w:t>下载安装包</w:t>
      </w:r>
      <w:r>
        <w:rPr>
          <w:rFonts w:hint="eastAsia"/>
        </w:rPr>
        <w:t>：</w:t>
      </w:r>
    </w:p>
    <w:p w14:paraId="2D646499" w14:textId="29C8E9CD" w:rsidR="009243F7" w:rsidRPr="00320C46" w:rsidRDefault="00076094" w:rsidP="00B63F93">
      <w:pPr>
        <w:pStyle w:val="affffc"/>
        <w:rPr>
          <w:b/>
          <w:color w:val="C7000B"/>
        </w:rPr>
      </w:pPr>
      <w:r w:rsidRPr="00076094">
        <w:rPr>
          <w:rFonts w:eastAsia="方正兰亭黑简体"/>
        </w:rPr>
        <w:t xml:space="preserve">[root@ecs-c9bf openGauss]# </w:t>
      </w:r>
      <w:r w:rsidR="009243F7" w:rsidRPr="00320C46">
        <w:rPr>
          <w:b/>
          <w:color w:val="C7000B"/>
        </w:rPr>
        <w:t xml:space="preserve">wget  </w:t>
      </w:r>
      <w:r w:rsidR="00453CB6" w:rsidRPr="00453CB6">
        <w:rPr>
          <w:b/>
          <w:color w:val="C7000B"/>
        </w:rPr>
        <w:t>https://opengauss.obs.cn-south-1.myhuaweicloud.com/2.0.0/arm/openGauss-2.0.0-openEuler-64bit-all.tar.gz</w:t>
      </w:r>
    </w:p>
    <w:p w14:paraId="699ECE9A" w14:textId="0BF50540" w:rsidR="00F53F7F" w:rsidRDefault="00F53F7F" w:rsidP="00453CB6">
      <w:pPr>
        <w:pStyle w:val="1e"/>
      </w:pPr>
      <w:r>
        <w:t>注</w:t>
      </w:r>
      <w:r>
        <w:rPr>
          <w:rFonts w:hint="eastAsia"/>
        </w:rPr>
        <w:t>：</w:t>
      </w:r>
      <w:r w:rsidR="00453CB6" w:rsidRPr="00453CB6">
        <w:t>https://opengauss.obs.cn-south-1.myhuaweicloud.com/2.0.0/arm/openGauss-2.0.0-openEuler-64bit-all.tar.gz</w:t>
      </w:r>
      <w:r>
        <w:t>是数据库安装包下载网址，输入时不需要进行换行。</w:t>
      </w:r>
    </w:p>
    <w:p w14:paraId="093D161E" w14:textId="77777777" w:rsidR="003D6E5A" w:rsidRPr="00076094" w:rsidRDefault="003D6E5A" w:rsidP="00B63F93">
      <w:pPr>
        <w:pStyle w:val="1e"/>
      </w:pPr>
      <w:r w:rsidRPr="00076094">
        <w:t>下载成功显示如下：</w:t>
      </w:r>
    </w:p>
    <w:p w14:paraId="078621D8" w14:textId="77777777" w:rsidR="003D6E5A" w:rsidRPr="00076094" w:rsidRDefault="003D6E5A" w:rsidP="00B63F93">
      <w:pPr>
        <w:pStyle w:val="affffc"/>
        <w:rPr>
          <w:lang w:eastAsia="zh-CN"/>
        </w:rPr>
      </w:pPr>
      <w:r w:rsidRPr="00076094">
        <w:rPr>
          <w:lang w:eastAsia="zh-CN"/>
        </w:rPr>
        <w:t>……</w:t>
      </w:r>
    </w:p>
    <w:p w14:paraId="3FCCFDA3" w14:textId="1F079A81" w:rsidR="003D6E5A" w:rsidRPr="00076094" w:rsidRDefault="0081622C" w:rsidP="00B63F93">
      <w:pPr>
        <w:pStyle w:val="affffc"/>
      </w:pPr>
      <w:r>
        <w:t>2021-06</w:t>
      </w:r>
      <w:r w:rsidR="003D6E5A" w:rsidRPr="00076094">
        <w:t>-14 13:57:23 (9.33 MB/s) - ‘</w:t>
      </w:r>
      <w:r w:rsidR="00306CC3" w:rsidRPr="009243F7">
        <w:t>openGauss-</w:t>
      </w:r>
      <w:r w:rsidR="00E86E29">
        <w:t>2.0.0</w:t>
      </w:r>
      <w:r w:rsidR="00306CC3" w:rsidRPr="009243F7">
        <w:t>-openEuler-64bit-all.tar.gz</w:t>
      </w:r>
      <w:r w:rsidR="003D6E5A" w:rsidRPr="00076094">
        <w:t>’ saved [58468915/58468915]</w:t>
      </w:r>
    </w:p>
    <w:p w14:paraId="55B137FE" w14:textId="7A1B590D" w:rsidR="00343B56" w:rsidRDefault="008551E8" w:rsidP="00CC7597">
      <w:pPr>
        <w:pStyle w:val="3"/>
        <w:rPr>
          <w:rFonts w:ascii="Huawei Sans" w:hAnsi="Huawei Sans" w:cs="Huawei Sans"/>
        </w:rPr>
      </w:pPr>
      <w:bookmarkStart w:id="58" w:name="_Toc81317379"/>
      <w:r w:rsidRPr="0053549F">
        <w:rPr>
          <w:rFonts w:ascii="Huawei Sans" w:hAnsi="Huawei Sans" w:cs="Huawei Sans"/>
        </w:rPr>
        <w:lastRenderedPageBreak/>
        <w:t>创建</w:t>
      </w:r>
      <w:r w:rsidRPr="0053549F">
        <w:rPr>
          <w:rFonts w:ascii="Huawei Sans" w:hAnsi="Huawei Sans" w:cs="Huawei Sans"/>
        </w:rPr>
        <w:t>XML</w:t>
      </w:r>
      <w:r w:rsidRPr="0053549F">
        <w:rPr>
          <w:rFonts w:ascii="Huawei Sans" w:hAnsi="Huawei Sans" w:cs="Huawei Sans"/>
        </w:rPr>
        <w:t>配置文件</w:t>
      </w:r>
      <w:bookmarkEnd w:id="57"/>
      <w:bookmarkEnd w:id="58"/>
    </w:p>
    <w:p w14:paraId="0ABDEF9B" w14:textId="5AD55DB7" w:rsidR="00343B56" w:rsidRPr="0057175A" w:rsidRDefault="00343B56" w:rsidP="00FC6E03">
      <w:pPr>
        <w:pStyle w:val="41"/>
      </w:pPr>
      <w:r w:rsidRPr="0057175A">
        <w:t>安装</w:t>
      </w:r>
      <w:r w:rsidRPr="0057175A">
        <w:t>openGauss</w:t>
      </w:r>
      <w:r w:rsidRPr="0057175A">
        <w:t>前需要创建</w:t>
      </w:r>
      <w:r w:rsidRPr="0057175A">
        <w:t>XML</w:t>
      </w:r>
      <w:r w:rsidRPr="0057175A">
        <w:t>文件。</w:t>
      </w:r>
      <w:r w:rsidRPr="0057175A">
        <w:t>XML</w:t>
      </w:r>
      <w:r w:rsidRPr="0057175A">
        <w:t>文件包含部署</w:t>
      </w:r>
      <w:r w:rsidRPr="0057175A">
        <w:t>openGauss</w:t>
      </w:r>
      <w:r w:rsidRPr="0057175A">
        <w:t>的服务器信息、安装路径、</w:t>
      </w:r>
      <w:r w:rsidRPr="0057175A">
        <w:t>IP</w:t>
      </w:r>
      <w:r w:rsidRPr="0057175A">
        <w:t>地址以及端口号等。用于告知</w:t>
      </w:r>
      <w:r w:rsidRPr="0057175A">
        <w:t>openGauss</w:t>
      </w:r>
      <w:r w:rsidR="00427C2A" w:rsidRPr="0057175A">
        <w:t>如何部署。用户需根据不同场合</w:t>
      </w:r>
      <w:r w:rsidRPr="0057175A">
        <w:t>配置对应的</w:t>
      </w:r>
      <w:r w:rsidRPr="0057175A">
        <w:t>XML</w:t>
      </w:r>
      <w:r w:rsidRPr="0057175A">
        <w:t>文件。</w:t>
      </w:r>
    </w:p>
    <w:p w14:paraId="339DC91A" w14:textId="77777777" w:rsidR="00343B56" w:rsidRPr="0057175A" w:rsidRDefault="00343B56" w:rsidP="00FC6E03">
      <w:pPr>
        <w:pStyle w:val="41"/>
      </w:pPr>
      <w:r w:rsidRPr="0057175A">
        <w:t>以单节点配置的方案为例，说明如何创建</w:t>
      </w:r>
      <w:r w:rsidRPr="0057175A">
        <w:t>XML</w:t>
      </w:r>
      <w:r w:rsidRPr="0057175A">
        <w:t>配置文件。</w:t>
      </w:r>
    </w:p>
    <w:p w14:paraId="2F63FD24" w14:textId="066B72CA" w:rsidR="005B6B41" w:rsidRPr="005B6B41" w:rsidRDefault="005B6B41" w:rsidP="009E3D25">
      <w:pPr>
        <w:pStyle w:val="30"/>
        <w:numPr>
          <w:ilvl w:val="5"/>
          <w:numId w:val="19"/>
        </w:numPr>
      </w:pPr>
      <w:r w:rsidRPr="005B6B41">
        <w:t>以</w:t>
      </w:r>
      <w:r w:rsidRPr="005B6B41">
        <w:t>root</w:t>
      </w:r>
      <w:r w:rsidRPr="005B6B41">
        <w:t>用户登录待安装</w:t>
      </w:r>
      <w:r w:rsidRPr="005B6B41">
        <w:t>openGauss</w:t>
      </w:r>
      <w:r>
        <w:t>的</w:t>
      </w:r>
      <w:r w:rsidRPr="005B6B41">
        <w:t>主机，</w:t>
      </w:r>
      <w:r w:rsidR="008551E8">
        <w:rPr>
          <w:rFonts w:hint="eastAsia"/>
        </w:rPr>
        <w:t>切换</w:t>
      </w:r>
      <w:r w:rsidR="008551E8">
        <w:t>到</w:t>
      </w:r>
      <w:r w:rsidRPr="005B6B41">
        <w:t>存放安装包的目录。</w:t>
      </w:r>
    </w:p>
    <w:p w14:paraId="197B6F27" w14:textId="24CA3F61" w:rsidR="005B6B41" w:rsidRPr="00320C46" w:rsidRDefault="00207A74" w:rsidP="00B63F93">
      <w:pPr>
        <w:pStyle w:val="affffc"/>
        <w:rPr>
          <w:b/>
          <w:color w:val="C7000B"/>
        </w:rPr>
      </w:pPr>
      <w:r>
        <w:t>[root@ecs-c9bf bin]</w:t>
      </w:r>
      <w:r w:rsidRPr="00076094">
        <w:t>#</w:t>
      </w:r>
      <w:r w:rsidRPr="002B15E5">
        <w:t xml:space="preserve"> </w:t>
      </w:r>
      <w:r w:rsidR="008551E8" w:rsidRPr="00320C46">
        <w:rPr>
          <w:b/>
          <w:color w:val="C7000B"/>
        </w:rPr>
        <w:t>c</w:t>
      </w:r>
      <w:r w:rsidR="008551E8" w:rsidRPr="00320C46">
        <w:rPr>
          <w:rFonts w:hint="eastAsia"/>
          <w:b/>
          <w:color w:val="C7000B"/>
        </w:rPr>
        <w:t>d</w:t>
      </w:r>
      <w:r w:rsidR="008551E8" w:rsidRPr="00320C46">
        <w:rPr>
          <w:b/>
          <w:color w:val="C7000B"/>
        </w:rPr>
        <w:t xml:space="preserve"> /opt/software/openGauss</w:t>
      </w:r>
    </w:p>
    <w:p w14:paraId="79F3BCED" w14:textId="77777777" w:rsidR="00C142EB" w:rsidRPr="00C142EB" w:rsidRDefault="00C142EB" w:rsidP="009E3D25">
      <w:pPr>
        <w:pStyle w:val="30"/>
        <w:numPr>
          <w:ilvl w:val="5"/>
          <w:numId w:val="19"/>
        </w:numPr>
      </w:pPr>
      <w:r w:rsidRPr="00C142EB">
        <w:rPr>
          <w:rFonts w:hint="eastAsia"/>
        </w:rPr>
        <w:t>创建</w:t>
      </w:r>
      <w:r w:rsidRPr="00C142EB">
        <w:t>XML</w:t>
      </w:r>
      <w:r w:rsidRPr="00C142EB">
        <w:t>配置文件，用于数据库安装。</w:t>
      </w:r>
    </w:p>
    <w:p w14:paraId="16A3CEA8" w14:textId="79D0A3A2" w:rsidR="00C142EB" w:rsidRPr="002B15E5" w:rsidRDefault="00207A74" w:rsidP="00B63F93">
      <w:pPr>
        <w:pStyle w:val="affffc"/>
        <w:rPr>
          <w:b/>
          <w:color w:val="C7000B"/>
        </w:rPr>
      </w:pPr>
      <w:r w:rsidRPr="00076094">
        <w:t xml:space="preserve">[root@ecs-c9bf openGauss]# </w:t>
      </w:r>
      <w:r w:rsidR="00C142EB" w:rsidRPr="002B15E5">
        <w:rPr>
          <w:b/>
          <w:color w:val="C7000B"/>
        </w:rPr>
        <w:t xml:space="preserve">vi </w:t>
      </w:r>
      <w:r w:rsidRPr="002B15E5">
        <w:rPr>
          <w:b/>
          <w:color w:val="C7000B"/>
        </w:rPr>
        <w:t xml:space="preserve"> </w:t>
      </w:r>
      <w:r w:rsidR="00C142EB" w:rsidRPr="002B15E5">
        <w:rPr>
          <w:b/>
          <w:color w:val="C7000B"/>
        </w:rPr>
        <w:t>clusterconfig.xml</w:t>
      </w:r>
    </w:p>
    <w:p w14:paraId="3858F63C" w14:textId="6F5A12BF" w:rsidR="00643BC2" w:rsidRDefault="00865C08" w:rsidP="009E3D25">
      <w:pPr>
        <w:pStyle w:val="30"/>
        <w:numPr>
          <w:ilvl w:val="5"/>
          <w:numId w:val="19"/>
        </w:numPr>
      </w:pPr>
      <w:r w:rsidRPr="009E3D25">
        <w:t>输入</w:t>
      </w:r>
      <w:r w:rsidR="004E0E9E">
        <w:t>＂</w:t>
      </w:r>
      <w:r w:rsidR="00171789" w:rsidRPr="009E3D25">
        <w:t>i</w:t>
      </w:r>
      <w:r w:rsidR="004E0E9E">
        <w:t>＂</w:t>
      </w:r>
      <w:r w:rsidRPr="009E3D25">
        <w:t>进入</w:t>
      </w:r>
      <w:r w:rsidRPr="009E3D25">
        <w:t>INSERT</w:t>
      </w:r>
      <w:r w:rsidRPr="009E3D25">
        <w:t>模式，</w:t>
      </w:r>
      <w:r w:rsidR="00417BE4" w:rsidRPr="009E3D25">
        <w:t>添加文本如下</w:t>
      </w:r>
      <w:r w:rsidR="00643BC2">
        <w:t>。</w:t>
      </w:r>
    </w:p>
    <w:p w14:paraId="3CEF97FC" w14:textId="45EE4024" w:rsidR="00643BC2" w:rsidRDefault="00643BC2" w:rsidP="00643BC2">
      <w:pPr>
        <w:pStyle w:val="1e"/>
      </w:pPr>
      <w:r>
        <w:t>红色</w:t>
      </w:r>
      <w:r w:rsidRPr="00ED2A99">
        <w:t>加粗字体内容为示例，可自行替换</w:t>
      </w:r>
      <w:r>
        <w:rPr>
          <w:rFonts w:hint="eastAsia"/>
        </w:rPr>
        <w:t>，</w:t>
      </w:r>
      <w:r w:rsidRPr="00ED2A99">
        <w:t>其中</w:t>
      </w:r>
      <w:r w:rsidR="004E0E9E">
        <w:rPr>
          <w:rFonts w:hint="eastAsia"/>
        </w:rPr>
        <w:t>＂</w:t>
      </w:r>
      <w:r w:rsidRPr="00ED2A99">
        <w:t>ecs-c9bf</w:t>
      </w:r>
      <w:r w:rsidR="004E0E9E">
        <w:rPr>
          <w:rFonts w:hint="eastAsia"/>
        </w:rPr>
        <w:t>＂</w:t>
      </w:r>
      <w:r w:rsidRPr="00ED2A99">
        <w:t>是弹性云服务器的名称，</w:t>
      </w:r>
      <w:r w:rsidR="004E0E9E">
        <w:rPr>
          <w:rFonts w:hint="eastAsia"/>
        </w:rPr>
        <w:t>＂</w:t>
      </w:r>
      <w:r w:rsidRPr="00ED2A99">
        <w:t>192.168.0.58</w:t>
      </w:r>
      <w:r w:rsidR="004E0E9E">
        <w:rPr>
          <w:rFonts w:hint="eastAsia"/>
        </w:rPr>
        <w:t>＂</w:t>
      </w:r>
      <w:r w:rsidRPr="00ED2A99">
        <w:t>为弹性云服务器的</w:t>
      </w:r>
      <w:r w:rsidRPr="00ED2A99">
        <w:t>IP</w:t>
      </w:r>
      <w:r w:rsidRPr="00ED2A99">
        <w:t>地址（私</w:t>
      </w:r>
      <w:bookmarkStart w:id="59" w:name="_GoBack"/>
      <w:bookmarkEnd w:id="59"/>
      <w:r w:rsidRPr="00ED2A99">
        <w:t>有）</w:t>
      </w:r>
      <w:r w:rsidRPr="009E3D25">
        <w:t>，其他</w:t>
      </w:r>
      <w:r w:rsidRPr="009E3D25">
        <w:t>value</w:t>
      </w:r>
      <w:r w:rsidRPr="009E3D25">
        <w:t>值可以不进行修改。</w:t>
      </w:r>
    </w:p>
    <w:p w14:paraId="4EA6814D" w14:textId="77777777" w:rsidR="00643BC2" w:rsidRPr="00B63F93" w:rsidRDefault="00643BC2" w:rsidP="00643BC2">
      <w:pPr>
        <w:pStyle w:val="1e"/>
      </w:pPr>
      <w:r>
        <w:t>弹性云服务器</w:t>
      </w:r>
      <w:r w:rsidRPr="007840A5">
        <w:t>名称</w:t>
      </w:r>
      <w:r w:rsidRPr="007840A5">
        <w:rPr>
          <w:rFonts w:hint="eastAsia"/>
        </w:rPr>
        <w:t>及</w:t>
      </w:r>
      <w:r>
        <w:rPr>
          <w:rFonts w:hint="eastAsia"/>
        </w:rPr>
        <w:t>私有</w:t>
      </w:r>
      <w:r>
        <w:t>IP</w:t>
      </w:r>
      <w:r>
        <w:rPr>
          <w:rFonts w:hint="eastAsia"/>
        </w:rPr>
        <w:t>查看：</w:t>
      </w:r>
    </w:p>
    <w:p w14:paraId="7998A4BB" w14:textId="4254240C" w:rsidR="00F43AA8" w:rsidRPr="009E3D25" w:rsidRDefault="00AF7280" w:rsidP="00F43AA8">
      <w:pPr>
        <w:pStyle w:val="1e"/>
        <w:rPr>
          <w:rFonts w:hint="eastAsia"/>
        </w:rPr>
      </w:pPr>
      <w:r>
        <w:rPr>
          <w:noProof/>
        </w:rPr>
        <w:drawing>
          <wp:inline distT="0" distB="0" distL="0" distR="0" wp14:anchorId="30F7BB53" wp14:editId="6614DC61">
            <wp:extent cx="5494638" cy="527914"/>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14:paraId="3292120F" w14:textId="77777777" w:rsidR="00667260" w:rsidRDefault="00667260" w:rsidP="00B63F93">
      <w:pPr>
        <w:pStyle w:val="affffc"/>
      </w:pPr>
      <w:r>
        <w:t xml:space="preserve">&lt;?xml version="1.0" encoding="UTF-8"?&gt; </w:t>
      </w:r>
    </w:p>
    <w:p w14:paraId="28CBA0AB" w14:textId="77777777" w:rsidR="00667260" w:rsidRDefault="00667260" w:rsidP="00B63F93">
      <w:pPr>
        <w:pStyle w:val="affffc"/>
      </w:pPr>
      <w:r>
        <w:t xml:space="preserve">&lt;ROOT&gt; </w:t>
      </w:r>
    </w:p>
    <w:p w14:paraId="26DF8415" w14:textId="77777777" w:rsidR="00667260" w:rsidRDefault="00667260" w:rsidP="00B63F93">
      <w:pPr>
        <w:pStyle w:val="affffc"/>
      </w:pPr>
      <w:r>
        <w:t xml:space="preserve">    &lt;CLUSTER&gt; </w:t>
      </w:r>
    </w:p>
    <w:p w14:paraId="67DAE9CD" w14:textId="77777777" w:rsidR="00667260" w:rsidRDefault="00667260" w:rsidP="00B63F93">
      <w:pPr>
        <w:pStyle w:val="affffc"/>
      </w:pPr>
      <w:r>
        <w:t xml:space="preserve">        &lt;PARAM name="clusterName" value="dbCluster" /&gt; </w:t>
      </w:r>
    </w:p>
    <w:p w14:paraId="544844F3" w14:textId="77777777" w:rsidR="00667260" w:rsidRDefault="00667260" w:rsidP="00B63F93">
      <w:pPr>
        <w:pStyle w:val="affffc"/>
      </w:pPr>
      <w:r>
        <w:t xml:space="preserve">        &lt;PARAM name="nodeNames" value="</w:t>
      </w:r>
      <w:r w:rsidRPr="002B15E5">
        <w:rPr>
          <w:b/>
          <w:color w:val="C7000B"/>
        </w:rPr>
        <w:t>ecs-c9bf</w:t>
      </w:r>
      <w:r>
        <w:t xml:space="preserve">" /&gt; </w:t>
      </w:r>
    </w:p>
    <w:p w14:paraId="7389F232" w14:textId="77777777" w:rsidR="00667260" w:rsidRDefault="00667260" w:rsidP="00B63F93">
      <w:pPr>
        <w:pStyle w:val="affffc"/>
      </w:pPr>
      <w:r>
        <w:t xml:space="preserve">        &lt;PARAM name="backIp1s" value="</w:t>
      </w:r>
      <w:r w:rsidRPr="002B15E5">
        <w:rPr>
          <w:b/>
          <w:color w:val="C7000B"/>
        </w:rPr>
        <w:t>192.168.0.58</w:t>
      </w:r>
      <w:r>
        <w:t xml:space="preserve">"/&gt; </w:t>
      </w:r>
    </w:p>
    <w:p w14:paraId="0E1D52CA" w14:textId="77777777" w:rsidR="00667260" w:rsidRDefault="00667260" w:rsidP="00B63F93">
      <w:pPr>
        <w:pStyle w:val="affffc"/>
      </w:pPr>
      <w:r>
        <w:t xml:space="preserve">        &lt;PARAM name="gaussdbAppPath" value="/opt/gaussdb/app" /&gt; </w:t>
      </w:r>
    </w:p>
    <w:p w14:paraId="15FDD525" w14:textId="77777777" w:rsidR="00667260" w:rsidRDefault="00667260" w:rsidP="00B63F93">
      <w:pPr>
        <w:pStyle w:val="affffc"/>
      </w:pPr>
      <w:r>
        <w:t xml:space="preserve">        &lt;PARAM name="gaussdbLogPath" value="/var/log/gaussdb" /&gt; </w:t>
      </w:r>
    </w:p>
    <w:p w14:paraId="45E6A40A" w14:textId="77777777" w:rsidR="00667260" w:rsidRDefault="00667260" w:rsidP="00B63F93">
      <w:pPr>
        <w:pStyle w:val="affffc"/>
      </w:pPr>
      <w:r>
        <w:t xml:space="preserve">        &lt;PARAM name="gaussdbToolPath" value="/opt/huawei/wisequery" /&gt; </w:t>
      </w:r>
    </w:p>
    <w:p w14:paraId="3C2FE4EE" w14:textId="77777777" w:rsidR="00667260" w:rsidRDefault="00667260" w:rsidP="00B63F93">
      <w:pPr>
        <w:pStyle w:val="affffc"/>
      </w:pPr>
      <w:r>
        <w:t xml:space="preserve">        &lt;PARAM name="corePath" value="/opt/opengauss/corefile"/&gt; </w:t>
      </w:r>
    </w:p>
    <w:p w14:paraId="146E5B60" w14:textId="77777777" w:rsidR="00667260" w:rsidRDefault="00667260" w:rsidP="00B63F93">
      <w:pPr>
        <w:pStyle w:val="affffc"/>
      </w:pPr>
      <w:r>
        <w:t xml:space="preserve">        &lt;PARAM name="clusterType" value="single-inst"/&gt; </w:t>
      </w:r>
    </w:p>
    <w:p w14:paraId="68B42E57" w14:textId="77777777" w:rsidR="00667260" w:rsidRDefault="00667260" w:rsidP="00B63F93">
      <w:pPr>
        <w:pStyle w:val="affffc"/>
      </w:pPr>
      <w:r>
        <w:t xml:space="preserve">    &lt;/CLUSTER&gt; </w:t>
      </w:r>
    </w:p>
    <w:p w14:paraId="6362AFD9" w14:textId="77777777" w:rsidR="00667260" w:rsidRDefault="00667260" w:rsidP="00B63F93">
      <w:pPr>
        <w:pStyle w:val="affffc"/>
      </w:pPr>
      <w:r>
        <w:t xml:space="preserve">   </w:t>
      </w:r>
    </w:p>
    <w:p w14:paraId="5C00F56B" w14:textId="77777777" w:rsidR="00667260" w:rsidRDefault="00667260" w:rsidP="00B63F93">
      <w:pPr>
        <w:pStyle w:val="affffc"/>
      </w:pPr>
      <w:r>
        <w:t xml:space="preserve">    &lt;DEVICELIST&gt; </w:t>
      </w:r>
    </w:p>
    <w:p w14:paraId="2BD3DEB1" w14:textId="77777777" w:rsidR="00667260" w:rsidRDefault="00667260" w:rsidP="00B63F93">
      <w:pPr>
        <w:pStyle w:val="affffc"/>
      </w:pPr>
      <w:r>
        <w:t xml:space="preserve">        </w:t>
      </w:r>
    </w:p>
    <w:p w14:paraId="7A12F773" w14:textId="77777777" w:rsidR="00667260" w:rsidRDefault="00667260" w:rsidP="00B63F93">
      <w:pPr>
        <w:pStyle w:val="affffc"/>
      </w:pPr>
      <w:r>
        <w:t xml:space="preserve">        &lt;DEVICE sn="1000001"&gt; </w:t>
      </w:r>
    </w:p>
    <w:p w14:paraId="44ABFE19" w14:textId="77777777" w:rsidR="00667260" w:rsidRDefault="00667260" w:rsidP="00B63F93">
      <w:pPr>
        <w:pStyle w:val="affffc"/>
      </w:pPr>
      <w:r>
        <w:t xml:space="preserve">            &lt;PARAM name="name" value="</w:t>
      </w:r>
      <w:r w:rsidRPr="002B15E5">
        <w:rPr>
          <w:b/>
          <w:color w:val="C7000B"/>
        </w:rPr>
        <w:t>ecs-c9bf</w:t>
      </w:r>
      <w:r>
        <w:t xml:space="preserve">"/&gt; </w:t>
      </w:r>
    </w:p>
    <w:p w14:paraId="153FE0B9" w14:textId="77777777" w:rsidR="00667260" w:rsidRDefault="00667260" w:rsidP="00B63F93">
      <w:pPr>
        <w:pStyle w:val="affffc"/>
      </w:pPr>
      <w:r>
        <w:t xml:space="preserve">            &lt;PARAM name="azName" value="AZ1"/&gt; </w:t>
      </w:r>
    </w:p>
    <w:p w14:paraId="4E9CD24D" w14:textId="77777777" w:rsidR="00667260" w:rsidRDefault="00667260" w:rsidP="00B63F93">
      <w:pPr>
        <w:pStyle w:val="affffc"/>
      </w:pPr>
      <w:r>
        <w:t xml:space="preserve">            &lt;PARAM name="azPriority" value="1"/&gt; </w:t>
      </w:r>
    </w:p>
    <w:p w14:paraId="713CBD8B" w14:textId="77777777" w:rsidR="00667260" w:rsidRDefault="00667260" w:rsidP="00B63F93">
      <w:pPr>
        <w:pStyle w:val="affffc"/>
      </w:pPr>
      <w:r>
        <w:t xml:space="preserve">            &lt;PARAM name="backIp1" value="</w:t>
      </w:r>
      <w:r w:rsidRPr="002B15E5">
        <w:rPr>
          <w:b/>
          <w:color w:val="C7000B"/>
        </w:rPr>
        <w:t>192.168.0.58</w:t>
      </w:r>
      <w:r>
        <w:t xml:space="preserve">"/&gt; </w:t>
      </w:r>
    </w:p>
    <w:p w14:paraId="42407B13" w14:textId="77777777" w:rsidR="00667260" w:rsidRDefault="00667260" w:rsidP="00B63F93">
      <w:pPr>
        <w:pStyle w:val="affffc"/>
      </w:pPr>
      <w:r>
        <w:t xml:space="preserve">            &lt;PARAM name="sshIp1" value="</w:t>
      </w:r>
      <w:r w:rsidRPr="002B15E5">
        <w:rPr>
          <w:b/>
          <w:color w:val="C7000B"/>
        </w:rPr>
        <w:t>192.168.0.58</w:t>
      </w:r>
      <w:r>
        <w:t xml:space="preserve">"/&gt; </w:t>
      </w:r>
    </w:p>
    <w:p w14:paraId="3EBE723A" w14:textId="77777777" w:rsidR="00667260" w:rsidRDefault="00667260" w:rsidP="00B63F93">
      <w:pPr>
        <w:pStyle w:val="affffc"/>
      </w:pPr>
      <w:r>
        <w:t xml:space="preserve">             </w:t>
      </w:r>
    </w:p>
    <w:p w14:paraId="2B30EB3F" w14:textId="77777777" w:rsidR="00667260" w:rsidRDefault="00667260" w:rsidP="00B63F93">
      <w:pPr>
        <w:pStyle w:val="affffc"/>
      </w:pPr>
      <w:r>
        <w:tab/>
        <w:t xml:space="preserve">    &lt;!--dbnode--&gt; </w:t>
      </w:r>
    </w:p>
    <w:p w14:paraId="0EBD9101" w14:textId="77777777" w:rsidR="00667260" w:rsidRDefault="00667260" w:rsidP="00B63F93">
      <w:pPr>
        <w:pStyle w:val="affffc"/>
      </w:pPr>
      <w:r>
        <w:tab/>
        <w:t xml:space="preserve">    &lt;PARAM name="dataNum" value="1"/&gt; </w:t>
      </w:r>
    </w:p>
    <w:p w14:paraId="197080EC" w14:textId="77777777" w:rsidR="00667260" w:rsidRDefault="00667260" w:rsidP="00B63F93">
      <w:pPr>
        <w:pStyle w:val="affffc"/>
      </w:pPr>
      <w:r>
        <w:lastRenderedPageBreak/>
        <w:tab/>
        <w:t xml:space="preserve">    &lt;PARAM name="dataPortBase" value="26000"/&gt; </w:t>
      </w:r>
    </w:p>
    <w:p w14:paraId="0C0EA1FF" w14:textId="14FC6530" w:rsidR="00667260" w:rsidRDefault="00667260" w:rsidP="00B63F93">
      <w:pPr>
        <w:pStyle w:val="affffc"/>
      </w:pPr>
      <w:r>
        <w:tab/>
        <w:t xml:space="preserve">    &lt;PARAM name="dataNode1" value="/gaussdb/data/</w:t>
      </w:r>
      <w:r w:rsidR="001D44F4" w:rsidRPr="001D44F4">
        <w:rPr>
          <w:rFonts w:hint="eastAsia"/>
        </w:rPr>
        <w:t>d</w:t>
      </w:r>
      <w:r w:rsidR="001D44F4" w:rsidRPr="001D44F4">
        <w:t>b1</w:t>
      </w:r>
      <w:r>
        <w:t xml:space="preserve">"/&gt; </w:t>
      </w:r>
    </w:p>
    <w:p w14:paraId="28697952" w14:textId="77777777" w:rsidR="00667260" w:rsidRDefault="00667260" w:rsidP="00B63F93">
      <w:pPr>
        <w:pStyle w:val="affffc"/>
      </w:pPr>
      <w:r>
        <w:t xml:space="preserve">        &lt;/DEVICE&gt; </w:t>
      </w:r>
    </w:p>
    <w:p w14:paraId="716015C7" w14:textId="77777777" w:rsidR="00667260" w:rsidRDefault="00667260" w:rsidP="00B63F93">
      <w:pPr>
        <w:pStyle w:val="affffc"/>
      </w:pPr>
      <w:r>
        <w:t xml:space="preserve">    &lt;/DEVICELIST&gt; </w:t>
      </w:r>
    </w:p>
    <w:p w14:paraId="1A5276D7" w14:textId="0E306F14" w:rsidR="00417BE4" w:rsidRDefault="00667260" w:rsidP="00B63F93">
      <w:pPr>
        <w:pStyle w:val="affffc"/>
      </w:pPr>
      <w:r>
        <w:t>&lt;/ROOT&gt;</w:t>
      </w:r>
    </w:p>
    <w:p w14:paraId="4F263145" w14:textId="5E4E6C37" w:rsidR="00B63F93" w:rsidRDefault="00B63F93" w:rsidP="00B63F93">
      <w:pPr>
        <w:pStyle w:val="30"/>
        <w:numPr>
          <w:ilvl w:val="5"/>
          <w:numId w:val="19"/>
        </w:numPr>
      </w:pPr>
      <w:r w:rsidRPr="00C56139">
        <w:t>点击</w:t>
      </w:r>
      <w:r w:rsidR="004E0E9E">
        <w:t>＂</w:t>
      </w:r>
      <w:r w:rsidR="00D940D1" w:rsidRPr="00C7291E">
        <w:rPr>
          <w:rFonts w:hint="eastAsia"/>
        </w:rPr>
        <w:t>Esc</w:t>
      </w:r>
      <w:r w:rsidR="004E0E9E">
        <w:t>＂</w:t>
      </w:r>
      <w:r w:rsidRPr="00C56139">
        <w:t>退出</w:t>
      </w:r>
      <w:r w:rsidRPr="00C56139">
        <w:t>INSERT</w:t>
      </w:r>
      <w:r w:rsidR="0091692E">
        <w:t>模式</w:t>
      </w:r>
      <w:r w:rsidR="0091692E">
        <w:rPr>
          <w:rFonts w:hint="eastAsia"/>
        </w:rPr>
        <w:t>，然后</w:t>
      </w:r>
      <w:r w:rsidRPr="00C56139">
        <w:t>输入</w:t>
      </w:r>
      <w:r w:rsidR="004E0E9E">
        <w:t>＂</w:t>
      </w:r>
      <w:r w:rsidRPr="00C56139">
        <w:t>:wq</w:t>
      </w:r>
      <w:r w:rsidR="004E0E9E">
        <w:t>＂</w:t>
      </w:r>
      <w:r>
        <w:t>后回车退出编辑并保存文本</w:t>
      </w:r>
      <w:r w:rsidRPr="0053549F">
        <w:t>。</w:t>
      </w:r>
    </w:p>
    <w:p w14:paraId="5685B635" w14:textId="1AFF85F7" w:rsidR="00343B56" w:rsidRPr="0053549F" w:rsidRDefault="00284039" w:rsidP="00E62DC1">
      <w:pPr>
        <w:pStyle w:val="50"/>
        <w:rPr>
          <w:rFonts w:hint="eastAsia"/>
        </w:rPr>
      </w:pPr>
      <w:r>
        <w:t>配置文件参数</w:t>
      </w:r>
      <w:r w:rsidR="000D0EC0">
        <w:rPr>
          <w:rFonts w:hint="eastAsia"/>
        </w:rPr>
        <w:t>附加</w:t>
      </w:r>
      <w:r>
        <w:t>说明</w:t>
      </w:r>
    </w:p>
    <w:tbl>
      <w:tblPr>
        <w:tblStyle w:val="V30"/>
        <w:tblW w:w="817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6"/>
        <w:gridCol w:w="6224"/>
      </w:tblGrid>
      <w:tr w:rsidR="008C70AC" w:rsidRPr="0053549F" w14:paraId="27CCF710" w14:textId="25CABCE3" w:rsidTr="008C7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vAlign w:val="top"/>
          </w:tcPr>
          <w:p w14:paraId="1F9810E5" w14:textId="7949DA3A" w:rsidR="008C70AC" w:rsidRPr="0053549F" w:rsidRDefault="008C70AC" w:rsidP="00343B56">
            <w:pPr>
              <w:pStyle w:val="5a"/>
              <w:rPr>
                <w:rFonts w:ascii="Huawei Sans" w:hAnsi="Huawei Sans" w:cs="Huawei Sans"/>
              </w:rPr>
            </w:pPr>
            <w:r w:rsidRPr="0053549F">
              <w:rPr>
                <w:rFonts w:ascii="Huawei Sans" w:hAnsi="Huawei Sans" w:cs="Huawei Sans"/>
              </w:rPr>
              <w:t>参数</w:t>
            </w:r>
          </w:p>
        </w:tc>
        <w:tc>
          <w:tcPr>
            <w:tcW w:w="6224" w:type="dxa"/>
            <w:vAlign w:val="top"/>
          </w:tcPr>
          <w:p w14:paraId="6DBD2A27" w14:textId="2145CD05" w:rsidR="008C70AC" w:rsidRPr="0053549F" w:rsidRDefault="008C70AC" w:rsidP="00343B56">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8C70AC" w:rsidRPr="0053549F" w14:paraId="5A17C802" w14:textId="0D07044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97EA1F4" w14:textId="6054B8AF" w:rsidR="008C70AC" w:rsidRPr="00F262D9" w:rsidRDefault="008C70AC" w:rsidP="003D6E5A">
            <w:pPr>
              <w:pStyle w:val="5a"/>
              <w:rPr>
                <w:rFonts w:ascii="Huawei Sans" w:hAnsi="Huawei Sans" w:cs="Huawei Sans"/>
              </w:rPr>
            </w:pPr>
            <w:r w:rsidRPr="00F262D9">
              <w:rPr>
                <w:rFonts w:ascii="Huawei Sans" w:hAnsi="Huawei Sans" w:cs="Huawei Sans"/>
              </w:rPr>
              <w:t>clusterName</w:t>
            </w:r>
          </w:p>
        </w:tc>
        <w:tc>
          <w:tcPr>
            <w:tcW w:w="6224" w:type="dxa"/>
            <w:vAlign w:val="top"/>
          </w:tcPr>
          <w:p w14:paraId="613B8655" w14:textId="44F1AAD4"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名称。</w:t>
            </w:r>
          </w:p>
        </w:tc>
      </w:tr>
      <w:tr w:rsidR="008C70AC" w:rsidRPr="0053549F" w14:paraId="6AAA43D7" w14:textId="439D5EB8"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8BE615E" w14:textId="3CA525DC" w:rsidR="008C70AC" w:rsidRPr="00F262D9" w:rsidRDefault="008C70AC" w:rsidP="003D6E5A">
            <w:pPr>
              <w:pStyle w:val="5a"/>
              <w:rPr>
                <w:rFonts w:ascii="Huawei Sans" w:hAnsi="Huawei Sans" w:cs="Huawei Sans"/>
              </w:rPr>
            </w:pPr>
            <w:r w:rsidRPr="00F262D9">
              <w:rPr>
                <w:rFonts w:ascii="Huawei Sans" w:hAnsi="Huawei Sans" w:cs="Huawei Sans"/>
              </w:rPr>
              <w:t>nodeNames</w:t>
            </w:r>
          </w:p>
        </w:tc>
        <w:tc>
          <w:tcPr>
            <w:tcW w:w="6224" w:type="dxa"/>
            <w:vAlign w:val="top"/>
          </w:tcPr>
          <w:p w14:paraId="07478BA5" w14:textId="7BAA4824"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中主机名称。</w:t>
            </w:r>
          </w:p>
        </w:tc>
      </w:tr>
      <w:tr w:rsidR="008C70AC" w:rsidRPr="0053549F" w14:paraId="36AD22D4"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38D5D2" w14:textId="6C5FE98E" w:rsidR="008C70AC" w:rsidRPr="00F262D9" w:rsidRDefault="008C70AC" w:rsidP="003D6E5A">
            <w:pPr>
              <w:pStyle w:val="5a"/>
              <w:rPr>
                <w:rFonts w:ascii="Huawei Sans" w:hAnsi="Huawei Sans" w:cs="Huawei Sans"/>
              </w:rPr>
            </w:pPr>
            <w:r w:rsidRPr="00F262D9">
              <w:rPr>
                <w:rFonts w:ascii="Huawei Sans" w:hAnsi="Huawei Sans" w:cs="Huawei Sans"/>
              </w:rPr>
              <w:t>backIp1s</w:t>
            </w:r>
          </w:p>
        </w:tc>
        <w:tc>
          <w:tcPr>
            <w:tcW w:w="6224" w:type="dxa"/>
            <w:vAlign w:val="top"/>
          </w:tcPr>
          <w:p w14:paraId="176FCA35" w14:textId="34065040"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r w:rsidRPr="00F262D9">
              <w:rPr>
                <w:rFonts w:ascii="Huawei Sans" w:hAnsi="Huawei Sans" w:cs="Huawei Sans"/>
              </w:rPr>
              <w:t>openGauss</w:t>
            </w:r>
            <w:r w:rsidRPr="00F262D9">
              <w:rPr>
                <w:rFonts w:ascii="Huawei Sans" w:hAnsi="Huawei Sans" w:cs="Huawei Sans"/>
              </w:rPr>
              <w:t>主机使用后端存储网络通讯。</w:t>
            </w:r>
          </w:p>
        </w:tc>
      </w:tr>
      <w:tr w:rsidR="008C70AC" w:rsidRPr="0053549F" w14:paraId="7A28EC0F" w14:textId="49635DF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8BD1DB2" w14:textId="45C1A9A7" w:rsidR="008C70AC" w:rsidRPr="00F262D9" w:rsidRDefault="008C70AC" w:rsidP="003D6E5A">
            <w:pPr>
              <w:pStyle w:val="5a"/>
              <w:rPr>
                <w:rFonts w:ascii="Huawei Sans" w:hAnsi="Huawei Sans" w:cs="Huawei Sans"/>
              </w:rPr>
            </w:pPr>
            <w:r w:rsidRPr="00F262D9">
              <w:rPr>
                <w:rFonts w:ascii="Huawei Sans" w:hAnsi="Huawei Sans" w:cs="Huawei Sans"/>
              </w:rPr>
              <w:t>gaussdbAppPath</w:t>
            </w:r>
          </w:p>
        </w:tc>
        <w:tc>
          <w:tcPr>
            <w:tcW w:w="6224" w:type="dxa"/>
            <w:vAlign w:val="top"/>
          </w:tcPr>
          <w:p w14:paraId="3F0B83FF" w14:textId="77777777"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程序安装目录。此目录应满足如下要求：</w:t>
            </w:r>
          </w:p>
          <w:p w14:paraId="68D35729" w14:textId="45E1D3B1"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&gt;1GB</w:t>
            </w:r>
            <w:r w:rsidR="00EB2BEC">
              <w:rPr>
                <w:rFonts w:ascii="Huawei Sans" w:hAnsi="Huawei Sans" w:cs="Huawei Sans"/>
              </w:rPr>
              <w:t>。</w:t>
            </w:r>
          </w:p>
          <w:p w14:paraId="041863E3" w14:textId="0587B86F"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与数据库所需其它路径相互独立，没有包含关系。</w:t>
            </w:r>
          </w:p>
        </w:tc>
      </w:tr>
      <w:tr w:rsidR="008C70AC" w:rsidRPr="0053549F" w14:paraId="1DD6514F"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C0DD7D" w14:textId="31963540" w:rsidR="008C70AC" w:rsidRPr="00F262D9" w:rsidRDefault="008C70AC" w:rsidP="003D6E5A">
            <w:pPr>
              <w:pStyle w:val="5a"/>
              <w:rPr>
                <w:rFonts w:ascii="Huawei Sans" w:hAnsi="Huawei Sans" w:cs="Huawei Sans"/>
              </w:rPr>
            </w:pPr>
            <w:r w:rsidRPr="00F262D9">
              <w:rPr>
                <w:rFonts w:ascii="Huawei Sans" w:hAnsi="Huawei Sans" w:cs="Huawei Sans"/>
              </w:rPr>
              <w:t>gaussdbLogPath</w:t>
            </w:r>
          </w:p>
        </w:tc>
        <w:tc>
          <w:tcPr>
            <w:tcW w:w="6224" w:type="dxa"/>
            <w:vAlign w:val="top"/>
          </w:tcPr>
          <w:p w14:paraId="46020904" w14:textId="77777777"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运行日志和操作日志存储目录。此目录应满足如下要求：</w:t>
            </w:r>
          </w:p>
          <w:p w14:paraId="5720B36C" w14:textId="0382F529"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14:paraId="1C900F54" w14:textId="5203E0CA"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w:t>
            </w:r>
            <w:r w:rsidRPr="00F262D9">
              <w:rPr>
                <w:rFonts w:ascii="Huawei Sans" w:hAnsi="Huawei Sans" w:cs="Huawei Sans"/>
              </w:rPr>
              <w:t>openGauss</w:t>
            </w:r>
            <w:r w:rsidRPr="00F262D9">
              <w:rPr>
                <w:rFonts w:ascii="Huawei Sans" w:hAnsi="Huawei Sans" w:cs="Huawei Sans"/>
              </w:rPr>
              <w:t>所需其它路径相互独立，没有包含关系。</w:t>
            </w:r>
          </w:p>
          <w:p w14:paraId="79FDEF68" w14:textId="1D205C54"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r w:rsidRPr="00F262D9">
              <w:rPr>
                <w:rFonts w:ascii="Huawei Sans" w:hAnsi="Huawei Sans" w:cs="Huawei Sans"/>
              </w:rPr>
              <w:t>openGauss</w:t>
            </w:r>
            <w:r w:rsidRPr="00F262D9">
              <w:rPr>
                <w:rFonts w:ascii="Huawei Sans" w:hAnsi="Huawei Sans" w:cs="Huawei Sans"/>
              </w:rPr>
              <w:t>安装时会默认指定</w:t>
            </w:r>
            <w:r w:rsidR="004E0E9E">
              <w:rPr>
                <w:rFonts w:ascii="Huawei Sans" w:hAnsi="Huawei Sans" w:cs="Huawei Sans"/>
              </w:rPr>
              <w:t>＂</w:t>
            </w:r>
            <w:r w:rsidRPr="00F262D9">
              <w:rPr>
                <w:rFonts w:ascii="Huawei Sans" w:hAnsi="Huawei Sans" w:cs="Huawei Sans"/>
              </w:rPr>
              <w:t>$GAUSSLOG/</w:t>
            </w:r>
            <w:r w:rsidRPr="00F262D9">
              <w:rPr>
                <w:rFonts w:ascii="Huawei Sans" w:hAnsi="Huawei Sans" w:cs="Huawei Sans"/>
              </w:rPr>
              <w:t>安装用户名</w:t>
            </w:r>
            <w:r w:rsidR="004E0E9E">
              <w:rPr>
                <w:rFonts w:ascii="Huawei Sans" w:hAnsi="Huawei Sans" w:cs="Huawei Sans"/>
              </w:rPr>
              <w:t>＂</w:t>
            </w:r>
            <w:r w:rsidRPr="00F262D9">
              <w:rPr>
                <w:rFonts w:ascii="Huawei Sans" w:hAnsi="Huawei Sans" w:cs="Huawei Sans"/>
              </w:rPr>
              <w:t>作为日志目录。</w:t>
            </w:r>
          </w:p>
        </w:tc>
      </w:tr>
      <w:tr w:rsidR="008C70AC" w:rsidRPr="0053549F" w14:paraId="52DFE008"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FCB3128" w14:textId="6A8599F6" w:rsidR="008C70AC" w:rsidRPr="00F262D9" w:rsidRDefault="008C70AC" w:rsidP="003D6E5A">
            <w:pPr>
              <w:pStyle w:val="5a"/>
              <w:rPr>
                <w:rFonts w:ascii="Huawei Sans" w:hAnsi="Huawei Sans" w:cs="Huawei Sans"/>
              </w:rPr>
            </w:pPr>
            <w:r w:rsidRPr="00F262D9">
              <w:rPr>
                <w:rFonts w:ascii="Huawei Sans" w:hAnsi="Huawei Sans" w:cs="Huawei Sans"/>
              </w:rPr>
              <w:t>tmpdbPath</w:t>
            </w:r>
          </w:p>
        </w:tc>
        <w:tc>
          <w:tcPr>
            <w:tcW w:w="6224" w:type="dxa"/>
            <w:vAlign w:val="top"/>
          </w:tcPr>
          <w:p w14:paraId="3EDF633E" w14:textId="77777777"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14:paraId="21299257" w14:textId="7BABD5B0"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若不配置</w:t>
            </w:r>
            <w:r w:rsidRPr="00F262D9">
              <w:rPr>
                <w:rFonts w:ascii="Huawei Sans" w:hAnsi="Huawei Sans" w:cs="Huawei Sans"/>
              </w:rPr>
              <w:t>tmpdbPath</w:t>
            </w:r>
            <w:r w:rsidRPr="00F262D9">
              <w:rPr>
                <w:rFonts w:ascii="Huawei Sans" w:hAnsi="Huawei Sans" w:cs="Huawei Sans"/>
              </w:rPr>
              <w:t>，默认存放在</w:t>
            </w:r>
            <w:r w:rsidRPr="00F262D9">
              <w:rPr>
                <w:rFonts w:ascii="Huawei Sans" w:hAnsi="Huawei Sans" w:cs="Huawei Sans"/>
              </w:rPr>
              <w:t>/opt/huawei/wisequery/perfadm_db</w:t>
            </w:r>
            <w:r w:rsidRPr="00F262D9">
              <w:rPr>
                <w:rFonts w:ascii="Huawei Sans" w:hAnsi="Huawei Sans" w:cs="Huawei Sans"/>
              </w:rPr>
              <w:t>目录下。</w:t>
            </w:r>
          </w:p>
        </w:tc>
      </w:tr>
      <w:tr w:rsidR="008C70AC" w:rsidRPr="0053549F" w14:paraId="567D2F76"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0C51AF5" w14:textId="227057AC" w:rsidR="008C70AC" w:rsidRPr="00F262D9" w:rsidRDefault="008C70AC" w:rsidP="003D6E5A">
            <w:pPr>
              <w:pStyle w:val="5a"/>
              <w:rPr>
                <w:rFonts w:ascii="Huawei Sans" w:hAnsi="Huawei Sans" w:cs="Huawei Sans"/>
              </w:rPr>
            </w:pPr>
            <w:r w:rsidRPr="00F262D9">
              <w:rPr>
                <w:rFonts w:ascii="Huawei Sans" w:hAnsi="Huawei Sans" w:cs="Huawei Sans"/>
              </w:rPr>
              <w:t>gaussdbToolPath</w:t>
            </w:r>
          </w:p>
        </w:tc>
        <w:tc>
          <w:tcPr>
            <w:tcW w:w="6224" w:type="dxa"/>
            <w:vAlign w:val="top"/>
          </w:tcPr>
          <w:p w14:paraId="07C918E8" w14:textId="77777777"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系统工具目录，主要用于存放互信工具等。此目录应满足如下要求：</w:t>
            </w:r>
          </w:p>
          <w:p w14:paraId="48CD3095" w14:textId="55E2B687"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&gt;100MB</w:t>
            </w:r>
            <w:r w:rsidR="00EB2BEC">
              <w:rPr>
                <w:rFonts w:ascii="Huawei Sans" w:hAnsi="Huawei Sans" w:cs="Huawei Sans"/>
              </w:rPr>
              <w:t>。</w:t>
            </w:r>
          </w:p>
          <w:p w14:paraId="02CD95BB" w14:textId="40714EA4"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固定目录，与数据库所需其它目录相互独立，没有包含关系。</w:t>
            </w:r>
          </w:p>
          <w:p w14:paraId="24A7DAAF" w14:textId="1C167CBB"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w:t>
            </w:r>
            <w:r w:rsidR="008A1B68">
              <w:t>为可选配置项</w:t>
            </w:r>
            <w:r w:rsidRPr="00F262D9">
              <w:rPr>
                <w:rFonts w:ascii="Huawei Sans" w:hAnsi="Huawei Sans" w:cs="Huawei Sans"/>
              </w:rPr>
              <w:t>。不指定的情况下，</w:t>
            </w:r>
            <w:r w:rsidRPr="00F262D9">
              <w:rPr>
                <w:rFonts w:ascii="Huawei Sans" w:hAnsi="Huawei Sans" w:cs="Huawei Sans"/>
              </w:rPr>
              <w:t>openGauss</w:t>
            </w:r>
            <w:r w:rsidRPr="00F262D9">
              <w:rPr>
                <w:rFonts w:ascii="Huawei Sans" w:hAnsi="Huawei Sans" w:cs="Huawei Sans"/>
              </w:rPr>
              <w:t>安装时会默</w:t>
            </w:r>
            <w:r w:rsidRPr="00F262D9">
              <w:rPr>
                <w:rFonts w:ascii="Huawei Sans" w:hAnsi="Huawei Sans" w:cs="Huawei Sans"/>
              </w:rPr>
              <w:lastRenderedPageBreak/>
              <w:t>认指定</w:t>
            </w:r>
            <w:r w:rsidR="004E0E9E">
              <w:rPr>
                <w:rFonts w:ascii="Huawei Sans" w:hAnsi="Huawei Sans" w:cs="Huawei Sans"/>
              </w:rPr>
              <w:t>＂</w:t>
            </w:r>
            <w:r w:rsidRPr="00F262D9">
              <w:rPr>
                <w:rFonts w:ascii="Huawei Sans" w:hAnsi="Huawei Sans" w:cs="Huawei Sans"/>
              </w:rPr>
              <w:t>/opt/huawei/wisequery</w:t>
            </w:r>
            <w:r w:rsidR="004E0E9E">
              <w:rPr>
                <w:rFonts w:ascii="Huawei Sans" w:hAnsi="Huawei Sans" w:cs="Huawei Sans"/>
              </w:rPr>
              <w:t>＂</w:t>
            </w:r>
            <w:r w:rsidRPr="00F262D9">
              <w:rPr>
                <w:rFonts w:ascii="Huawei Sans" w:hAnsi="Huawei Sans" w:cs="Huawei Sans"/>
              </w:rPr>
              <w:t>作为数据库系统工具目录。</w:t>
            </w:r>
          </w:p>
        </w:tc>
      </w:tr>
      <w:tr w:rsidR="008C70AC" w:rsidRPr="0053549F" w14:paraId="51166D31"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1A75952" w14:textId="4AE02B23" w:rsidR="008C70AC" w:rsidRPr="00F262D9" w:rsidRDefault="008C70AC" w:rsidP="003D6E5A">
            <w:pPr>
              <w:pStyle w:val="5a"/>
              <w:rPr>
                <w:rFonts w:ascii="Huawei Sans" w:hAnsi="Huawei Sans" w:cs="Huawei Sans"/>
              </w:rPr>
            </w:pPr>
            <w:r w:rsidRPr="00F262D9">
              <w:rPr>
                <w:rFonts w:ascii="Huawei Sans" w:hAnsi="Huawei Sans" w:cs="Huawei Sans"/>
              </w:rPr>
              <w:lastRenderedPageBreak/>
              <w:t>corePath</w:t>
            </w:r>
          </w:p>
        </w:tc>
        <w:tc>
          <w:tcPr>
            <w:tcW w:w="6224" w:type="dxa"/>
            <w:vAlign w:val="top"/>
          </w:tcPr>
          <w:p w14:paraId="6C1A8969" w14:textId="079C15FC"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 core</w:t>
            </w:r>
            <w:r w:rsidRPr="00F262D9">
              <w:rPr>
                <w:rFonts w:ascii="Huawei Sans" w:hAnsi="Huawei Sans" w:cs="Huawei Sans"/>
              </w:rPr>
              <w:t>文件的指定目录。</w:t>
            </w:r>
          </w:p>
        </w:tc>
      </w:tr>
    </w:tbl>
    <w:p w14:paraId="6737205C" w14:textId="775002A0" w:rsidR="00432098" w:rsidRPr="0053549F" w:rsidRDefault="00865C08" w:rsidP="00B63F93">
      <w:pPr>
        <w:pStyle w:val="1e"/>
      </w:pPr>
      <w:r>
        <w:rPr>
          <w:noProof/>
        </w:rPr>
        <w:t>须知</w:t>
      </w:r>
      <w:r>
        <w:rPr>
          <w:rFonts w:hint="eastAsia"/>
          <w:noProof/>
        </w:rPr>
        <w:t>：</w:t>
      </w:r>
    </w:p>
    <w:p w14:paraId="030071B2" w14:textId="3356F35D" w:rsidR="00343B56" w:rsidRPr="0053549F" w:rsidRDefault="004E0E9E" w:rsidP="00FC6E03">
      <w:pPr>
        <w:pStyle w:val="41"/>
      </w:pPr>
      <w:r>
        <w:rPr>
          <w:rFonts w:hint="eastAsia"/>
        </w:rPr>
        <w:t>＂</w:t>
      </w:r>
      <w:r w:rsidR="00343B56" w:rsidRPr="0053549F">
        <w:t>/opt/huawei/newsql/tools</w:t>
      </w:r>
      <w:r>
        <w:rPr>
          <w:rFonts w:hint="eastAsia"/>
        </w:rPr>
        <w:t>＂</w:t>
      </w:r>
      <w:r w:rsidR="00343B56" w:rsidRPr="0053549F">
        <w:t>存放互信等工具，避免权限问题，不要把实例数据目录放在此目录下。</w:t>
      </w:r>
    </w:p>
    <w:p w14:paraId="4316760E" w14:textId="463DAEAF" w:rsidR="00343B56" w:rsidRPr="0053549F" w:rsidRDefault="008A1B68" w:rsidP="00FC6E03">
      <w:pPr>
        <w:pStyle w:val="41"/>
      </w:pPr>
      <w:r>
        <w:t>安装目录和数据目录须</w:t>
      </w:r>
      <w:r w:rsidR="00343B56" w:rsidRPr="0053549F">
        <w:t>为空或者不存在，否则可能导致安装失败。</w:t>
      </w:r>
    </w:p>
    <w:p w14:paraId="4FBBE05D" w14:textId="0DC0A3C7" w:rsidR="00343B56" w:rsidRPr="0053549F" w:rsidRDefault="00343B56" w:rsidP="00FC6E03">
      <w:pPr>
        <w:pStyle w:val="41"/>
      </w:pPr>
      <w:r w:rsidRPr="0053549F">
        <w:t>在对数据库节点的实例进行具体配置时，需确保配置的目录之间不相互耦合。即各个配置目录不关联，删除其中任意一个目录，不会级联删除其它目录。如</w:t>
      </w:r>
      <w:r w:rsidRPr="0053549F">
        <w:t>gaussdbAppPath</w:t>
      </w:r>
      <w:r w:rsidRPr="0053549F">
        <w:t>为</w:t>
      </w:r>
      <w:r w:rsidR="004E0E9E">
        <w:rPr>
          <w:rFonts w:hint="eastAsia"/>
        </w:rPr>
        <w:t>＂</w:t>
      </w:r>
      <w:r w:rsidRPr="0053549F">
        <w:t>/opt/gaussdb/app</w:t>
      </w:r>
      <w:r w:rsidR="004E0E9E">
        <w:rPr>
          <w:rFonts w:hint="eastAsia"/>
        </w:rPr>
        <w:t>＂</w:t>
      </w:r>
      <w:r w:rsidRPr="0053549F">
        <w:t>，</w:t>
      </w:r>
      <w:r w:rsidRPr="0053549F">
        <w:t>gaussdbLogPath</w:t>
      </w:r>
      <w:r w:rsidRPr="0053549F">
        <w:t>为</w:t>
      </w:r>
      <w:r w:rsidR="004E0E9E">
        <w:rPr>
          <w:rFonts w:hint="eastAsia"/>
        </w:rPr>
        <w:t>＂</w:t>
      </w:r>
      <w:r w:rsidRPr="0053549F">
        <w:t>/opt/gaussdb/app/omm</w:t>
      </w:r>
      <w:r w:rsidR="004E0E9E">
        <w:rPr>
          <w:rFonts w:hint="eastAsia"/>
        </w:rPr>
        <w:t>＂</w:t>
      </w:r>
      <w:r w:rsidRPr="0053549F">
        <w:t>。当</w:t>
      </w:r>
      <w:r w:rsidRPr="0053549F">
        <w:t>gaussdbAppPath</w:t>
      </w:r>
      <w:r w:rsidRPr="0053549F">
        <w:t>目录被删除时，会级联删除</w:t>
      </w:r>
      <w:r w:rsidRPr="0053549F">
        <w:t>gaussdbLogPath</w:t>
      </w:r>
      <w:r w:rsidRPr="0053549F">
        <w:t>目录，从而引起其它问题。</w:t>
      </w:r>
    </w:p>
    <w:p w14:paraId="759B2221" w14:textId="47635900" w:rsidR="00343B56" w:rsidRPr="0053549F" w:rsidRDefault="00343B56" w:rsidP="00FC6E03">
      <w:pPr>
        <w:pStyle w:val="41"/>
      </w:pPr>
      <w:r w:rsidRPr="0053549F">
        <w:t>若需要安装脚本自动创建安装用户时</w:t>
      </w:r>
      <w:r w:rsidR="008A1B68">
        <w:t>，</w:t>
      </w:r>
      <w:r w:rsidRPr="0053549F">
        <w:t>各配置的目录需保证不与系统创建的默认用户目录耦合关联。</w:t>
      </w:r>
    </w:p>
    <w:p w14:paraId="5B793DBA" w14:textId="69A812EB" w:rsidR="00343B56" w:rsidRPr="0053549F" w:rsidRDefault="00343B56" w:rsidP="00FC6E03">
      <w:pPr>
        <w:pStyle w:val="41"/>
      </w:pPr>
      <w:r w:rsidRPr="0053549F">
        <w:t>配置</w:t>
      </w:r>
      <w:r w:rsidRPr="0053549F">
        <w:t>openGauss</w:t>
      </w:r>
      <w:r w:rsidRPr="0053549F">
        <w:t>路径和实例路径时，路径中不能包含</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&amp;</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&lt;</w:t>
      </w:r>
      <w:r w:rsidR="004E0E9E">
        <w:rPr>
          <w:rFonts w:hint="eastAsia"/>
        </w:rPr>
        <w:t>＂</w:t>
      </w:r>
      <w:r w:rsidR="00936A29">
        <w:t>,</w:t>
      </w:r>
      <w:r w:rsidR="004E0E9E">
        <w:rPr>
          <w:rFonts w:hint="eastAsia"/>
        </w:rPr>
        <w:t>＂</w:t>
      </w:r>
      <w:r w:rsidR="00936A29">
        <w:t>&gt;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Pr="0053549F">
        <w:t>特殊字符。</w:t>
      </w:r>
    </w:p>
    <w:p w14:paraId="44888904" w14:textId="25062113" w:rsidR="00343B56" w:rsidRPr="0053549F" w:rsidRDefault="00343B56" w:rsidP="00CC7597">
      <w:pPr>
        <w:pStyle w:val="3"/>
        <w:rPr>
          <w:rFonts w:ascii="Huawei Sans" w:hAnsi="Huawei Sans" w:cs="Huawei Sans"/>
        </w:rPr>
      </w:pPr>
      <w:bookmarkStart w:id="60" w:name="_Toc81317380"/>
      <w:r w:rsidRPr="0053549F">
        <w:rPr>
          <w:rFonts w:ascii="Huawei Sans" w:hAnsi="Huawei Sans" w:cs="Huawei Sans"/>
        </w:rPr>
        <w:t>初始化安装环境</w:t>
      </w:r>
      <w:bookmarkEnd w:id="60"/>
    </w:p>
    <w:p w14:paraId="0C325F8B" w14:textId="0E449FA9" w:rsidR="00343B56" w:rsidRPr="0053549F" w:rsidRDefault="00343B56" w:rsidP="00B63F93">
      <w:pPr>
        <w:pStyle w:val="1e"/>
      </w:pPr>
      <w:r w:rsidRPr="0053549F">
        <w:t>为了保证</w:t>
      </w:r>
      <w:r w:rsidRPr="0053549F">
        <w:t>openGauss</w:t>
      </w:r>
      <w:r w:rsidRPr="0053549F">
        <w:t>的正确安装，请首先对主机环境进行配置。</w:t>
      </w:r>
    </w:p>
    <w:p w14:paraId="12D98904" w14:textId="1F1DB4CD" w:rsidR="00343B56" w:rsidRPr="0053549F" w:rsidRDefault="00343B56" w:rsidP="00CE7BB7">
      <w:pPr>
        <w:pStyle w:val="4"/>
      </w:pPr>
      <w:bookmarkStart w:id="61" w:name="_ZH-CN_TOPIC_0249784578-chtext"/>
      <w:bookmarkStart w:id="62" w:name="_Toc42109133"/>
      <w:bookmarkStart w:id="63" w:name="_Toc46245256"/>
      <w:r w:rsidRPr="0053549F">
        <w:rPr>
          <w:rFonts w:hint="default"/>
        </w:rPr>
        <w:t>准备安装用户及环境</w:t>
      </w:r>
      <w:bookmarkEnd w:id="61"/>
      <w:bookmarkEnd w:id="62"/>
      <w:bookmarkEnd w:id="63"/>
    </w:p>
    <w:p w14:paraId="2983DB1F" w14:textId="74D7A4D8" w:rsidR="00343B56" w:rsidRPr="0053549F" w:rsidRDefault="00343B56" w:rsidP="00B63F93">
      <w:pPr>
        <w:pStyle w:val="1e"/>
      </w:pPr>
      <w:r w:rsidRPr="0053549F">
        <w:t>创建完</w:t>
      </w:r>
      <w:r w:rsidRPr="0053549F">
        <w:t>openGauss</w:t>
      </w:r>
      <w:r w:rsidRPr="0053549F">
        <w:t>配置文件后，在执行安装前，为了后续能以最小权限进行安装及</w:t>
      </w:r>
      <w:r w:rsidRPr="0053549F">
        <w:t>openGauss</w:t>
      </w:r>
      <w:r w:rsidRPr="0053549F">
        <w:t>管理操作，保证系统安全性，需要运行安装前置脚本</w:t>
      </w:r>
      <w:r w:rsidRPr="0053549F">
        <w:t>gs_preinstall</w:t>
      </w:r>
      <w:r w:rsidR="008A1B68">
        <w:t>，</w:t>
      </w:r>
      <w:r w:rsidRPr="0053549F">
        <w:t>准备好安装用户及环境。</w:t>
      </w:r>
    </w:p>
    <w:p w14:paraId="2B26B8B5" w14:textId="77777777" w:rsidR="00C4034C" w:rsidRPr="0053549F" w:rsidRDefault="00C4034C" w:rsidP="00CE7BB7">
      <w:pPr>
        <w:pStyle w:val="4"/>
      </w:pPr>
      <w:r w:rsidRPr="0053549F">
        <w:rPr>
          <w:rFonts w:hint="default"/>
        </w:rPr>
        <w:t>前提条件</w:t>
      </w:r>
    </w:p>
    <w:p w14:paraId="0788CE3A" w14:textId="7F983561" w:rsidR="00C4034C" w:rsidRPr="0053549F" w:rsidRDefault="00C4034C" w:rsidP="00B63F93">
      <w:pPr>
        <w:pStyle w:val="1e"/>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14:paraId="265C2BB6" w14:textId="77777777" w:rsidR="00C4034C" w:rsidRPr="0053549F" w:rsidRDefault="00C4034C" w:rsidP="00CE7BB7">
      <w:pPr>
        <w:pStyle w:val="4"/>
      </w:pPr>
      <w:r w:rsidRPr="0053549F">
        <w:rPr>
          <w:rFonts w:hint="default"/>
        </w:rPr>
        <w:t>注意事项</w:t>
      </w:r>
    </w:p>
    <w:p w14:paraId="3905B823" w14:textId="3AC0FCC1" w:rsidR="00C4034C" w:rsidRPr="0053549F" w:rsidRDefault="00C4034C" w:rsidP="00FC6E03">
      <w:pPr>
        <w:pStyle w:val="41"/>
      </w:pPr>
      <w:r w:rsidRPr="0053549F">
        <w:t>用户需要检查上层目录权限，保证安装用户对安装包和配置文件目录读写执行的权限</w:t>
      </w:r>
      <w:r w:rsidR="005D6176">
        <w:rPr>
          <w:rFonts w:hint="eastAsia"/>
        </w:rPr>
        <w:t>；</w:t>
      </w:r>
    </w:p>
    <w:p w14:paraId="2B75FA72" w14:textId="48E67513" w:rsidR="00C4034C" w:rsidRPr="0053549F" w:rsidRDefault="00C4034C" w:rsidP="00FC6E03">
      <w:pPr>
        <w:pStyle w:val="41"/>
      </w:pPr>
      <w:r w:rsidRPr="0053549F">
        <w:t>xml</w:t>
      </w:r>
      <w:r w:rsidRPr="0053549F">
        <w:t>文件中主机的名称与</w:t>
      </w:r>
      <w:r w:rsidRPr="0053549F">
        <w:t>IP</w:t>
      </w:r>
      <w:r w:rsidRPr="0053549F">
        <w:t>映射配置正确</w:t>
      </w:r>
      <w:r w:rsidR="005D6176">
        <w:rPr>
          <w:rFonts w:hint="eastAsia"/>
        </w:rPr>
        <w:t>；</w:t>
      </w:r>
    </w:p>
    <w:p w14:paraId="6815B82F" w14:textId="77777777" w:rsidR="00C4034C" w:rsidRPr="0053549F" w:rsidRDefault="00C4034C" w:rsidP="00FC6E03">
      <w:pPr>
        <w:pStyle w:val="41"/>
      </w:pPr>
      <w:r w:rsidRPr="0053549F">
        <w:t>只能使用</w:t>
      </w:r>
      <w:r w:rsidRPr="0053549F">
        <w:t>root</w:t>
      </w:r>
      <w:r w:rsidRPr="0053549F">
        <w:t>用户执行</w:t>
      </w:r>
      <w:r w:rsidRPr="0053549F">
        <w:t>gs_preinstall</w:t>
      </w:r>
      <w:r w:rsidRPr="0053549F">
        <w:t>命令。</w:t>
      </w:r>
    </w:p>
    <w:p w14:paraId="2447DBF0" w14:textId="77777777" w:rsidR="00C4034C" w:rsidRPr="0053549F" w:rsidRDefault="00C4034C" w:rsidP="00CE7BB7">
      <w:pPr>
        <w:pStyle w:val="4"/>
      </w:pPr>
      <w:r w:rsidRPr="0053549F">
        <w:rPr>
          <w:rFonts w:hint="default"/>
        </w:rPr>
        <w:t>操作步骤</w:t>
      </w:r>
    </w:p>
    <w:p w14:paraId="6F603B60" w14:textId="34A8137B" w:rsidR="00D3118C" w:rsidRPr="00C56139" w:rsidRDefault="00375A07" w:rsidP="009E3D25">
      <w:pPr>
        <w:pStyle w:val="30"/>
        <w:numPr>
          <w:ilvl w:val="5"/>
          <w:numId w:val="19"/>
        </w:numPr>
      </w:pPr>
      <w:r>
        <w:rPr>
          <w:rFonts w:hint="eastAsia"/>
        </w:rPr>
        <w:t>修改</w:t>
      </w:r>
      <w:r w:rsidR="00D3118C" w:rsidRPr="00C56139">
        <w:t>performance.sh</w:t>
      </w:r>
      <w:r w:rsidR="00D3118C" w:rsidRPr="00C56139">
        <w:t>文件。</w:t>
      </w:r>
    </w:p>
    <w:p w14:paraId="59D2C12E" w14:textId="19003962" w:rsidR="00D3118C" w:rsidRPr="00C56139" w:rsidRDefault="00D3118C" w:rsidP="00B63F93">
      <w:pPr>
        <w:pStyle w:val="1e"/>
      </w:pPr>
      <w:r w:rsidRPr="00C56139">
        <w:t>使用</w:t>
      </w:r>
      <w:r w:rsidR="00375A07">
        <w:t>vi</w:t>
      </w:r>
      <w:r w:rsidRPr="00C56139">
        <w:t>打开文件</w:t>
      </w:r>
      <w:r w:rsidR="004E0E9E">
        <w:rPr>
          <w:rFonts w:hint="eastAsia"/>
        </w:rPr>
        <w:t>＂</w:t>
      </w:r>
      <w:r w:rsidRPr="00C56139">
        <w:t>/etc/profile.d/performance.sh</w:t>
      </w:r>
      <w:r w:rsidR="004E0E9E">
        <w:rPr>
          <w:rFonts w:hint="eastAsia"/>
        </w:rPr>
        <w:t>＂</w:t>
      </w:r>
      <w:r w:rsidR="00375A07">
        <w:rPr>
          <w:rFonts w:hint="eastAsia"/>
        </w:rPr>
        <w:t>，具体如下：</w:t>
      </w:r>
    </w:p>
    <w:p w14:paraId="0549E824" w14:textId="3661FDF7" w:rsidR="00D3118C" w:rsidRPr="00320C46" w:rsidRDefault="002E63F0" w:rsidP="00B63F93">
      <w:pPr>
        <w:pStyle w:val="affffc"/>
        <w:rPr>
          <w:b/>
          <w:color w:val="C7000B"/>
        </w:rPr>
      </w:pPr>
      <w:r w:rsidRPr="00076094">
        <w:rPr>
          <w:rFonts w:eastAsia="方正兰亭黑简体"/>
        </w:rPr>
        <w:t xml:space="preserve">[root@ecs-c9bf openGauss]# </w:t>
      </w:r>
      <w:r w:rsidRPr="00320C46">
        <w:rPr>
          <w:b/>
          <w:color w:val="C7000B"/>
        </w:rPr>
        <w:t xml:space="preserve">vi </w:t>
      </w:r>
      <w:r w:rsidR="00D3118C" w:rsidRPr="00320C46">
        <w:rPr>
          <w:b/>
          <w:color w:val="C7000B"/>
        </w:rPr>
        <w:t>/etc/profile.d/performance.sh</w:t>
      </w:r>
    </w:p>
    <w:p w14:paraId="7F5B6C2A" w14:textId="130214D8" w:rsidR="00D3118C" w:rsidRPr="00C56139" w:rsidRDefault="00D3118C" w:rsidP="00B63F93">
      <w:pPr>
        <w:pStyle w:val="1e"/>
      </w:pPr>
      <w:r w:rsidRPr="00C56139">
        <w:lastRenderedPageBreak/>
        <w:t>输入</w:t>
      </w:r>
      <w:r w:rsidR="004E0E9E">
        <w:t>＂</w:t>
      </w:r>
      <w:r w:rsidR="003911F7">
        <w:t>i</w:t>
      </w:r>
      <w:r w:rsidR="004E0E9E">
        <w:t>＂</w:t>
      </w:r>
      <w:r w:rsidRPr="00C56139">
        <w:t>，进入</w:t>
      </w:r>
      <w:r w:rsidRPr="00C56139">
        <w:t>INSERT</w:t>
      </w:r>
      <w:r w:rsidRPr="00C56139">
        <w:t>模式。用</w:t>
      </w:r>
      <w:r w:rsidRPr="00C56139">
        <w:t>#</w:t>
      </w:r>
      <w:r w:rsidRPr="00C56139">
        <w:t>注释</w:t>
      </w:r>
      <w:r w:rsidRPr="00C56139">
        <w:t>sysctl -w vm.min_free_kbytes=112640 &amp;&gt; /dev/null</w:t>
      </w:r>
      <w:r w:rsidR="00375A07">
        <w:rPr>
          <w:rFonts w:hint="eastAsia"/>
        </w:rPr>
        <w:t>这行</w:t>
      </w:r>
      <w:r w:rsidR="008A1B68">
        <w:t>内容</w:t>
      </w:r>
      <w:r w:rsidRPr="00C56139">
        <w:t>。</w:t>
      </w:r>
    </w:p>
    <w:p w14:paraId="71518536" w14:textId="77777777" w:rsidR="00D3118C" w:rsidRPr="0053549F" w:rsidRDefault="00D3118C" w:rsidP="00B63F93">
      <w:pPr>
        <w:pStyle w:val="affffc"/>
      </w:pPr>
      <w:r w:rsidRPr="0053549F">
        <w:t>CPUNO=`cat /proc/cpuinfo|grep processor|wc -l`</w:t>
      </w:r>
    </w:p>
    <w:p w14:paraId="5F704F7E" w14:textId="77777777" w:rsidR="00D3118C" w:rsidRPr="0053549F" w:rsidRDefault="00D3118C" w:rsidP="00B63F93">
      <w:pPr>
        <w:pStyle w:val="affffc"/>
      </w:pPr>
      <w:r w:rsidRPr="0053549F">
        <w:t>export GOMP_CPU_AFFINITY=0-$[CPUNO - 1]</w:t>
      </w:r>
    </w:p>
    <w:p w14:paraId="72A67DBF" w14:textId="77777777" w:rsidR="00D3118C" w:rsidRPr="0053549F" w:rsidRDefault="00D3118C" w:rsidP="00B63F93">
      <w:pPr>
        <w:pStyle w:val="affffc"/>
      </w:pPr>
    </w:p>
    <w:p w14:paraId="7832F494" w14:textId="77777777" w:rsidR="00D3118C" w:rsidRPr="00320C46" w:rsidRDefault="00D3118C" w:rsidP="00B63F93">
      <w:pPr>
        <w:pStyle w:val="affffc"/>
        <w:rPr>
          <w:b/>
          <w:color w:val="C7000B"/>
        </w:rPr>
      </w:pPr>
      <w:r w:rsidRPr="00320C46">
        <w:rPr>
          <w:b/>
          <w:color w:val="C7000B"/>
        </w:rPr>
        <w:t>#sysctl -w vm.min_free_kbytes=112640 &amp;&gt; /dev/null</w:t>
      </w:r>
    </w:p>
    <w:p w14:paraId="55DDDD0E" w14:textId="77777777" w:rsidR="00D3118C" w:rsidRPr="0053549F" w:rsidRDefault="00D3118C" w:rsidP="00B63F93">
      <w:pPr>
        <w:pStyle w:val="affffc"/>
      </w:pPr>
      <w:r w:rsidRPr="0053549F">
        <w:t>sysctl -w vm.dirty_ratio=60 &amp;&gt; /dev/null</w:t>
      </w:r>
    </w:p>
    <w:p w14:paraId="3B7655B3" w14:textId="77777777" w:rsidR="00D3118C" w:rsidRPr="0053549F" w:rsidRDefault="00D3118C" w:rsidP="00B63F93">
      <w:pPr>
        <w:pStyle w:val="affffc"/>
      </w:pPr>
      <w:r w:rsidRPr="0053549F">
        <w:t>sysctl -w kernel.sched_autogroup_enabled=0 &amp;&gt; /dev/null</w:t>
      </w:r>
    </w:p>
    <w:p w14:paraId="45C29848" w14:textId="77777777" w:rsidR="00D3118C" w:rsidRPr="0053549F" w:rsidRDefault="00D3118C" w:rsidP="00B63F93">
      <w:pPr>
        <w:pStyle w:val="affffc"/>
      </w:pPr>
      <w:r w:rsidRPr="0053549F">
        <w:t xml:space="preserve">          </w:t>
      </w:r>
    </w:p>
    <w:p w14:paraId="5558DD58" w14:textId="7EE9C096" w:rsidR="00D3118C" w:rsidRPr="00C56139" w:rsidRDefault="000D04EE" w:rsidP="00B63F93">
      <w:pPr>
        <w:pStyle w:val="1e"/>
      </w:pPr>
      <w:r>
        <w:t>按</w:t>
      </w:r>
      <w:r w:rsidR="004E0E9E">
        <w:t>＂</w:t>
      </w:r>
      <w:r w:rsidR="00D940D1" w:rsidRPr="00C7291E">
        <w:rPr>
          <w:rFonts w:hint="eastAsia"/>
        </w:rPr>
        <w:t>Esc</w:t>
      </w:r>
      <w:r w:rsidR="004E0E9E">
        <w:t>＂</w:t>
      </w:r>
      <w:r>
        <w:t>键</w:t>
      </w:r>
      <w:r>
        <w:rPr>
          <w:rFonts w:hint="eastAsia"/>
        </w:rPr>
        <w:t>，</w:t>
      </w:r>
      <w:r w:rsidR="00D3118C" w:rsidRPr="00C56139">
        <w:t>退出</w:t>
      </w:r>
      <w:r w:rsidR="00D3118C" w:rsidRPr="00C56139">
        <w:t>INSERT</w:t>
      </w:r>
      <w:r>
        <w:t>模式，接着</w:t>
      </w:r>
      <w:r w:rsidR="00D3118C" w:rsidRPr="00C56139">
        <w:t>输入</w:t>
      </w:r>
      <w:r w:rsidR="004E0E9E">
        <w:t>＂</w:t>
      </w:r>
      <w:r w:rsidR="00D3118C" w:rsidRPr="00C56139">
        <w:t>:wq</w:t>
      </w:r>
      <w:r w:rsidR="004E0E9E">
        <w:t>＂</w:t>
      </w:r>
      <w:r w:rsidR="0018262D">
        <w:t>后回车</w:t>
      </w:r>
      <w:r w:rsidR="00D3118C" w:rsidRPr="00C56139">
        <w:t>，保存退出。</w:t>
      </w:r>
    </w:p>
    <w:p w14:paraId="4D3054FB" w14:textId="440E71DA" w:rsidR="00D3118C" w:rsidRDefault="00D3118C" w:rsidP="009E3D25">
      <w:pPr>
        <w:pStyle w:val="30"/>
        <w:numPr>
          <w:ilvl w:val="5"/>
          <w:numId w:val="19"/>
        </w:numPr>
      </w:pPr>
      <w:r w:rsidRPr="00D3118C">
        <w:t>为确保</w:t>
      </w:r>
      <w:r w:rsidRPr="00D3118C">
        <w:t>openssl</w:t>
      </w:r>
      <w:r w:rsidRPr="00D3118C">
        <w:t>版本正确，执行预安装前加载安装包中</w:t>
      </w:r>
      <w:r w:rsidR="008A1B68">
        <w:t>l</w:t>
      </w:r>
      <w:r w:rsidRPr="00D3118C">
        <w:t>ib</w:t>
      </w:r>
      <w:r w:rsidRPr="00D3118C">
        <w:t>库</w:t>
      </w:r>
      <w:r>
        <w:rPr>
          <w:rFonts w:hint="eastAsia"/>
        </w:rPr>
        <w:t>。</w:t>
      </w:r>
    </w:p>
    <w:p w14:paraId="207D0E76" w14:textId="77777777" w:rsidR="00C7291E" w:rsidRPr="00C7291E" w:rsidRDefault="00C7291E" w:rsidP="00B63F93">
      <w:pPr>
        <w:pStyle w:val="1e"/>
      </w:pPr>
      <w:r w:rsidRPr="00C7291E">
        <w:t>执行命令如下，其中</w:t>
      </w:r>
      <w:r w:rsidRPr="00C7291E">
        <w:t>packagePath</w:t>
      </w:r>
      <w:r w:rsidRPr="00C7291E">
        <w:t>为用户安装包放置的路径，本示例中为</w:t>
      </w:r>
      <w:r w:rsidRPr="00C7291E">
        <w:t>/opt/software/openGauss</w:t>
      </w:r>
      <w:r w:rsidRPr="00C7291E">
        <w:t>。</w:t>
      </w:r>
    </w:p>
    <w:p w14:paraId="78A098DC" w14:textId="42740978" w:rsidR="00C7291E" w:rsidRPr="00260025" w:rsidRDefault="00DA7E08" w:rsidP="00B63F93">
      <w:pPr>
        <w:pStyle w:val="affffc"/>
      </w:pPr>
      <w:r w:rsidRPr="00076094">
        <w:t xml:space="preserve">[root@ecs-c9bf openGauss]# </w:t>
      </w:r>
      <w:r w:rsidRPr="002B15E5">
        <w:rPr>
          <w:b/>
          <w:color w:val="C7000B"/>
        </w:rPr>
        <w:t>vi</w:t>
      </w:r>
      <w:r w:rsidR="00C7291E" w:rsidRPr="002B15E5">
        <w:rPr>
          <w:b/>
          <w:color w:val="C7000B"/>
        </w:rPr>
        <w:t xml:space="preserve"> /etc/profile</w:t>
      </w:r>
    </w:p>
    <w:p w14:paraId="44152183" w14:textId="7831E705" w:rsidR="00C7291E" w:rsidRPr="00C7291E" w:rsidRDefault="00C7291E" w:rsidP="00B63F93">
      <w:pPr>
        <w:pStyle w:val="1e"/>
      </w:pPr>
      <w:r w:rsidRPr="00C7291E">
        <w:rPr>
          <w:rFonts w:hint="eastAsia"/>
        </w:rPr>
        <w:t>输入</w:t>
      </w:r>
      <w:r w:rsidRPr="00C7291E">
        <w:rPr>
          <w:rFonts w:hint="eastAsia"/>
        </w:rPr>
        <w:t>i</w:t>
      </w:r>
      <w:r w:rsidRPr="00C7291E">
        <w:rPr>
          <w:rFonts w:hint="eastAsia"/>
        </w:rPr>
        <w:t>，进入</w:t>
      </w:r>
      <w:r w:rsidRPr="00C7291E">
        <w:rPr>
          <w:rFonts w:hint="eastAsia"/>
        </w:rPr>
        <w:t>INSERT</w:t>
      </w:r>
      <w:r w:rsidRPr="00C7291E">
        <w:rPr>
          <w:rFonts w:hint="eastAsia"/>
        </w:rPr>
        <w:t>模式，</w:t>
      </w:r>
      <w:r w:rsidR="00BB64DF">
        <w:rPr>
          <w:rFonts w:hint="eastAsia"/>
        </w:rPr>
        <w:t>在文件的底部</w:t>
      </w:r>
      <w:r w:rsidRPr="00C7291E">
        <w:rPr>
          <w:rFonts w:hint="eastAsia"/>
        </w:rPr>
        <w:t>添加如下代码，</w:t>
      </w:r>
      <w:r w:rsidRPr="00C7291E">
        <w:t>加载安装包中</w:t>
      </w:r>
      <w:r w:rsidRPr="00C7291E">
        <w:t>lib</w:t>
      </w:r>
      <w:r w:rsidRPr="00C7291E">
        <w:t>库</w:t>
      </w:r>
      <w:r w:rsidRPr="00C7291E">
        <w:rPr>
          <w:rFonts w:hint="eastAsia"/>
        </w:rPr>
        <w:t>。</w:t>
      </w:r>
      <w:r w:rsidRPr="00C7291E">
        <w:t>按下</w:t>
      </w:r>
      <w:r w:rsidR="004E0E9E">
        <w:rPr>
          <w:rFonts w:hint="eastAsia"/>
        </w:rPr>
        <w:t>＂</w:t>
      </w:r>
      <w:r w:rsidRPr="00C7291E">
        <w:rPr>
          <w:rFonts w:hint="eastAsia"/>
        </w:rPr>
        <w:t>Esc</w:t>
      </w:r>
      <w:r w:rsidR="004E0E9E">
        <w:rPr>
          <w:rFonts w:hint="eastAsia"/>
        </w:rPr>
        <w:t>＂</w:t>
      </w:r>
      <w:r w:rsidRPr="00C7291E">
        <w:rPr>
          <w:rFonts w:hint="eastAsia"/>
        </w:rPr>
        <w:t>退出</w:t>
      </w:r>
      <w:r w:rsidRPr="00C7291E">
        <w:rPr>
          <w:rFonts w:hint="eastAsia"/>
        </w:rPr>
        <w:t>INSERT</w:t>
      </w:r>
      <w:r w:rsidRPr="00C7291E">
        <w:rPr>
          <w:rFonts w:hint="eastAsia"/>
        </w:rPr>
        <w:t>模式，输入</w:t>
      </w:r>
      <w:r w:rsidR="004E0E9E">
        <w:t>＂</w:t>
      </w:r>
      <w:r w:rsidRPr="00C7291E">
        <w:rPr>
          <w:rFonts w:hint="eastAsia"/>
        </w:rPr>
        <w:t>:</w:t>
      </w:r>
      <w:r w:rsidRPr="00C7291E">
        <w:t>wq</w:t>
      </w:r>
      <w:r w:rsidR="004E0E9E">
        <w:t>＂</w:t>
      </w:r>
      <w:r w:rsidRPr="00C7291E">
        <w:t>后回车</w:t>
      </w:r>
      <w:r w:rsidRPr="00C7291E">
        <w:rPr>
          <w:rFonts w:hint="eastAsia"/>
        </w:rPr>
        <w:t>，</w:t>
      </w:r>
      <w:r w:rsidRPr="00C7291E">
        <w:t>保存后退出</w:t>
      </w:r>
      <w:r w:rsidRPr="00C7291E">
        <w:rPr>
          <w:rFonts w:hint="eastAsia"/>
        </w:rPr>
        <w:t>。</w:t>
      </w:r>
    </w:p>
    <w:p w14:paraId="79B38683" w14:textId="77777777" w:rsidR="00C7291E" w:rsidRPr="00320C46" w:rsidRDefault="00C7291E" w:rsidP="00B63F93">
      <w:pPr>
        <w:pStyle w:val="affffc"/>
        <w:rPr>
          <w:b/>
          <w:color w:val="C7000B"/>
          <w:lang w:eastAsia="zh-CN"/>
        </w:rPr>
      </w:pPr>
      <w:r w:rsidRPr="00320C46">
        <w:rPr>
          <w:b/>
          <w:color w:val="C7000B"/>
          <w:lang w:eastAsia="zh-CN"/>
        </w:rPr>
        <w:t>export packagePath=/opt/software/openGauss</w:t>
      </w:r>
    </w:p>
    <w:p w14:paraId="773C4D51" w14:textId="77777777" w:rsidR="00C7291E" w:rsidRPr="00320C46" w:rsidRDefault="00C7291E" w:rsidP="00B63F93">
      <w:pPr>
        <w:pStyle w:val="affffc"/>
        <w:rPr>
          <w:b/>
          <w:color w:val="C7000B"/>
        </w:rPr>
      </w:pPr>
      <w:r w:rsidRPr="00320C46">
        <w:rPr>
          <w:b/>
          <w:color w:val="C7000B"/>
        </w:rPr>
        <w:t>export LD_LIBRARY_PATH=$packagePath/script/gspylib/clib:$LD_LIBRARY_PATH</w:t>
      </w:r>
    </w:p>
    <w:p w14:paraId="5F6F14D5" w14:textId="0F58E7BF" w:rsidR="00C7291E" w:rsidRPr="00C7291E" w:rsidRDefault="00C7291E" w:rsidP="00B63F93">
      <w:pPr>
        <w:pStyle w:val="1e"/>
      </w:pPr>
      <w:r w:rsidRPr="00C7291E">
        <w:t>配置完成后，使设置生效。</w:t>
      </w:r>
    </w:p>
    <w:p w14:paraId="7D78DB2B" w14:textId="079050C8" w:rsidR="00C7291E" w:rsidRPr="00D3118C" w:rsidRDefault="00876A30" w:rsidP="00B63F93">
      <w:pPr>
        <w:pStyle w:val="affffc"/>
      </w:pPr>
      <w:r w:rsidRPr="00076094">
        <w:t xml:space="preserve">[root@ecs-c9bf openGauss]# </w:t>
      </w:r>
      <w:r w:rsidR="00C7291E" w:rsidRPr="002B15E5">
        <w:rPr>
          <w:b/>
          <w:color w:val="C7000B"/>
        </w:rPr>
        <w:t>source /etc/profile</w:t>
      </w:r>
    </w:p>
    <w:p w14:paraId="0446EBCA" w14:textId="77777777" w:rsidR="00C4034C" w:rsidRPr="0053549F" w:rsidRDefault="00C4034C" w:rsidP="009E3D25">
      <w:pPr>
        <w:pStyle w:val="30"/>
      </w:pPr>
      <w:r w:rsidRPr="0053549F">
        <w:t>在安装包所在的目录下，解压安装包。</w:t>
      </w:r>
    </w:p>
    <w:p w14:paraId="3BE44735" w14:textId="4785F0B1" w:rsidR="00865C08" w:rsidRDefault="00876A30" w:rsidP="00B63F93">
      <w:pPr>
        <w:pStyle w:val="affffc"/>
      </w:pPr>
      <w:r w:rsidRPr="00076094">
        <w:t xml:space="preserve">[root@ecs-c9bf openGauss]# </w:t>
      </w:r>
      <w:r w:rsidR="00C4034C" w:rsidRPr="002B15E5">
        <w:rPr>
          <w:b/>
          <w:color w:val="C7000B"/>
        </w:rPr>
        <w:t>cd /opt/software/openGauss</w:t>
      </w:r>
    </w:p>
    <w:p w14:paraId="67DB0D2E" w14:textId="0B31C3BE" w:rsidR="006B57B0" w:rsidRDefault="006B57B0" w:rsidP="00B63F93">
      <w:pPr>
        <w:pStyle w:val="1e"/>
      </w:pPr>
      <w:r>
        <w:rPr>
          <w:rFonts w:hint="eastAsia"/>
        </w:rPr>
        <w:t>解压</w:t>
      </w:r>
      <w:r w:rsidR="007A215E" w:rsidRPr="007A215E">
        <w:t>openGauss-2.0.0-openEuler-64bit-all.tar.gz</w:t>
      </w:r>
      <w:r w:rsidRPr="006B57B0">
        <w:rPr>
          <w:rFonts w:hint="eastAsia"/>
        </w:rPr>
        <w:t>包</w:t>
      </w:r>
      <w:r>
        <w:rPr>
          <w:rFonts w:hint="eastAsia"/>
        </w:rPr>
        <w:t>。</w:t>
      </w:r>
    </w:p>
    <w:p w14:paraId="2FD04A13" w14:textId="5CBA8A71" w:rsidR="00C4034C" w:rsidRPr="00320C46" w:rsidRDefault="007A215E" w:rsidP="00B63F93">
      <w:pPr>
        <w:pStyle w:val="affffc"/>
        <w:rPr>
          <w:b/>
          <w:color w:val="C7000B"/>
        </w:rPr>
      </w:pPr>
      <w:r w:rsidRPr="00076094">
        <w:t xml:space="preserve"> </w:t>
      </w:r>
      <w:r w:rsidR="00873730" w:rsidRPr="00076094">
        <w:t>[root@ecs-c9bf openGauss]#</w:t>
      </w:r>
      <w:r w:rsidR="00873730" w:rsidRPr="00873730">
        <w:t xml:space="preserve"> </w:t>
      </w:r>
      <w:r w:rsidR="00C4034C" w:rsidRPr="00320C46">
        <w:rPr>
          <w:b/>
          <w:color w:val="C7000B"/>
        </w:rPr>
        <w:t xml:space="preserve">tar -zxvf </w:t>
      </w:r>
      <w:r>
        <w:rPr>
          <w:b/>
          <w:color w:val="C7000B"/>
        </w:rPr>
        <w:t xml:space="preserve"> openGauss-2.0.</w:t>
      </w:r>
      <w:r w:rsidR="006B57B0" w:rsidRPr="00320C46">
        <w:rPr>
          <w:b/>
          <w:color w:val="C7000B"/>
        </w:rPr>
        <w:t>0-openEuler-64bit-all.tar.gz</w:t>
      </w:r>
    </w:p>
    <w:p w14:paraId="1F73720F" w14:textId="0F2EFA23" w:rsidR="006B57B0" w:rsidRDefault="006B57B0" w:rsidP="00B63F93">
      <w:pPr>
        <w:pStyle w:val="1e"/>
      </w:pPr>
      <w:r>
        <w:rPr>
          <w:rFonts w:hint="eastAsia"/>
        </w:rPr>
        <w:t>解压</w:t>
      </w:r>
      <w:r w:rsidRPr="006B57B0">
        <w:t>openGauss-</w:t>
      </w:r>
      <w:r w:rsidR="00E86E29">
        <w:t>2.0.0</w:t>
      </w:r>
      <w:r w:rsidRPr="006B57B0">
        <w:t>-openEuler-64bit-om.tar.gz</w:t>
      </w:r>
      <w:r>
        <w:rPr>
          <w:rFonts w:hint="eastAsia"/>
        </w:rPr>
        <w:t>包。</w:t>
      </w:r>
    </w:p>
    <w:p w14:paraId="03D064ED" w14:textId="6C0CC894" w:rsidR="006B57B0" w:rsidRPr="00320C46" w:rsidRDefault="006B57B0" w:rsidP="00B63F93">
      <w:pPr>
        <w:pStyle w:val="affffc"/>
        <w:rPr>
          <w:b/>
          <w:color w:val="C7000B"/>
        </w:rPr>
      </w:pPr>
      <w:r w:rsidRPr="00076094">
        <w:t>[root@ecs-c9bf openGauss]#</w:t>
      </w:r>
      <w:r w:rsidRPr="00873730">
        <w:t xml:space="preserve"> </w:t>
      </w:r>
      <w:r w:rsidRPr="00320C46">
        <w:rPr>
          <w:b/>
          <w:color w:val="C7000B"/>
        </w:rPr>
        <w:t>tar -zxvf  openGauss-</w:t>
      </w:r>
      <w:r w:rsidR="007A215E">
        <w:rPr>
          <w:b/>
          <w:color w:val="C7000B"/>
        </w:rPr>
        <w:t>2</w:t>
      </w:r>
      <w:r w:rsidRPr="00320C46">
        <w:rPr>
          <w:b/>
          <w:color w:val="C7000B"/>
        </w:rPr>
        <w:t>.</w:t>
      </w:r>
      <w:r w:rsidR="007A215E">
        <w:rPr>
          <w:b/>
          <w:color w:val="C7000B"/>
        </w:rPr>
        <w:t>0</w:t>
      </w:r>
      <w:r w:rsidRPr="00320C46">
        <w:rPr>
          <w:b/>
          <w:color w:val="C7000B"/>
        </w:rPr>
        <w:t>.0-openEuler-64bit-om.tar.gz</w:t>
      </w:r>
    </w:p>
    <w:p w14:paraId="64B67C63" w14:textId="63958112" w:rsidR="00C4034C" w:rsidRPr="0053549F" w:rsidRDefault="00E65DA7" w:rsidP="00B63F93">
      <w:pPr>
        <w:pStyle w:val="1e"/>
      </w:pPr>
      <w:r>
        <w:t>解压后</w:t>
      </w:r>
      <w:r>
        <w:rPr>
          <w:rFonts w:hint="eastAsia"/>
        </w:rPr>
        <w:t>，</w:t>
      </w:r>
      <w:r>
        <w:t>执行</w:t>
      </w:r>
      <w:r>
        <w:t>ls</w:t>
      </w:r>
      <w:r>
        <w:t>命令查看内容如下</w:t>
      </w:r>
      <w:r w:rsidR="00C4034C" w:rsidRPr="0053549F">
        <w:t>：</w:t>
      </w:r>
    </w:p>
    <w:p w14:paraId="191D9305" w14:textId="3221CBDC" w:rsidR="00251B69" w:rsidRPr="00001325" w:rsidRDefault="00251B69" w:rsidP="00B63F93">
      <w:pPr>
        <w:pStyle w:val="affffc"/>
        <w:rPr>
          <w:b/>
          <w:color w:val="C7000B"/>
        </w:rPr>
      </w:pPr>
      <w:r w:rsidRPr="0053549F">
        <w:t>[root@ecs-c9bf openGauss]#</w:t>
      </w:r>
      <w:r w:rsidRPr="00001325">
        <w:rPr>
          <w:color w:val="C7000B"/>
        </w:rPr>
        <w:t xml:space="preserve"> </w:t>
      </w:r>
      <w:r w:rsidR="003F4CB8">
        <w:rPr>
          <w:b/>
          <w:color w:val="C7000B"/>
        </w:rPr>
        <w:t>ls</w:t>
      </w:r>
    </w:p>
    <w:p w14:paraId="39788B7D" w14:textId="77777777" w:rsidR="003F4CB8" w:rsidRDefault="003F4CB8" w:rsidP="00B63F93">
      <w:pPr>
        <w:pStyle w:val="affffc"/>
      </w:pPr>
      <w:r>
        <w:t>clusterconfig.xml                           openGauss-Package-bak_392c0438.tar.gz</w:t>
      </w:r>
    </w:p>
    <w:p w14:paraId="608BFC92" w14:textId="77777777" w:rsidR="003F4CB8" w:rsidRDefault="003F4CB8" w:rsidP="00B63F93">
      <w:pPr>
        <w:pStyle w:val="affffc"/>
      </w:pPr>
      <w:r>
        <w:t>lib                                         script</w:t>
      </w:r>
    </w:p>
    <w:p w14:paraId="756555C9" w14:textId="572D8D07" w:rsidR="003F4CB8" w:rsidRDefault="003F4CB8" w:rsidP="00B63F93">
      <w:pPr>
        <w:pStyle w:val="affffc"/>
      </w:pPr>
      <w:r>
        <w:t>openGauss-</w:t>
      </w:r>
      <w:r w:rsidR="00E86E29">
        <w:t>2.0.0</w:t>
      </w:r>
      <w:r>
        <w:t>-openEuler-64bit-all.tar.gz  simpleInstall</w:t>
      </w:r>
    </w:p>
    <w:p w14:paraId="4B98FDAD" w14:textId="49EE98D2" w:rsidR="003F4CB8" w:rsidRDefault="003F4CB8" w:rsidP="00B63F93">
      <w:pPr>
        <w:pStyle w:val="affffc"/>
      </w:pPr>
      <w:r>
        <w:t>openGauss-</w:t>
      </w:r>
      <w:r w:rsidR="00E86E29">
        <w:t>2.0.0</w:t>
      </w:r>
      <w:r>
        <w:t>-openEuler-64bit-om.sha256   upgrade_sql.sha256</w:t>
      </w:r>
    </w:p>
    <w:p w14:paraId="4748A0DA" w14:textId="2849ACA5" w:rsidR="003F4CB8" w:rsidRDefault="003F4CB8" w:rsidP="00B63F93">
      <w:pPr>
        <w:pStyle w:val="affffc"/>
      </w:pPr>
      <w:r>
        <w:t>openGauss-</w:t>
      </w:r>
      <w:r w:rsidR="00E86E29">
        <w:t>2.0.0</w:t>
      </w:r>
      <w:r>
        <w:t>-openEuler-64bit-om.tar.gz   upgrade_sql.tar.gz</w:t>
      </w:r>
    </w:p>
    <w:p w14:paraId="484F9E37" w14:textId="6440CB4B" w:rsidR="003F4CB8" w:rsidRDefault="003F4CB8" w:rsidP="00B63F93">
      <w:pPr>
        <w:pStyle w:val="affffc"/>
      </w:pPr>
      <w:r>
        <w:t>openGauss-</w:t>
      </w:r>
      <w:r w:rsidR="00E86E29">
        <w:t>2.0.0</w:t>
      </w:r>
      <w:r>
        <w:t>-openEuler-64bit.sha256      version.cfg</w:t>
      </w:r>
    </w:p>
    <w:p w14:paraId="55969674" w14:textId="0B5CF49C" w:rsidR="003F4CB8" w:rsidRDefault="003F4CB8" w:rsidP="00B63F93">
      <w:pPr>
        <w:pStyle w:val="affffc"/>
      </w:pPr>
      <w:r>
        <w:t>openGauss-</w:t>
      </w:r>
      <w:r w:rsidR="00E86E29">
        <w:t>2.0.0</w:t>
      </w:r>
      <w:r>
        <w:t>-openEuler-64bit.tar.bz2</w:t>
      </w:r>
    </w:p>
    <w:p w14:paraId="47DFFC9A" w14:textId="77777777" w:rsidR="00C4034C" w:rsidRDefault="00C4034C" w:rsidP="00B63F93">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66E29308" w14:textId="77777777" w:rsidR="00F80159" w:rsidRPr="0053549F" w:rsidRDefault="00F80159" w:rsidP="00B63F93">
      <w:pPr>
        <w:pStyle w:val="1e"/>
      </w:pPr>
    </w:p>
    <w:p w14:paraId="1AD614B3" w14:textId="351C5F90" w:rsidR="00621FB3" w:rsidRPr="00C56139" w:rsidRDefault="00621FB3" w:rsidP="009E3D25">
      <w:pPr>
        <w:pStyle w:val="30"/>
      </w:pPr>
      <w:r w:rsidRPr="00C56139">
        <w:lastRenderedPageBreak/>
        <w:t>使用</w:t>
      </w:r>
      <w:r w:rsidRPr="00C56139">
        <w:t>gs_preinstall</w:t>
      </w:r>
      <w:r w:rsidRPr="00C56139">
        <w:t>准备好安装环境</w:t>
      </w:r>
      <w:r w:rsidR="007F0277">
        <w:rPr>
          <w:rFonts w:hint="eastAsia"/>
        </w:rPr>
        <w:t>，</w:t>
      </w:r>
      <w:r w:rsidRPr="00C56139">
        <w:t>切换到</w:t>
      </w:r>
      <w:r w:rsidRPr="00C56139">
        <w:t>gs_preinstall</w:t>
      </w:r>
      <w:r w:rsidRPr="00C56139">
        <w:t>命令所在目录。</w:t>
      </w:r>
    </w:p>
    <w:p w14:paraId="0903098B" w14:textId="1CBA5281" w:rsidR="00621FB3" w:rsidRPr="00320C46" w:rsidRDefault="00B341A2" w:rsidP="00B63F93">
      <w:pPr>
        <w:pStyle w:val="affffc"/>
        <w:rPr>
          <w:b/>
          <w:color w:val="C7000B"/>
        </w:rPr>
      </w:pPr>
      <w:r w:rsidRPr="00076094">
        <w:rPr>
          <w:rFonts w:eastAsia="方正兰亭黑简体"/>
        </w:rPr>
        <w:t xml:space="preserve">[root@ecs-c9bf openGauss]# </w:t>
      </w:r>
      <w:r w:rsidR="00621FB3" w:rsidRPr="00320C46">
        <w:rPr>
          <w:b/>
          <w:color w:val="C7000B"/>
        </w:rPr>
        <w:t>cd /opt/software/openGauss/script/</w:t>
      </w:r>
    </w:p>
    <w:p w14:paraId="57C2D4AA" w14:textId="0C896EA9" w:rsidR="00C56139" w:rsidRDefault="00AA3D4E" w:rsidP="00AA3D4E">
      <w:pPr>
        <w:pStyle w:val="30"/>
      </w:pPr>
      <w:r>
        <w:t>执行</w:t>
      </w:r>
      <w:r>
        <w:t>ls</w:t>
      </w:r>
      <w:r>
        <w:t>命令查看</w:t>
      </w:r>
      <w:r>
        <w:t>script</w:t>
      </w:r>
      <w:r>
        <w:t>中内容</w:t>
      </w:r>
      <w:r>
        <w:rPr>
          <w:rFonts w:hint="eastAsia"/>
        </w:rPr>
        <w:t>。</w:t>
      </w:r>
    </w:p>
    <w:p w14:paraId="00F3078F" w14:textId="77777777" w:rsidR="00C56139" w:rsidRPr="0053549F" w:rsidRDefault="00C56139" w:rsidP="00B63F93">
      <w:pPr>
        <w:pStyle w:val="affffc"/>
        <w:rPr>
          <w:b/>
        </w:rPr>
      </w:pPr>
      <w:r w:rsidRPr="0053549F">
        <w:t xml:space="preserve">[root@ecs-c9bf script]# </w:t>
      </w:r>
      <w:r w:rsidRPr="002B15E5">
        <w:rPr>
          <w:b/>
          <w:color w:val="C7000B"/>
        </w:rPr>
        <w:t>ls</w:t>
      </w:r>
    </w:p>
    <w:p w14:paraId="6A1CF203" w14:textId="77777777" w:rsidR="00C56139" w:rsidRPr="0053549F" w:rsidRDefault="00C56139" w:rsidP="00B63F93">
      <w:pPr>
        <w:pStyle w:val="affffc"/>
      </w:pPr>
      <w:r w:rsidRPr="0053549F">
        <w:t>gs_backup   gs_checkperf  gs_om             gspylib      gs_uninstall   __init__.py</w:t>
      </w:r>
    </w:p>
    <w:p w14:paraId="737D4B6A" w14:textId="77777777" w:rsidR="00C56139" w:rsidRPr="0053549F" w:rsidRDefault="00C56139" w:rsidP="00B63F93">
      <w:pPr>
        <w:pStyle w:val="affffc"/>
      </w:pPr>
      <w:r w:rsidRPr="0053549F">
        <w:t>gs_check    gs_collector  gs_postuninstall  gs_ssh       gs_upgradectl  killall</w:t>
      </w:r>
    </w:p>
    <w:p w14:paraId="28C318CC" w14:textId="77777777" w:rsidR="00C56139" w:rsidRPr="0053549F" w:rsidRDefault="00C56139" w:rsidP="00B63F93">
      <w:pPr>
        <w:pStyle w:val="affffc"/>
        <w:rPr>
          <w:shd w:val="clear" w:color="auto" w:fill="auto"/>
        </w:rPr>
      </w:pPr>
      <w:r w:rsidRPr="0053549F">
        <w:t xml:space="preserve">gs_checkos  gs_install   </w:t>
      </w:r>
      <w:r w:rsidRPr="003D3540">
        <w:rPr>
          <w:b/>
          <w:color w:val="C7000B"/>
        </w:rPr>
        <w:t xml:space="preserve"> gs_preinstall</w:t>
      </w:r>
      <w:r w:rsidRPr="00C56139">
        <w:rPr>
          <w:b/>
          <w:color w:val="FF0000"/>
        </w:rPr>
        <w:t xml:space="preserve"> </w:t>
      </w:r>
      <w:r w:rsidRPr="0053549F">
        <w:t xml:space="preserve">    gs_sshexkey  impl           local</w:t>
      </w:r>
    </w:p>
    <w:p w14:paraId="686552CD" w14:textId="77777777" w:rsidR="00C56139" w:rsidRPr="0053549F" w:rsidRDefault="00C56139" w:rsidP="00B63F93">
      <w:pPr>
        <w:pStyle w:val="affffc"/>
      </w:pPr>
    </w:p>
    <w:p w14:paraId="21CD6A96" w14:textId="13CB7A42" w:rsidR="00621FB3" w:rsidRPr="0053549F" w:rsidRDefault="00621FB3" w:rsidP="009E3D25">
      <w:pPr>
        <w:pStyle w:val="30"/>
      </w:pPr>
      <w:r w:rsidRPr="0053549F">
        <w:t>采用交互模式执行</w:t>
      </w:r>
      <w:r w:rsidR="007F0277">
        <w:t>，并在执行过程中</w:t>
      </w:r>
      <w:r w:rsidR="007F0277">
        <w:rPr>
          <w:rFonts w:hint="eastAsia"/>
        </w:rPr>
        <w:t>会</w:t>
      </w:r>
      <w:r w:rsidRPr="0053549F">
        <w:t>创建</w:t>
      </w:r>
      <w:r w:rsidRPr="0053549F">
        <w:t>openGauss</w:t>
      </w:r>
      <w:r w:rsidR="00765750">
        <w:t xml:space="preserve"> omm</w:t>
      </w:r>
      <w:r w:rsidRPr="0053549F">
        <w:t>用户互信：</w:t>
      </w:r>
    </w:p>
    <w:p w14:paraId="607EC432" w14:textId="24A60BEA" w:rsidR="00621FB3" w:rsidRPr="00320C46" w:rsidRDefault="00B341A2" w:rsidP="00B63F93">
      <w:pPr>
        <w:pStyle w:val="affffc"/>
        <w:rPr>
          <w:b/>
          <w:color w:val="C7000B"/>
        </w:rPr>
      </w:pPr>
      <w:r w:rsidRPr="00B341A2">
        <w:rPr>
          <w:rFonts w:eastAsia="方正兰亭黑简体"/>
        </w:rPr>
        <w:t>[root@ecs</w:t>
      </w:r>
      <w:r w:rsidRPr="0053549F">
        <w:t>-c9bf</w:t>
      </w:r>
      <w:r w:rsidRPr="00B341A2">
        <w:rPr>
          <w:rFonts w:eastAsia="方正兰亭黑简体"/>
        </w:rPr>
        <w:t xml:space="preserve"> script]# </w:t>
      </w:r>
      <w:r w:rsidR="00621FB3" w:rsidRPr="00320C46">
        <w:rPr>
          <w:b/>
          <w:color w:val="C7000B"/>
        </w:rPr>
        <w:t>python gs_preinstall -U omm -G dbgrp -X /opt/software/openGauss/clusterconfig.xml</w:t>
      </w:r>
    </w:p>
    <w:p w14:paraId="2EBF5015" w14:textId="05CE8771" w:rsidR="00BF5FBA" w:rsidRDefault="00E03FD9" w:rsidP="00B63F93">
      <w:pPr>
        <w:pStyle w:val="1e"/>
      </w:pPr>
      <w:r>
        <w:rPr>
          <w:rFonts w:hint="eastAsia"/>
          <w:color w:val="C7000B"/>
        </w:rPr>
        <w:t>命令中</w:t>
      </w:r>
      <w:r w:rsidR="005C54D1">
        <w:rPr>
          <w:rFonts w:hint="eastAsia"/>
          <w:color w:val="C7000B"/>
        </w:rPr>
        <w:t>的</w:t>
      </w:r>
      <w:r w:rsidR="00621FB3" w:rsidRPr="00C4203D">
        <w:rPr>
          <w:color w:val="C7000B"/>
        </w:rPr>
        <w:t>omm</w:t>
      </w:r>
      <w:r w:rsidR="00621FB3" w:rsidRPr="00C4203D">
        <w:rPr>
          <w:color w:val="C7000B"/>
        </w:rPr>
        <w:t>为</w:t>
      </w:r>
      <w:r w:rsidR="005C54D1" w:rsidRPr="00C4203D">
        <w:rPr>
          <w:color w:val="C7000B"/>
        </w:rPr>
        <w:t>操作系统用户</w:t>
      </w:r>
      <w:r w:rsidR="00621FB3" w:rsidRPr="00C4203D">
        <w:rPr>
          <w:color w:val="C7000B"/>
        </w:rPr>
        <w:t>（</w:t>
      </w:r>
      <w:r w:rsidR="005C54D1">
        <w:rPr>
          <w:rFonts w:hint="eastAsia"/>
          <w:color w:val="C7000B"/>
        </w:rPr>
        <w:t>同时</w:t>
      </w:r>
      <w:r w:rsidR="005C54D1">
        <w:rPr>
          <w:rFonts w:hint="eastAsia"/>
          <w:color w:val="C7000B"/>
        </w:rPr>
        <w:t>o</w:t>
      </w:r>
      <w:r w:rsidR="005C54D1">
        <w:rPr>
          <w:color w:val="C7000B"/>
        </w:rPr>
        <w:t>mm</w:t>
      </w:r>
      <w:r w:rsidR="00621FB3" w:rsidRPr="00C4203D">
        <w:rPr>
          <w:color w:val="C7000B"/>
        </w:rPr>
        <w:t>也是</w:t>
      </w:r>
      <w:r w:rsidR="00621FB3" w:rsidRPr="00C4203D">
        <w:rPr>
          <w:color w:val="C7000B"/>
        </w:rPr>
        <w:t>openGauss</w:t>
      </w:r>
      <w:r w:rsidR="00621FB3" w:rsidRPr="00C4203D">
        <w:rPr>
          <w:color w:val="C7000B"/>
        </w:rPr>
        <w:t>的</w:t>
      </w:r>
      <w:r w:rsidR="005C54D1" w:rsidRPr="00C4203D">
        <w:rPr>
          <w:color w:val="C7000B"/>
        </w:rPr>
        <w:t>数据库管理员</w:t>
      </w:r>
      <w:r w:rsidR="00875CE2">
        <w:rPr>
          <w:rFonts w:hint="eastAsia"/>
          <w:color w:val="C7000B"/>
        </w:rPr>
        <w:t>账号</w:t>
      </w:r>
      <w:r w:rsidR="00225551">
        <w:rPr>
          <w:rFonts w:hint="eastAsia"/>
          <w:color w:val="C7000B"/>
        </w:rPr>
        <w:t>，在</w:t>
      </w:r>
      <w:r w:rsidR="002F0E4B">
        <w:rPr>
          <w:rFonts w:hint="eastAsia"/>
          <w:color w:val="C7000B"/>
        </w:rPr>
        <w:t>下面的</w:t>
      </w:r>
      <w:r w:rsidR="00875CE2">
        <w:rPr>
          <w:rFonts w:hint="eastAsia"/>
          <w:color w:val="C7000B"/>
        </w:rPr>
        <w:t>1.</w:t>
      </w:r>
      <w:r w:rsidR="00875CE2">
        <w:rPr>
          <w:color w:val="C7000B"/>
        </w:rPr>
        <w:t>4</w:t>
      </w:r>
      <w:r w:rsidR="00875CE2">
        <w:rPr>
          <w:rFonts w:hint="eastAsia"/>
          <w:color w:val="C7000B"/>
        </w:rPr>
        <w:t>.</w:t>
      </w:r>
      <w:r w:rsidR="00875CE2">
        <w:rPr>
          <w:color w:val="C7000B"/>
        </w:rPr>
        <w:t>4</w:t>
      </w:r>
      <w:r w:rsidR="00875CE2">
        <w:rPr>
          <w:rFonts w:hint="eastAsia"/>
          <w:color w:val="C7000B"/>
        </w:rPr>
        <w:t>环节中会创建</w:t>
      </w:r>
      <w:r w:rsidR="00621FB3" w:rsidRPr="00C4203D">
        <w:rPr>
          <w:color w:val="C7000B"/>
        </w:rPr>
        <w:t>）</w:t>
      </w:r>
      <w:r w:rsidR="00621FB3" w:rsidRPr="0053549F">
        <w:t>，</w:t>
      </w:r>
      <w:r w:rsidR="00621FB3" w:rsidRPr="0053549F">
        <w:t>dbgrp</w:t>
      </w:r>
      <w:r w:rsidR="00621FB3" w:rsidRPr="0053549F">
        <w:t>为运行</w:t>
      </w:r>
      <w:r w:rsidR="00621FB3" w:rsidRPr="0053549F">
        <w:t>openGauss</w:t>
      </w:r>
      <w:r w:rsidR="00621FB3" w:rsidRPr="0053549F">
        <w:t>的操作系统用户的群组名称，</w:t>
      </w:r>
      <w:r w:rsidR="00621FB3" w:rsidRPr="0053549F">
        <w:t>/opt/software/openGauss/clusterconfig.xml</w:t>
      </w:r>
      <w:r w:rsidR="00621FB3" w:rsidRPr="0053549F">
        <w:t>为</w:t>
      </w:r>
      <w:r w:rsidR="00621FB3" w:rsidRPr="0053549F">
        <w:t>openGauss</w:t>
      </w:r>
      <w:r w:rsidR="00621FB3" w:rsidRPr="0053549F">
        <w:t>配置文件路径。</w:t>
      </w:r>
    </w:p>
    <w:p w14:paraId="71888C0E" w14:textId="793310A2" w:rsidR="007415C9" w:rsidRPr="0053549F" w:rsidRDefault="00621FB3" w:rsidP="00BF5FBA">
      <w:pPr>
        <w:pStyle w:val="1e"/>
      </w:pPr>
      <w:r w:rsidRPr="0053549F">
        <w:t>在执行过程中，用户根据提示选择是否创建互信，</w:t>
      </w:r>
      <w:r w:rsidR="00765750">
        <w:rPr>
          <w:rFonts w:hint="eastAsia"/>
        </w:rPr>
        <w:t>填写</w:t>
      </w:r>
      <w:r w:rsidR="00765750">
        <w:rPr>
          <w:rFonts w:hint="eastAsia"/>
        </w:rPr>
        <w:t xml:space="preserve"> </w:t>
      </w:r>
      <w:r w:rsidR="00765750">
        <w:t>yes</w:t>
      </w:r>
      <w:r w:rsidR="00765750">
        <w:t>。</w:t>
      </w:r>
    </w:p>
    <w:p w14:paraId="13D244F6" w14:textId="5D357539" w:rsidR="007415C9" w:rsidRPr="0053549F" w:rsidRDefault="00765750" w:rsidP="00B63F93">
      <w:pPr>
        <w:pStyle w:val="1e"/>
      </w:pPr>
      <w:r>
        <w:rPr>
          <w:color w:val="C7000B"/>
        </w:rPr>
        <w:t>此时会</w:t>
      </w:r>
      <w:r w:rsidR="007415C9" w:rsidRPr="00114C94">
        <w:rPr>
          <w:color w:val="C7000B"/>
        </w:rPr>
        <w:t>创建</w:t>
      </w:r>
      <w:r w:rsidR="00AC203A" w:rsidRPr="00114C94">
        <w:rPr>
          <w:color w:val="C7000B"/>
        </w:rPr>
        <w:t>操作系统</w:t>
      </w:r>
      <w:r w:rsidR="007415C9" w:rsidRPr="00114C94">
        <w:rPr>
          <w:color w:val="C7000B"/>
        </w:rPr>
        <w:t>omm</w:t>
      </w:r>
      <w:r w:rsidR="007415C9" w:rsidRPr="00114C94">
        <w:rPr>
          <w:color w:val="C7000B"/>
        </w:rPr>
        <w:t>用户</w:t>
      </w:r>
      <w:r w:rsidR="007415C9" w:rsidRPr="0053549F">
        <w:t>，并对</w:t>
      </w:r>
      <w:r w:rsidR="007415C9" w:rsidRPr="0053549F">
        <w:t>omm</w:t>
      </w:r>
      <w:r w:rsidR="007415C9" w:rsidRPr="0053549F">
        <w:t>创建</w:t>
      </w:r>
      <w:r w:rsidR="007415C9" w:rsidRPr="0053549F">
        <w:t>trust</w:t>
      </w:r>
      <w:r w:rsidRPr="0053549F">
        <w:t>互信</w:t>
      </w:r>
      <w:r w:rsidR="007415C9" w:rsidRPr="0053549F">
        <w:t>，并</w:t>
      </w:r>
      <w:r>
        <w:t>要求</w:t>
      </w:r>
      <w:r w:rsidR="007415C9" w:rsidRPr="0053549F">
        <w:t>设置密码，设置为</w:t>
      </w:r>
      <w:r w:rsidR="00A91BF8" w:rsidRPr="0053549F">
        <w:t>Admin</w:t>
      </w:r>
      <w:r w:rsidR="007415C9" w:rsidRPr="0053549F">
        <w:t>@123</w:t>
      </w:r>
      <w:r w:rsidR="00E03FD9">
        <w:rPr>
          <w:rFonts w:hint="eastAsia"/>
        </w:rPr>
        <w:t>（</w:t>
      </w:r>
      <w:r w:rsidR="00264027" w:rsidRPr="0053549F">
        <w:t>建议</w:t>
      </w:r>
      <w:r w:rsidR="00107578" w:rsidRPr="0053549F">
        <w:t>用户自定义设置</w:t>
      </w:r>
      <w:r w:rsidR="00264027" w:rsidRPr="0053549F">
        <w:t>密码</w:t>
      </w:r>
      <w:r w:rsidR="00E03FD9">
        <w:rPr>
          <w:rFonts w:hint="eastAsia"/>
        </w:rPr>
        <w:t>）</w:t>
      </w:r>
      <w:r w:rsidR="00496715" w:rsidRPr="0053549F">
        <w:t>。</w:t>
      </w:r>
    </w:p>
    <w:p w14:paraId="1B4461AE" w14:textId="77777777" w:rsidR="007415C9" w:rsidRPr="0053549F" w:rsidRDefault="007415C9" w:rsidP="00B63F93">
      <w:pPr>
        <w:pStyle w:val="affffc"/>
      </w:pPr>
      <w:r w:rsidRPr="0053549F">
        <w:t>Are you sure you want to create the user[</w:t>
      </w:r>
      <w:r w:rsidRPr="0070084E">
        <w:rPr>
          <w:b/>
          <w:color w:val="C00000"/>
        </w:rPr>
        <w:t>omm</w:t>
      </w:r>
      <w:r w:rsidRPr="0053549F">
        <w:t xml:space="preserve">] and create trust for it (yes/no)? </w:t>
      </w:r>
      <w:r w:rsidRPr="0018262D">
        <w:rPr>
          <w:b/>
          <w:color w:val="C00000"/>
        </w:rPr>
        <w:t>yes</w:t>
      </w:r>
    </w:p>
    <w:p w14:paraId="29641FF0" w14:textId="77777777" w:rsidR="007415C9" w:rsidRPr="0053549F" w:rsidRDefault="007415C9" w:rsidP="00B63F93">
      <w:pPr>
        <w:pStyle w:val="affffc"/>
      </w:pPr>
      <w:r w:rsidRPr="0053549F">
        <w:t>Please enter password for cluster user.</w:t>
      </w:r>
    </w:p>
    <w:p w14:paraId="0129F7DC" w14:textId="17417EBB" w:rsidR="007415C9" w:rsidRPr="0053549F" w:rsidRDefault="007415C9" w:rsidP="00B63F93">
      <w:pPr>
        <w:pStyle w:val="affffc"/>
        <w:rPr>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421652D7" w14:textId="77777777" w:rsidR="007415C9" w:rsidRPr="0053549F" w:rsidRDefault="007415C9" w:rsidP="00B63F93">
      <w:pPr>
        <w:pStyle w:val="affffc"/>
      </w:pPr>
      <w:r w:rsidRPr="0053549F">
        <w:t>Please enter password for cluster user again.</w:t>
      </w:r>
    </w:p>
    <w:p w14:paraId="6D74EA7B" w14:textId="46A79AE8" w:rsidR="007415C9" w:rsidRPr="004300AE" w:rsidRDefault="007415C9" w:rsidP="00B63F93">
      <w:pPr>
        <w:pStyle w:val="affffc"/>
        <w:rPr>
          <w:rFonts w:ascii="方正兰亭黑简体" w:eastAsia="方正兰亭黑简体"/>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716C887F" w14:textId="395456F6" w:rsidR="007415C9" w:rsidRPr="0053549F" w:rsidRDefault="007415C9" w:rsidP="00B63F93">
      <w:pPr>
        <w:pStyle w:val="affffc"/>
      </w:pPr>
      <w:r w:rsidRPr="0053549F">
        <w:t>Successfully created [omm] user on all nodes.</w:t>
      </w:r>
    </w:p>
    <w:p w14:paraId="315D0C26" w14:textId="7E074BAC" w:rsidR="007415C9" w:rsidRPr="0053549F" w:rsidRDefault="007415C9" w:rsidP="00B63F93">
      <w:pPr>
        <w:pStyle w:val="1e"/>
      </w:pPr>
      <w:r w:rsidRPr="0053549F">
        <w:t>成功后显示为：</w:t>
      </w:r>
    </w:p>
    <w:p w14:paraId="57DB6248" w14:textId="6655FF44" w:rsidR="007415C9" w:rsidRPr="0053549F" w:rsidRDefault="007415C9" w:rsidP="00B63F93">
      <w:pPr>
        <w:pStyle w:val="affffc"/>
      </w:pPr>
      <w:r w:rsidRPr="0053549F">
        <w:t>……</w:t>
      </w:r>
    </w:p>
    <w:p w14:paraId="494E2A8E" w14:textId="77777777" w:rsidR="007415C9" w:rsidRPr="0053549F" w:rsidRDefault="007415C9" w:rsidP="00B63F93">
      <w:pPr>
        <w:pStyle w:val="affffc"/>
      </w:pPr>
      <w:r w:rsidRPr="0053549F">
        <w:t>Setting finish flag.</w:t>
      </w:r>
    </w:p>
    <w:p w14:paraId="56C37602" w14:textId="77777777" w:rsidR="007415C9" w:rsidRPr="0053549F" w:rsidRDefault="007415C9" w:rsidP="00B63F93">
      <w:pPr>
        <w:pStyle w:val="affffc"/>
      </w:pPr>
      <w:r w:rsidRPr="0053549F">
        <w:t>Successfully set finish flag.</w:t>
      </w:r>
    </w:p>
    <w:p w14:paraId="78EEF713" w14:textId="2392FE33" w:rsidR="007415C9" w:rsidRDefault="007415C9" w:rsidP="00B63F93">
      <w:pPr>
        <w:pStyle w:val="affffc"/>
      </w:pPr>
      <w:r w:rsidRPr="0053549F">
        <w:t>Preinstallation succeeded.</w:t>
      </w:r>
    </w:p>
    <w:p w14:paraId="0512DDAF" w14:textId="02E4289F" w:rsidR="00621FB3" w:rsidRPr="0053549F" w:rsidRDefault="00621FB3" w:rsidP="00CC7597">
      <w:pPr>
        <w:pStyle w:val="3"/>
        <w:rPr>
          <w:rFonts w:ascii="Huawei Sans" w:hAnsi="Huawei Sans" w:cs="Huawei Sans"/>
        </w:rPr>
      </w:pPr>
      <w:bookmarkStart w:id="64" w:name="_Toc46245257"/>
      <w:bookmarkStart w:id="65" w:name="_Toc81317381"/>
      <w:r w:rsidRPr="0053549F">
        <w:rPr>
          <w:rFonts w:ascii="Huawei Sans" w:hAnsi="Huawei Sans" w:cs="Huawei Sans"/>
        </w:rPr>
        <w:t>执行安装</w:t>
      </w:r>
      <w:bookmarkEnd w:id="64"/>
      <w:bookmarkEnd w:id="65"/>
    </w:p>
    <w:p w14:paraId="3FCF3AEC" w14:textId="79FB31E7" w:rsidR="00621FB3" w:rsidRPr="0053549F" w:rsidRDefault="00621FB3" w:rsidP="00B63F93">
      <w:pPr>
        <w:pStyle w:val="1e"/>
      </w:pPr>
      <w:r w:rsidRPr="0053549F">
        <w:t>执行前置脚本准备好</w:t>
      </w:r>
      <w:r w:rsidRPr="0053549F">
        <w:t>openGauss</w:t>
      </w:r>
      <w:r w:rsidRPr="0053549F">
        <w:t>安装环境之后，按照启动安装过程部署</w:t>
      </w:r>
      <w:r w:rsidRPr="0053549F">
        <w:t>openGauss</w:t>
      </w:r>
      <w:r w:rsidRPr="0053549F">
        <w:t>。</w:t>
      </w:r>
    </w:p>
    <w:p w14:paraId="0C1439FE" w14:textId="6B35B52E" w:rsidR="00621FB3" w:rsidRPr="0053549F" w:rsidRDefault="00621FB3" w:rsidP="00CE7BB7">
      <w:pPr>
        <w:pStyle w:val="4"/>
      </w:pPr>
      <w:bookmarkStart w:id="66" w:name="_Toc46245258"/>
      <w:r w:rsidRPr="0053549F">
        <w:rPr>
          <w:rFonts w:hint="default"/>
        </w:rPr>
        <w:t>前提条件</w:t>
      </w:r>
      <w:bookmarkEnd w:id="66"/>
    </w:p>
    <w:p w14:paraId="7F0178F8" w14:textId="07AD221F" w:rsidR="00621FB3" w:rsidRPr="0053549F" w:rsidRDefault="00621FB3" w:rsidP="00FC6E03">
      <w:pPr>
        <w:pStyle w:val="41"/>
      </w:pPr>
      <w:r w:rsidRPr="0053549F">
        <w:t>已成功执行前置脚本</w:t>
      </w:r>
      <w:r w:rsidRPr="0053549F">
        <w:t>gs_preinstall</w:t>
      </w:r>
      <w:r w:rsidR="0029422F">
        <w:rPr>
          <w:rFonts w:hint="eastAsia"/>
        </w:rPr>
        <w:t>；</w:t>
      </w:r>
    </w:p>
    <w:p w14:paraId="768ACF08" w14:textId="34B673F6" w:rsidR="00621FB3" w:rsidRPr="0053549F" w:rsidRDefault="00621FB3" w:rsidP="00FC6E03">
      <w:pPr>
        <w:pStyle w:val="41"/>
      </w:pPr>
      <w:r w:rsidRPr="0053549F">
        <w:t>服务器操作系统和网络均正常运行。</w:t>
      </w:r>
    </w:p>
    <w:p w14:paraId="07B267E8" w14:textId="77777777" w:rsidR="00621FB3" w:rsidRPr="0053549F" w:rsidRDefault="00621FB3" w:rsidP="00CE7BB7">
      <w:pPr>
        <w:pStyle w:val="4"/>
      </w:pPr>
      <w:bookmarkStart w:id="67" w:name="_Toc46245259"/>
      <w:r w:rsidRPr="0053549F">
        <w:rPr>
          <w:rFonts w:hint="default"/>
        </w:rPr>
        <w:t>操作步骤</w:t>
      </w:r>
      <w:bookmarkEnd w:id="67"/>
    </w:p>
    <w:p w14:paraId="47388246" w14:textId="1D3C0A4F" w:rsidR="00621FB3" w:rsidRPr="0053549F" w:rsidRDefault="00621FB3" w:rsidP="009E3D25">
      <w:pPr>
        <w:pStyle w:val="30"/>
      </w:pPr>
      <w:r w:rsidRPr="0053549F">
        <w:t>修改</w:t>
      </w:r>
      <w:r w:rsidR="007D5E9A">
        <w:rPr>
          <w:rFonts w:hint="eastAsia"/>
        </w:rPr>
        <w:t>文件权限</w:t>
      </w:r>
      <w:r w:rsidRPr="0053549F">
        <w:t>。</w:t>
      </w:r>
    </w:p>
    <w:p w14:paraId="2475F8C7" w14:textId="0AC749F3" w:rsidR="00621FB3" w:rsidRPr="00717405" w:rsidRDefault="007D5E9A" w:rsidP="00B63F93">
      <w:pPr>
        <w:pStyle w:val="affffc"/>
        <w:rPr>
          <w:b/>
          <w:color w:val="C7000B"/>
        </w:rPr>
      </w:pPr>
      <w:r w:rsidRPr="00B341A2">
        <w:rPr>
          <w:rFonts w:eastAsia="方正兰亭黑简体"/>
        </w:rPr>
        <w:t>[root@ecs</w:t>
      </w:r>
      <w:r w:rsidRPr="0053549F">
        <w:t>-c9bf</w:t>
      </w:r>
      <w:r w:rsidRPr="00B341A2">
        <w:rPr>
          <w:rFonts w:eastAsia="方正兰亭黑简体"/>
        </w:rPr>
        <w:t xml:space="preserve"> script]#</w:t>
      </w:r>
      <w:r>
        <w:rPr>
          <w:rFonts w:eastAsia="方正兰亭黑简体"/>
        </w:rPr>
        <w:t xml:space="preserve"> </w:t>
      </w:r>
      <w:r w:rsidR="00621FB3" w:rsidRPr="00717405">
        <w:rPr>
          <w:b/>
          <w:color w:val="C7000B"/>
        </w:rPr>
        <w:t xml:space="preserve">chmod -R 755 /opt/software/openGauss/script </w:t>
      </w:r>
    </w:p>
    <w:p w14:paraId="73C8FD27" w14:textId="22B35246" w:rsidR="00621FB3" w:rsidRPr="0053549F" w:rsidRDefault="00621FB3" w:rsidP="009E3D25">
      <w:pPr>
        <w:pStyle w:val="30"/>
      </w:pPr>
      <w:r w:rsidRPr="0053549F">
        <w:lastRenderedPageBreak/>
        <w:t>登录到</w:t>
      </w:r>
      <w:r w:rsidRPr="0053549F">
        <w:t>openGauss</w:t>
      </w:r>
      <w:r w:rsidRPr="0053549F">
        <w:t>的主机，并切换到</w:t>
      </w:r>
      <w:r w:rsidRPr="0053549F">
        <w:t>omm</w:t>
      </w:r>
      <w:r w:rsidRPr="0053549F">
        <w:t>用户。</w:t>
      </w:r>
    </w:p>
    <w:p w14:paraId="00A4B71C" w14:textId="6281E87C" w:rsidR="00621FB3" w:rsidRPr="00650313" w:rsidRDefault="007D5E9A" w:rsidP="00B63F93">
      <w:pPr>
        <w:pStyle w:val="affffc"/>
        <w:rPr>
          <w:b/>
          <w:color w:val="C7000B"/>
        </w:rPr>
      </w:pPr>
      <w:r w:rsidRPr="00B341A2">
        <w:t>[root@ecs</w:t>
      </w:r>
      <w:r w:rsidRPr="0053549F">
        <w:t>-c9bf</w:t>
      </w:r>
      <w:r w:rsidRPr="00B341A2">
        <w:t xml:space="preserve"> script]#</w:t>
      </w:r>
      <w:r>
        <w:t xml:space="preserve"> </w:t>
      </w:r>
      <w:r w:rsidR="00621FB3" w:rsidRPr="00153EEA">
        <w:rPr>
          <w:b/>
          <w:color w:val="C7000B"/>
        </w:rPr>
        <w:t xml:space="preserve">su </w:t>
      </w:r>
      <w:r w:rsidR="00264027" w:rsidRPr="00153EEA">
        <w:rPr>
          <w:b/>
          <w:color w:val="C7000B"/>
        </w:rPr>
        <w:t>-</w:t>
      </w:r>
      <w:r w:rsidR="00621FB3" w:rsidRPr="00153EEA">
        <w:rPr>
          <w:b/>
          <w:color w:val="C7000B"/>
        </w:rPr>
        <w:t xml:space="preserve"> omm</w:t>
      </w:r>
    </w:p>
    <w:p w14:paraId="6B8DC6D2" w14:textId="7D3877CE" w:rsidR="00621FB3" w:rsidRPr="0053549F" w:rsidRDefault="0092638D" w:rsidP="00B63F93">
      <w:pPr>
        <w:pStyle w:val="1e"/>
      </w:pPr>
      <w:r>
        <w:rPr>
          <w:rFonts w:hint="eastAsia"/>
        </w:rPr>
        <w:t>注：</w:t>
      </w:r>
    </w:p>
    <w:p w14:paraId="39116704" w14:textId="77777777" w:rsidR="00621FB3" w:rsidRPr="0053549F" w:rsidRDefault="00621FB3" w:rsidP="00FC6E03">
      <w:pPr>
        <w:pStyle w:val="41"/>
      </w:pPr>
      <w:r w:rsidRPr="0053549F">
        <w:t>omm</w:t>
      </w:r>
      <w:r w:rsidRPr="0053549F">
        <w:t>指的是前置脚本</w:t>
      </w:r>
      <w:r w:rsidRPr="0053549F">
        <w:t>gs_preinstall</w:t>
      </w:r>
      <w:r w:rsidRPr="0053549F">
        <w:t>中</w:t>
      </w:r>
      <w:r w:rsidRPr="0053549F">
        <w:t>-U</w:t>
      </w:r>
      <w:r w:rsidRPr="0053549F">
        <w:t>参数指定的用户。</w:t>
      </w:r>
    </w:p>
    <w:p w14:paraId="6BA9E0B0" w14:textId="77777777" w:rsidR="00621FB3" w:rsidRPr="0053549F" w:rsidRDefault="00621FB3" w:rsidP="00FC6E03">
      <w:pPr>
        <w:pStyle w:val="41"/>
      </w:pPr>
      <w:r w:rsidRPr="0053549F">
        <w:t>安装脚本</w:t>
      </w:r>
      <w:r w:rsidRPr="0053549F">
        <w:t>gs_install</w:t>
      </w:r>
      <w:r w:rsidRPr="0053549F">
        <w:t>必须以前置脚本中指定的</w:t>
      </w:r>
      <w:r w:rsidRPr="0053549F">
        <w:t>omm</w:t>
      </w:r>
      <w:r w:rsidRPr="0053549F">
        <w:t>执行，否则，脚本执行会报错。</w:t>
      </w:r>
    </w:p>
    <w:p w14:paraId="0DE615D0" w14:textId="35658296" w:rsidR="00621FB3" w:rsidRDefault="00621FB3" w:rsidP="009E3D25">
      <w:pPr>
        <w:pStyle w:val="30"/>
      </w:pPr>
      <w:r w:rsidRPr="0053549F">
        <w:t>使用</w:t>
      </w:r>
      <w:r w:rsidRPr="0053549F">
        <w:t>gs_install</w:t>
      </w:r>
      <w:r w:rsidRPr="0053549F">
        <w:t>安装</w:t>
      </w:r>
      <w:r w:rsidRPr="0053549F">
        <w:t>openGauss</w:t>
      </w:r>
      <w:r w:rsidRPr="0053549F">
        <w:t>。</w:t>
      </w:r>
    </w:p>
    <w:p w14:paraId="358D2C05" w14:textId="77409C4A" w:rsidR="002B0E53" w:rsidRDefault="002B0E53" w:rsidP="00B63F93">
      <w:pPr>
        <w:pStyle w:val="1e"/>
      </w:pPr>
      <w:r>
        <w:rPr>
          <w:rFonts w:hint="eastAsia"/>
        </w:rPr>
        <w:t>执行以下命令进行安装</w:t>
      </w:r>
    </w:p>
    <w:p w14:paraId="04B8A92A" w14:textId="12763EC4" w:rsidR="002B0E53" w:rsidRDefault="002B0E53" w:rsidP="00B63F93">
      <w:pPr>
        <w:pStyle w:val="1e"/>
      </w:pPr>
      <w:r w:rsidRPr="002B0E53">
        <w:t>gs_install -X /opt/software/openGauss/clusterconfig.xml --gsinit-parameter="--encoding=UTF8"  --dn-guc="max_process_memory=4GB"  --dn-guc="shared_buffers=256MB" --dn-guc="bulk_write_ring_size=256MB" --dn-guc="cstore_buffers=16MB"</w:t>
      </w:r>
    </w:p>
    <w:p w14:paraId="2DDC5272" w14:textId="33DC33AB" w:rsidR="008B1598" w:rsidRDefault="008B1598" w:rsidP="00B63F93">
      <w:pPr>
        <w:pStyle w:val="1e"/>
      </w:pPr>
      <w:r>
        <w:t>参数说明如下：</w:t>
      </w:r>
    </w:p>
    <w:p w14:paraId="21B6E397" w14:textId="4EDA1B86" w:rsidR="008B1598" w:rsidRDefault="00E03FD9" w:rsidP="00B63F93">
      <w:pPr>
        <w:pStyle w:val="1e"/>
      </w:pPr>
      <w:r>
        <w:t>E</w:t>
      </w:r>
      <w:r w:rsidR="008B1598" w:rsidRPr="002B0E53">
        <w:t>ncoding</w:t>
      </w:r>
      <w:r>
        <w:rPr>
          <w:rFonts w:hint="eastAsia"/>
        </w:rPr>
        <w:t>：</w:t>
      </w:r>
      <w:r w:rsidR="008B1598">
        <w:t>设置字符集；</w:t>
      </w:r>
    </w:p>
    <w:p w14:paraId="230F2DD8" w14:textId="2A945A8E" w:rsidR="008B1598" w:rsidRDefault="008B1598" w:rsidP="00B63F93">
      <w:pPr>
        <w:pStyle w:val="1e"/>
      </w:pPr>
      <w:r w:rsidRPr="002B0E53">
        <w:t>max_process_memory</w:t>
      </w:r>
      <w:r w:rsidR="00E03FD9">
        <w:rPr>
          <w:rFonts w:hint="eastAsia"/>
        </w:rPr>
        <w:t>：</w:t>
      </w:r>
      <w:r w:rsidRPr="00257FAD">
        <w:t>设置一个数据库节点可用的最大物理内存；</w:t>
      </w:r>
    </w:p>
    <w:p w14:paraId="18B639F6" w14:textId="216CF8BF" w:rsidR="008B1598" w:rsidRDefault="008B1598" w:rsidP="00B63F93">
      <w:pPr>
        <w:pStyle w:val="1e"/>
      </w:pPr>
      <w:r w:rsidRPr="002B0E53">
        <w:t>shared_buffers</w:t>
      </w:r>
      <w:r w:rsidR="00E03FD9">
        <w:rPr>
          <w:rFonts w:hint="eastAsia"/>
        </w:rPr>
        <w:t>：</w:t>
      </w:r>
      <w:r w:rsidRPr="00257FAD">
        <w:t>设置</w:t>
      </w:r>
      <w:r w:rsidRPr="00257FAD">
        <w:t>openGauss</w:t>
      </w:r>
      <w:r w:rsidRPr="00257FAD">
        <w:t>使用的共享内存大小；</w:t>
      </w:r>
    </w:p>
    <w:p w14:paraId="439E6E35" w14:textId="0F4FA0E0" w:rsidR="008B1598" w:rsidRDefault="008B1598" w:rsidP="00B63F93">
      <w:pPr>
        <w:pStyle w:val="1e"/>
      </w:pPr>
      <w:r w:rsidRPr="002B0E53">
        <w:t>bulk_write_ring_size</w:t>
      </w:r>
      <w:r w:rsidR="00E03FD9">
        <w:rPr>
          <w:rFonts w:hint="eastAsia"/>
        </w:rPr>
        <w:t>：</w:t>
      </w:r>
      <w:r w:rsidRPr="00257FAD">
        <w:t>大批量数据写入触发时，该操作使用的环形缓冲区大</w:t>
      </w:r>
      <w:r w:rsidR="00257FAD" w:rsidRPr="00257FAD">
        <w:t>小；</w:t>
      </w:r>
    </w:p>
    <w:p w14:paraId="1CFC161A" w14:textId="58FA244E" w:rsidR="008B1598" w:rsidRDefault="008B1598" w:rsidP="00B63F93">
      <w:pPr>
        <w:pStyle w:val="1e"/>
      </w:pPr>
      <w:r w:rsidRPr="002B0E53">
        <w:t>cstore_buffers</w:t>
      </w:r>
      <w:r w:rsidR="00E03FD9">
        <w:rPr>
          <w:rFonts w:hint="eastAsia"/>
        </w:rPr>
        <w:t>：</w:t>
      </w:r>
      <w:r w:rsidR="00257FAD" w:rsidRPr="00257FAD">
        <w:t>设置列存所使用的共享缓冲区的大小。</w:t>
      </w:r>
    </w:p>
    <w:p w14:paraId="531988A3" w14:textId="1DA00093" w:rsidR="001D6094" w:rsidRPr="0053549F" w:rsidRDefault="001D6094" w:rsidP="00B63F93">
      <w:pPr>
        <w:pStyle w:val="1e"/>
      </w:pPr>
      <w:r>
        <w:rPr>
          <w:rFonts w:hint="eastAsia"/>
        </w:rPr>
        <w:t>具体</w:t>
      </w:r>
      <w:r w:rsidR="00257FAD">
        <w:rPr>
          <w:rFonts w:hint="eastAsia"/>
        </w:rPr>
        <w:t>执行</w:t>
      </w:r>
      <w:r>
        <w:rPr>
          <w:rFonts w:hint="eastAsia"/>
        </w:rPr>
        <w:t>如下：</w:t>
      </w:r>
    </w:p>
    <w:p w14:paraId="4EDF7E64" w14:textId="5A3100F8" w:rsidR="00621FB3" w:rsidRPr="00717405" w:rsidRDefault="00600319" w:rsidP="00B63F93">
      <w:pPr>
        <w:pStyle w:val="affffc"/>
        <w:rPr>
          <w:b/>
          <w:color w:val="C7000B"/>
        </w:rPr>
      </w:pPr>
      <w:r w:rsidRPr="0053549F">
        <w:rPr>
          <w:snapToGrid w:val="0"/>
        </w:rPr>
        <w:t>[omm@ecs-c9bf ~]$</w:t>
      </w:r>
      <w:r w:rsidRPr="00600319">
        <w:rPr>
          <w:snapToGrid w:val="0"/>
        </w:rPr>
        <w:t xml:space="preserve"> </w:t>
      </w:r>
      <w:r w:rsidR="002B0E53" w:rsidRPr="00717405">
        <w:rPr>
          <w:b/>
          <w:color w:val="C7000B"/>
        </w:rPr>
        <w:t>gs_install -X /opt/software/openGauss/clusterconfig.xml --gsinit-parameter="--encoding=UTF8"  --dn-guc="max_process_memory=4GB"  --dn-guc="shared_buffers=256MB" --dn-guc="bulk_write_ring_size=256MB" --dn-guc="cstore_buffers=16MB"</w:t>
      </w:r>
    </w:p>
    <w:p w14:paraId="3668C3B2" w14:textId="5FB7D0B3" w:rsidR="00107578" w:rsidRPr="00564AC9" w:rsidRDefault="00621FB3" w:rsidP="00B63F93">
      <w:pPr>
        <w:pStyle w:val="1e"/>
      </w:pPr>
      <w:r w:rsidRPr="00564AC9">
        <w:t>/opt/software/ openGauss/clusterconfig.xml</w:t>
      </w:r>
      <w:r w:rsidRPr="00564AC9">
        <w:t>为</w:t>
      </w:r>
      <w:r w:rsidRPr="00564AC9">
        <w:t>openGauss</w:t>
      </w:r>
      <w:r w:rsidRPr="00564AC9">
        <w:t>配置文件的路径。在执行过程中，用户需根据提示输入数据库</w:t>
      </w:r>
      <w:r w:rsidR="00564AC9" w:rsidRPr="00564AC9">
        <w:t>管理员</w:t>
      </w:r>
      <w:r w:rsidR="00564AC9" w:rsidRPr="00263F2F">
        <w:rPr>
          <w:color w:val="C7000B"/>
        </w:rPr>
        <w:t>omm</w:t>
      </w:r>
      <w:r w:rsidR="00564AC9" w:rsidRPr="00263F2F">
        <w:rPr>
          <w:color w:val="C7000B"/>
        </w:rPr>
        <w:t>用户</w:t>
      </w:r>
      <w:r w:rsidRPr="00564AC9">
        <w:t>的密码，密码具有一定的复杂度，为保证用户正常使用该数据库，请记住输入的数据库密码。</w:t>
      </w:r>
    </w:p>
    <w:p w14:paraId="64F3BFE3" w14:textId="7AFB2268" w:rsidR="00107578" w:rsidRPr="0053549F" w:rsidRDefault="00107578" w:rsidP="00621FB3">
      <w:pPr>
        <w:rPr>
          <w:rFonts w:ascii="Huawei Sans" w:hAnsi="Huawei Sans" w:cs="Huawei Sans"/>
        </w:rPr>
      </w:pPr>
      <w:r w:rsidRPr="0053549F">
        <w:rPr>
          <w:rFonts w:ascii="Huawei Sans" w:hAnsi="Huawei Sans" w:cs="Huawei Sans"/>
        </w:rPr>
        <w:t>按照设置密码要求，设置密码为</w:t>
      </w:r>
      <w:r w:rsidR="00264027" w:rsidRPr="0053549F">
        <w:rPr>
          <w:rFonts w:ascii="Huawei Sans" w:hAnsi="Huawei Sans" w:cs="Huawei Sans"/>
        </w:rPr>
        <w:t>GaussDB</w:t>
      </w:r>
      <w:r w:rsidRPr="0053549F">
        <w:rPr>
          <w:rFonts w:ascii="Huawei Sans" w:hAnsi="Huawei Sans" w:cs="Huawei Sans"/>
        </w:rPr>
        <w:t>@123</w:t>
      </w:r>
      <w:r w:rsidR="0057175A">
        <w:rPr>
          <w:rFonts w:ascii="Huawei Sans" w:hAnsi="Huawei Sans" w:cs="Huawei Sans" w:hint="eastAsia"/>
        </w:rPr>
        <w:t>（</w:t>
      </w:r>
      <w:r w:rsidR="00735CBC" w:rsidRPr="00F262D9">
        <w:rPr>
          <w:rFonts w:ascii="Huawei Sans" w:hAnsi="Huawei Sans" w:cs="Huawei Sans"/>
          <w:b/>
          <w:color w:val="C7000B"/>
        </w:rPr>
        <w:t>建议</w:t>
      </w:r>
      <w:r w:rsidRPr="00F262D9">
        <w:rPr>
          <w:rFonts w:ascii="Huawei Sans" w:hAnsi="Huawei Sans" w:cs="Huawei Sans"/>
          <w:b/>
          <w:color w:val="C7000B"/>
        </w:rPr>
        <w:t>用户自定义设置</w:t>
      </w:r>
      <w:r w:rsidR="00915413" w:rsidRPr="00915413">
        <w:rPr>
          <w:rFonts w:ascii="Huawei Sans" w:hAnsi="Huawei Sans" w:cs="Huawei Sans"/>
          <w:b/>
          <w:color w:val="C7000B"/>
        </w:rPr>
        <w:t>复杂</w:t>
      </w:r>
      <w:r w:rsidR="00264027" w:rsidRPr="00F262D9">
        <w:rPr>
          <w:rFonts w:ascii="Huawei Sans" w:hAnsi="Huawei Sans" w:cs="Huawei Sans"/>
          <w:b/>
          <w:color w:val="C7000B"/>
        </w:rPr>
        <w:t>密码</w:t>
      </w:r>
      <w:r w:rsidR="0057175A">
        <w:rPr>
          <w:rFonts w:ascii="Huawei Sans" w:hAnsi="Huawei Sans" w:cs="Huawei Sans"/>
        </w:rPr>
        <w:t>）</w:t>
      </w:r>
      <w:r w:rsidRPr="0053549F">
        <w:rPr>
          <w:rFonts w:ascii="Huawei Sans" w:hAnsi="Huawei Sans" w:cs="Huawei Sans"/>
        </w:rPr>
        <w:t>：</w:t>
      </w:r>
    </w:p>
    <w:p w14:paraId="03246A8C" w14:textId="77777777" w:rsidR="00107578" w:rsidRPr="0053549F" w:rsidRDefault="00107578" w:rsidP="00B63F93">
      <w:pPr>
        <w:pStyle w:val="affffc"/>
      </w:pPr>
      <w:r w:rsidRPr="0053549F">
        <w:t>encrypt cipher and rand files for database.</w:t>
      </w:r>
    </w:p>
    <w:p w14:paraId="27181DE8" w14:textId="27D21A60" w:rsidR="00107578" w:rsidRPr="00650313" w:rsidRDefault="00107578" w:rsidP="00B63F93">
      <w:pPr>
        <w:pStyle w:val="affffc"/>
      </w:pPr>
      <w:r w:rsidRPr="00650313">
        <w:t>Please enter password for database:</w:t>
      </w:r>
      <w:r w:rsidR="005D7025">
        <w:t xml:space="preserve">   </w:t>
      </w:r>
      <w:r w:rsidR="005D7025" w:rsidRPr="005D7025">
        <w:rPr>
          <w:rFonts w:ascii="方正兰亭黑简体" w:eastAsia="方正兰亭黑简体" w:hint="eastAsia"/>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634004BB" w14:textId="71669524" w:rsidR="00107578" w:rsidRPr="0053549F" w:rsidRDefault="00107578" w:rsidP="005D7025">
      <w:pPr>
        <w:pStyle w:val="affffc"/>
      </w:pPr>
      <w:r w:rsidRPr="0053549F">
        <w:t>Please repeat for database:</w:t>
      </w:r>
      <w:r w:rsidR="005D7025" w:rsidRPr="005D7025">
        <w:rPr>
          <w:rFonts w:ascii="方正兰亭黑简体" w:eastAsia="方正兰亭黑简体" w:hint="eastAsia"/>
          <w:b/>
          <w:color w:val="C7000B"/>
          <w:lang w:eastAsia="zh-CN"/>
        </w:rPr>
        <w:t xml:space="preserve"> </w:t>
      </w:r>
      <w:r w:rsidR="005D7025">
        <w:rPr>
          <w:rFonts w:ascii="方正兰亭黑简体" w:eastAsia="方正兰亭黑简体"/>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549F7044" w14:textId="2A02544C" w:rsidR="00107578" w:rsidRPr="0053549F" w:rsidRDefault="00107578" w:rsidP="00B63F93">
      <w:pPr>
        <w:pStyle w:val="affffc"/>
      </w:pPr>
      <w:r w:rsidRPr="0053549F">
        <w:t>begin to create CA cert files</w:t>
      </w:r>
    </w:p>
    <w:p w14:paraId="07B2D56E" w14:textId="77777777" w:rsidR="00621FB3" w:rsidRPr="0053549F" w:rsidRDefault="00621FB3" w:rsidP="00621FB3">
      <w:pPr>
        <w:rPr>
          <w:rFonts w:ascii="Huawei Sans" w:hAnsi="Huawei Sans" w:cs="Huawei Sans"/>
        </w:rPr>
      </w:pPr>
      <w:r w:rsidRPr="0053549F">
        <w:rPr>
          <w:rFonts w:ascii="Huawei Sans" w:hAnsi="Huawei Sans" w:cs="Huawei Sans"/>
        </w:rPr>
        <w:t>设置的密码要符合复杂度要求：</w:t>
      </w:r>
    </w:p>
    <w:p w14:paraId="2E8A1190" w14:textId="77777777" w:rsidR="00621FB3" w:rsidRPr="0053549F" w:rsidRDefault="00621FB3" w:rsidP="00FC6E03">
      <w:pPr>
        <w:pStyle w:val="41"/>
      </w:pPr>
      <w:r w:rsidRPr="0053549F">
        <w:t>最少包含</w:t>
      </w:r>
      <w:r w:rsidRPr="0053549F">
        <w:t>8</w:t>
      </w:r>
      <w:r w:rsidRPr="0053549F">
        <w:t>个字符；</w:t>
      </w:r>
    </w:p>
    <w:p w14:paraId="01D094DD" w14:textId="77777777" w:rsidR="00621FB3" w:rsidRPr="0053549F" w:rsidRDefault="00621FB3" w:rsidP="00FC6E03">
      <w:pPr>
        <w:pStyle w:val="41"/>
      </w:pPr>
      <w:r w:rsidRPr="0053549F">
        <w:t>不能和用户名和当前密码（</w:t>
      </w:r>
      <w:r w:rsidRPr="0053549F">
        <w:t>ALTER</w:t>
      </w:r>
      <w:r w:rsidRPr="0053549F">
        <w:t>）相同，或和当前密码反序；</w:t>
      </w:r>
    </w:p>
    <w:p w14:paraId="39EB83B4" w14:textId="77777777" w:rsidR="00621FB3" w:rsidRPr="0053549F" w:rsidRDefault="00621FB3" w:rsidP="00FC6E03">
      <w:pPr>
        <w:pStyle w:val="41"/>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14:paraId="2ADD87F2" w14:textId="1232944F" w:rsidR="00621FB3" w:rsidRPr="0053549F" w:rsidRDefault="00F941C8" w:rsidP="00B63F93">
      <w:pPr>
        <w:pStyle w:val="1e"/>
      </w:pPr>
      <w:r>
        <w:t>显示如下内容即为安装成功</w:t>
      </w:r>
      <w:r>
        <w:rPr>
          <w:rFonts w:hint="eastAsia"/>
        </w:rPr>
        <w:t>。</w:t>
      </w:r>
    </w:p>
    <w:p w14:paraId="4E13AA34" w14:textId="05A75179" w:rsidR="00107578" w:rsidRPr="0053549F" w:rsidRDefault="00107578" w:rsidP="00B63F93">
      <w:pPr>
        <w:pStyle w:val="affffc"/>
      </w:pPr>
      <w:r w:rsidRPr="0053549F">
        <w:t>……</w:t>
      </w:r>
    </w:p>
    <w:p w14:paraId="68561B6C" w14:textId="77777777" w:rsidR="00107578" w:rsidRPr="0053549F" w:rsidRDefault="00107578" w:rsidP="00B63F93">
      <w:pPr>
        <w:pStyle w:val="affffc"/>
      </w:pPr>
      <w:r w:rsidRPr="0053549F">
        <w:t>Successfully deleted instances from all nodes.</w:t>
      </w:r>
    </w:p>
    <w:p w14:paraId="4A66FF56" w14:textId="77777777" w:rsidR="00107578" w:rsidRPr="0053549F" w:rsidRDefault="00107578" w:rsidP="00B63F93">
      <w:pPr>
        <w:pStyle w:val="affffc"/>
      </w:pPr>
      <w:r w:rsidRPr="0053549F">
        <w:lastRenderedPageBreak/>
        <w:t>Checking node configuration on all nodes.</w:t>
      </w:r>
    </w:p>
    <w:p w14:paraId="6C5E5ECE" w14:textId="77777777" w:rsidR="00107578" w:rsidRPr="0053549F" w:rsidRDefault="00107578" w:rsidP="00B63F93">
      <w:pPr>
        <w:pStyle w:val="affffc"/>
      </w:pPr>
      <w:r w:rsidRPr="0053549F">
        <w:t>Initializing instances on all nodes.</w:t>
      </w:r>
    </w:p>
    <w:p w14:paraId="7B67F97F" w14:textId="77777777" w:rsidR="00107578" w:rsidRPr="0053549F" w:rsidRDefault="00107578" w:rsidP="00B63F93">
      <w:pPr>
        <w:pStyle w:val="affffc"/>
      </w:pPr>
      <w:r w:rsidRPr="0053549F">
        <w:t>Updating instance configuration on all nodes.</w:t>
      </w:r>
    </w:p>
    <w:p w14:paraId="5EDB764B" w14:textId="77777777" w:rsidR="00107578" w:rsidRPr="0053549F" w:rsidRDefault="00107578" w:rsidP="00B63F93">
      <w:pPr>
        <w:pStyle w:val="affffc"/>
      </w:pPr>
      <w:r w:rsidRPr="0053549F">
        <w:t>Check consistence of memCheck and coresCheck on database nodes.</w:t>
      </w:r>
    </w:p>
    <w:p w14:paraId="24561083" w14:textId="77777777" w:rsidR="00107578" w:rsidRPr="0053549F" w:rsidRDefault="00107578" w:rsidP="00B63F93">
      <w:pPr>
        <w:pStyle w:val="affffc"/>
      </w:pPr>
      <w:r w:rsidRPr="0053549F">
        <w:t>Configuring pg_hba on all nodes.</w:t>
      </w:r>
    </w:p>
    <w:p w14:paraId="14C42F55" w14:textId="77777777" w:rsidR="00107578" w:rsidRPr="0053549F" w:rsidRDefault="00107578" w:rsidP="00B63F93">
      <w:pPr>
        <w:pStyle w:val="affffc"/>
      </w:pPr>
      <w:r w:rsidRPr="0053549F">
        <w:t>Configuration is completed.</w:t>
      </w:r>
    </w:p>
    <w:p w14:paraId="45589D21" w14:textId="77777777" w:rsidR="00107578" w:rsidRPr="005F6A45" w:rsidRDefault="00107578" w:rsidP="00B63F93">
      <w:pPr>
        <w:pStyle w:val="affffc"/>
        <w:rPr>
          <w:color w:val="C7000B"/>
        </w:rPr>
      </w:pPr>
      <w:r w:rsidRPr="005F6A45">
        <w:rPr>
          <w:color w:val="C7000B"/>
        </w:rPr>
        <w:t>Successfully started cluster.</w:t>
      </w:r>
    </w:p>
    <w:p w14:paraId="7390DF3D" w14:textId="77777777" w:rsidR="00107578" w:rsidRPr="005F6A45" w:rsidRDefault="00107578" w:rsidP="00B63F93">
      <w:pPr>
        <w:pStyle w:val="affffc"/>
        <w:rPr>
          <w:color w:val="C7000B"/>
        </w:rPr>
      </w:pPr>
      <w:r w:rsidRPr="005F6A45">
        <w:rPr>
          <w:color w:val="C7000B"/>
        </w:rPr>
        <w:t>Successfully installed application.</w:t>
      </w:r>
    </w:p>
    <w:p w14:paraId="10A14AB7" w14:textId="17D128B7" w:rsidR="00621FB3" w:rsidRPr="0053549F" w:rsidRDefault="00107578" w:rsidP="00B63F93">
      <w:pPr>
        <w:pStyle w:val="affffc"/>
      </w:pPr>
      <w:r w:rsidRPr="0053549F">
        <w:t>end deploy..</w:t>
      </w:r>
    </w:p>
    <w:p w14:paraId="17BCD74F" w14:textId="77777777" w:rsidR="00436595" w:rsidRPr="0053549F" w:rsidRDefault="00436595" w:rsidP="00DB23A0">
      <w:pPr>
        <w:pStyle w:val="3"/>
        <w:rPr>
          <w:rFonts w:ascii="Huawei Sans" w:hAnsi="Huawei Sans" w:cs="Huawei Sans"/>
        </w:rPr>
      </w:pPr>
      <w:bookmarkStart w:id="68" w:name="_Toc46245260"/>
      <w:bookmarkStart w:id="69" w:name="_Toc81317382"/>
      <w:r w:rsidRPr="0053549F">
        <w:rPr>
          <w:rFonts w:ascii="Huawei Sans" w:hAnsi="Huawei Sans" w:cs="Huawei Sans"/>
        </w:rPr>
        <w:t>安装生成的目录</w:t>
      </w:r>
      <w:bookmarkEnd w:id="68"/>
      <w:bookmarkEnd w:id="69"/>
    </w:p>
    <w:p w14:paraId="0A31E733" w14:textId="28B8210B" w:rsidR="00436595" w:rsidRDefault="00436595" w:rsidP="00B63F93">
      <w:pPr>
        <w:pStyle w:val="1e"/>
      </w:pPr>
      <w:r w:rsidRPr="0053549F">
        <w:t>安装后的目录及各目录下的文件说明请参见</w:t>
      </w:r>
      <w:r w:rsidRPr="0053549F">
        <w:fldChar w:fldCharType="begin"/>
      </w:r>
      <w:r w:rsidRPr="0053549F">
        <w:instrText>REF _d0e3638 \r \h</w:instrText>
      </w:r>
      <w:r w:rsidR="0053549F">
        <w:instrText xml:space="preserve"> \* MERGEFORMAT </w:instrText>
      </w:r>
      <w:r w:rsidRPr="0053549F">
        <w:fldChar w:fldCharType="separate"/>
      </w:r>
      <w:r w:rsidRPr="0053549F">
        <w:rPr>
          <w:b/>
          <w:bCs/>
        </w:rPr>
        <w:t>下表</w:t>
      </w:r>
      <w:r w:rsidRPr="0053549F">
        <w:fldChar w:fldCharType="end"/>
      </w:r>
      <w:r w:rsidRPr="0053549F">
        <w:t>。</w:t>
      </w:r>
    </w:p>
    <w:p w14:paraId="6DB86B70" w14:textId="597693CE" w:rsidR="0065675D" w:rsidRPr="0053549F" w:rsidRDefault="00284039" w:rsidP="0065675D">
      <w:pPr>
        <w:pStyle w:val="50"/>
        <w:rPr>
          <w:rFonts w:hint="eastAsia"/>
        </w:rPr>
      </w:pPr>
      <w:r>
        <w:rPr>
          <w:rFonts w:hint="eastAsia"/>
        </w:rPr>
        <w:t>安装后的目录及各目录下的文件说明</w:t>
      </w:r>
    </w:p>
    <w:tbl>
      <w:tblPr>
        <w:tblStyle w:val="V30"/>
        <w:tblW w:w="859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957"/>
      </w:tblGrid>
      <w:tr w:rsidR="00436595" w:rsidRPr="0053549F" w14:paraId="4AE04E45" w14:textId="41BA7581"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10368AF8" w14:textId="01FDF3A9" w:rsidR="00436595" w:rsidRPr="0053549F" w:rsidRDefault="00436595" w:rsidP="00436595">
            <w:pPr>
              <w:pStyle w:val="5a"/>
              <w:rPr>
                <w:rFonts w:ascii="Huawei Sans" w:hAnsi="Huawei Sans" w:cs="Huawei Sans"/>
              </w:rPr>
            </w:pPr>
            <w:r w:rsidRPr="0053549F">
              <w:rPr>
                <w:rFonts w:ascii="Huawei Sans" w:hAnsi="Huawei Sans" w:cs="Huawei Sans"/>
              </w:rPr>
              <w:t>序号</w:t>
            </w:r>
          </w:p>
        </w:tc>
        <w:tc>
          <w:tcPr>
            <w:tcW w:w="1843" w:type="dxa"/>
            <w:vAlign w:val="top"/>
          </w:tcPr>
          <w:p w14:paraId="472686A3" w14:textId="4ED3036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984" w:type="dxa"/>
            <w:vAlign w:val="top"/>
          </w:tcPr>
          <w:p w14:paraId="2C080624" w14:textId="51D5659F"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589" w:type="dxa"/>
            <w:vAlign w:val="top"/>
          </w:tcPr>
          <w:p w14:paraId="00C1BB27" w14:textId="02A86AF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3244" w:type="dxa"/>
            <w:vAlign w:val="top"/>
          </w:tcPr>
          <w:p w14:paraId="293A9AE0" w14:textId="121C564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7C4494" w:rsidRPr="0053549F" w14:paraId="1147B1B6" w14:textId="48544204"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599CA05F" w14:textId="09D3C033" w:rsidR="007C4494" w:rsidRPr="0053549F" w:rsidRDefault="007C4494" w:rsidP="00436595">
            <w:pPr>
              <w:pStyle w:val="5a"/>
              <w:rPr>
                <w:rFonts w:ascii="Huawei Sans" w:hAnsi="Huawei Sans" w:cs="Huawei Sans"/>
              </w:rPr>
            </w:pPr>
            <w:r w:rsidRPr="0053549F">
              <w:rPr>
                <w:rFonts w:ascii="Huawei Sans" w:hAnsi="Huawei Sans" w:cs="Huawei Sans"/>
              </w:rPr>
              <w:t>1</w:t>
            </w:r>
          </w:p>
        </w:tc>
        <w:tc>
          <w:tcPr>
            <w:tcW w:w="1843" w:type="dxa"/>
            <w:vMerge w:val="restart"/>
          </w:tcPr>
          <w:p w14:paraId="7C49631A" w14:textId="2BE5E1F3"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安装目录</w:t>
            </w:r>
          </w:p>
        </w:tc>
        <w:tc>
          <w:tcPr>
            <w:tcW w:w="1984" w:type="dxa"/>
            <w:vMerge w:val="restart"/>
          </w:tcPr>
          <w:p w14:paraId="266BD143" w14:textId="1FC49B58"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/opt/gaussdb/app</w:t>
            </w:r>
          </w:p>
        </w:tc>
        <w:tc>
          <w:tcPr>
            <w:tcW w:w="1589" w:type="dxa"/>
          </w:tcPr>
          <w:p w14:paraId="5597DEA6" w14:textId="590F2F66"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etc</w:t>
            </w:r>
          </w:p>
        </w:tc>
        <w:tc>
          <w:tcPr>
            <w:tcW w:w="3244" w:type="dxa"/>
          </w:tcPr>
          <w:p w14:paraId="63756799" w14:textId="54CD66F7"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cgroup</w:t>
            </w:r>
            <w:r w:rsidRPr="0053549F">
              <w:rPr>
                <w:rFonts w:ascii="Huawei Sans" w:hAnsi="Huawei Sans" w:cs="Huawei Sans"/>
              </w:rPr>
              <w:t>工具配置文件。</w:t>
            </w:r>
          </w:p>
        </w:tc>
      </w:tr>
      <w:tr w:rsidR="007C4494" w:rsidRPr="0053549F" w14:paraId="4DFE4046" w14:textId="2A1431C0" w:rsidTr="00847B65">
        <w:tc>
          <w:tcPr>
            <w:cnfStyle w:val="001000000000" w:firstRow="0" w:lastRow="0" w:firstColumn="1" w:lastColumn="0" w:oddVBand="0" w:evenVBand="0" w:oddHBand="0" w:evenHBand="0" w:firstRowFirstColumn="0" w:firstRowLastColumn="0" w:lastRowFirstColumn="0" w:lastRowLastColumn="0"/>
            <w:tcW w:w="694" w:type="dxa"/>
            <w:vMerge/>
          </w:tcPr>
          <w:p w14:paraId="58D2FAE8" w14:textId="77777777" w:rsidR="007C4494" w:rsidRPr="0053549F" w:rsidRDefault="007C4494" w:rsidP="00436595">
            <w:pPr>
              <w:pStyle w:val="5a"/>
              <w:rPr>
                <w:rFonts w:ascii="Huawei Sans" w:hAnsi="Huawei Sans" w:cs="Huawei Sans"/>
              </w:rPr>
            </w:pPr>
          </w:p>
        </w:tc>
        <w:tc>
          <w:tcPr>
            <w:tcW w:w="1843" w:type="dxa"/>
            <w:vMerge/>
          </w:tcPr>
          <w:p w14:paraId="787305E9" w14:textId="08588FF4"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6FB6AC56" w14:textId="5DE4A4DC"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75F4364" w14:textId="39E2AC35"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3244" w:type="dxa"/>
          </w:tcPr>
          <w:p w14:paraId="63C54C11" w14:textId="26C3C041"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7C4494" w:rsidRPr="0053549F" w14:paraId="59B49712" w14:textId="1F2AB326" w:rsidTr="00847B65">
        <w:tc>
          <w:tcPr>
            <w:cnfStyle w:val="001000000000" w:firstRow="0" w:lastRow="0" w:firstColumn="1" w:lastColumn="0" w:oddVBand="0" w:evenVBand="0" w:oddHBand="0" w:evenHBand="0" w:firstRowFirstColumn="0" w:firstRowLastColumn="0" w:lastRowFirstColumn="0" w:lastRowLastColumn="0"/>
            <w:tcW w:w="694" w:type="dxa"/>
            <w:vMerge/>
          </w:tcPr>
          <w:p w14:paraId="3DD39968" w14:textId="77777777" w:rsidR="007C4494" w:rsidRPr="0053549F" w:rsidRDefault="007C4494" w:rsidP="00436595">
            <w:pPr>
              <w:pStyle w:val="5a"/>
              <w:rPr>
                <w:rFonts w:ascii="Huawei Sans" w:hAnsi="Huawei Sans" w:cs="Huawei Sans"/>
              </w:rPr>
            </w:pPr>
          </w:p>
        </w:tc>
        <w:tc>
          <w:tcPr>
            <w:tcW w:w="1843" w:type="dxa"/>
            <w:vMerge/>
          </w:tcPr>
          <w:p w14:paraId="41FA5820" w14:textId="563795FB"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3C13ABDA" w14:textId="78B1D21D"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50EFB9F" w14:textId="38613CFE"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44277ABE" w14:textId="5CB6CACB"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7C4494" w:rsidRPr="0053549F" w14:paraId="6DBC5BD8" w14:textId="399C9EDE" w:rsidTr="00847B65">
        <w:tc>
          <w:tcPr>
            <w:cnfStyle w:val="001000000000" w:firstRow="0" w:lastRow="0" w:firstColumn="1" w:lastColumn="0" w:oddVBand="0" w:evenVBand="0" w:oddHBand="0" w:evenHBand="0" w:firstRowFirstColumn="0" w:firstRowLastColumn="0" w:lastRowFirstColumn="0" w:lastRowLastColumn="0"/>
            <w:tcW w:w="694" w:type="dxa"/>
            <w:vMerge/>
          </w:tcPr>
          <w:p w14:paraId="190222CE" w14:textId="77777777" w:rsidR="007C4494" w:rsidRPr="0053549F" w:rsidRDefault="007C4494" w:rsidP="00436595">
            <w:pPr>
              <w:pStyle w:val="5a"/>
              <w:rPr>
                <w:rFonts w:ascii="Huawei Sans" w:hAnsi="Huawei Sans" w:cs="Huawei Sans"/>
              </w:rPr>
            </w:pPr>
          </w:p>
        </w:tc>
        <w:tc>
          <w:tcPr>
            <w:tcW w:w="1843" w:type="dxa"/>
            <w:vMerge/>
          </w:tcPr>
          <w:p w14:paraId="2BE56DDB" w14:textId="11E17794"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BB444B4" w14:textId="1D6EE522"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1B90559" w14:textId="5B892E1C"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3244" w:type="dxa"/>
          </w:tcPr>
          <w:p w14:paraId="48878E4E" w14:textId="72639FB9"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7C4494" w:rsidRPr="0053549F" w14:paraId="72AA4F5D" w14:textId="77777777" w:rsidTr="00847B65">
        <w:tc>
          <w:tcPr>
            <w:cnfStyle w:val="001000000000" w:firstRow="0" w:lastRow="0" w:firstColumn="1" w:lastColumn="0" w:oddVBand="0" w:evenVBand="0" w:oddHBand="0" w:evenHBand="0" w:firstRowFirstColumn="0" w:firstRowLastColumn="0" w:lastRowFirstColumn="0" w:lastRowLastColumn="0"/>
            <w:tcW w:w="694" w:type="dxa"/>
          </w:tcPr>
          <w:p w14:paraId="3A28519A" w14:textId="35CF164D" w:rsidR="007C4494" w:rsidRPr="0053549F" w:rsidRDefault="007C4494" w:rsidP="007C4494">
            <w:pPr>
              <w:pStyle w:val="5a"/>
              <w:rPr>
                <w:rFonts w:ascii="Huawei Sans" w:hAnsi="Huawei Sans" w:cs="Huawei Sans"/>
              </w:rPr>
            </w:pPr>
            <w:r w:rsidRPr="0053549F">
              <w:rPr>
                <w:rFonts w:ascii="Huawei Sans" w:hAnsi="Huawei Sans" w:cs="Huawei Sans"/>
              </w:rPr>
              <w:t>2</w:t>
            </w:r>
          </w:p>
        </w:tc>
        <w:tc>
          <w:tcPr>
            <w:tcW w:w="1843" w:type="dxa"/>
          </w:tcPr>
          <w:p w14:paraId="37CF4FEC" w14:textId="36D9C55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数据目录</w:t>
            </w:r>
          </w:p>
        </w:tc>
        <w:tc>
          <w:tcPr>
            <w:tcW w:w="1984" w:type="dxa"/>
          </w:tcPr>
          <w:p w14:paraId="2739D572" w14:textId="3EC0EDB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/gaussdb/data</w:t>
            </w:r>
          </w:p>
        </w:tc>
        <w:tc>
          <w:tcPr>
            <w:tcW w:w="1589" w:type="dxa"/>
          </w:tcPr>
          <w:p w14:paraId="70BE3F8B" w14:textId="7D698E65"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data_dnxxx</w:t>
            </w:r>
          </w:p>
        </w:tc>
        <w:tc>
          <w:tcPr>
            <w:tcW w:w="3244" w:type="dxa"/>
          </w:tcPr>
          <w:p w14:paraId="77EDC929" w14:textId="06AACE92"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DBnode</w:t>
            </w:r>
            <w:r w:rsidRPr="0053549F">
              <w:rPr>
                <w:rFonts w:ascii="Huawei Sans" w:hAnsi="Huawei Sans" w:cs="Huawei Sans"/>
              </w:rPr>
              <w:t>实例的数据目录，其中主实例的目录名为</w:t>
            </w:r>
            <w:r w:rsidR="004E0E9E">
              <w:rPr>
                <w:rFonts w:ascii="Huawei Sans" w:hAnsi="Huawei Sans" w:cs="Huawei Sans"/>
              </w:rPr>
              <w:t>＂</w:t>
            </w:r>
            <w:r w:rsidRPr="0053549F">
              <w:rPr>
                <w:rFonts w:ascii="Huawei Sans" w:hAnsi="Huawei Sans" w:cs="Huawei Sans"/>
              </w:rPr>
              <w:t>data_dnxxx</w:t>
            </w:r>
            <w:r w:rsidR="004E0E9E">
              <w:rPr>
                <w:rFonts w:ascii="Huawei Sans" w:hAnsi="Huawei Sans" w:cs="Huawei Sans"/>
              </w:rPr>
              <w:t>＂</w:t>
            </w:r>
            <w:r w:rsidRPr="0053549F">
              <w:rPr>
                <w:rFonts w:ascii="Huawei Sans" w:hAnsi="Huawei Sans" w:cs="Huawei Sans"/>
              </w:rPr>
              <w:t>，</w:t>
            </w:r>
          </w:p>
          <w:p w14:paraId="4D989C20" w14:textId="784B2992"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r w:rsidRPr="0053549F">
              <w:rPr>
                <w:rFonts w:ascii="Huawei Sans" w:hAnsi="Huawei Sans" w:cs="Huawei Sans"/>
              </w:rPr>
              <w:t>data_dnSxxx</w:t>
            </w:r>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r w:rsidRPr="0053549F">
              <w:rPr>
                <w:rFonts w:ascii="Huawei Sans" w:hAnsi="Huawei Sans" w:cs="Huawei Sans"/>
              </w:rPr>
              <w:t>DBnode</w:t>
            </w:r>
            <w:r w:rsidRPr="0053549F">
              <w:rPr>
                <w:rFonts w:ascii="Huawei Sans" w:hAnsi="Huawei Sans" w:cs="Huawei Sans"/>
              </w:rPr>
              <w:t>编号。</w:t>
            </w:r>
          </w:p>
        </w:tc>
      </w:tr>
      <w:tr w:rsidR="007C4494" w:rsidRPr="0053549F" w14:paraId="7E78373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0AB39787" w14:textId="63C0BA46" w:rsidR="007C4494" w:rsidRPr="0053549F" w:rsidRDefault="007C4494" w:rsidP="007C4494">
            <w:pPr>
              <w:pStyle w:val="5a"/>
              <w:rPr>
                <w:rFonts w:ascii="Huawei Sans" w:hAnsi="Huawei Sans" w:cs="Huawei Sans"/>
              </w:rPr>
            </w:pPr>
            <w:r w:rsidRPr="0053549F">
              <w:rPr>
                <w:rFonts w:ascii="Huawei Sans" w:hAnsi="Huawei Sans" w:cs="Huawei Sans"/>
              </w:rPr>
              <w:t>3</w:t>
            </w:r>
          </w:p>
        </w:tc>
        <w:tc>
          <w:tcPr>
            <w:tcW w:w="1843" w:type="dxa"/>
            <w:vMerge w:val="restart"/>
          </w:tcPr>
          <w:p w14:paraId="26C8C985" w14:textId="50894F6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日志目录</w:t>
            </w:r>
          </w:p>
        </w:tc>
        <w:tc>
          <w:tcPr>
            <w:tcW w:w="1984" w:type="dxa"/>
            <w:vMerge w:val="restart"/>
          </w:tcPr>
          <w:p w14:paraId="16AE7C6D"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/var/log/gaussdb/</w:t>
            </w:r>
            <w:r w:rsidRPr="0053549F">
              <w:rPr>
                <w:rFonts w:ascii="Huawei Sans" w:hAnsi="Huawei Sans" w:cs="Huawei Sans"/>
              </w:rPr>
              <w:t>用户名</w:t>
            </w:r>
          </w:p>
          <w:p w14:paraId="7FE7C4FC" w14:textId="10AD07D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797CF74C" w14:textId="28A72A58"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3244" w:type="dxa"/>
          </w:tcPr>
          <w:p w14:paraId="4A281346" w14:textId="7B252248"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7C4494" w:rsidRPr="0053549F" w14:paraId="5C639E77"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64EB7AE5" w14:textId="77777777" w:rsidR="007C4494" w:rsidRPr="0053549F" w:rsidRDefault="007C4494" w:rsidP="007C4494">
            <w:pPr>
              <w:pStyle w:val="5a"/>
              <w:rPr>
                <w:rFonts w:ascii="Huawei Sans" w:hAnsi="Huawei Sans" w:cs="Huawei Sans"/>
              </w:rPr>
            </w:pPr>
          </w:p>
        </w:tc>
        <w:tc>
          <w:tcPr>
            <w:tcW w:w="1843" w:type="dxa"/>
            <w:vMerge/>
          </w:tcPr>
          <w:p w14:paraId="38D68054"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805E7E4" w14:textId="27F254D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59DD358" w14:textId="74B75B40"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gs_profile</w:t>
            </w:r>
          </w:p>
        </w:tc>
        <w:tc>
          <w:tcPr>
            <w:tcW w:w="3244" w:type="dxa"/>
          </w:tcPr>
          <w:p w14:paraId="02C1B5AF" w14:textId="31BD7A8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7C4494" w:rsidRPr="0053549F" w14:paraId="65B32B03"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12BE677E" w14:textId="77777777" w:rsidR="007C4494" w:rsidRPr="0053549F" w:rsidRDefault="007C4494" w:rsidP="007C4494">
            <w:pPr>
              <w:pStyle w:val="5a"/>
              <w:rPr>
                <w:rFonts w:ascii="Huawei Sans" w:hAnsi="Huawei Sans" w:cs="Huawei Sans"/>
              </w:rPr>
            </w:pPr>
          </w:p>
        </w:tc>
        <w:tc>
          <w:tcPr>
            <w:tcW w:w="1843" w:type="dxa"/>
            <w:vMerge/>
          </w:tcPr>
          <w:p w14:paraId="2D9508CB"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7F1A2E" w14:textId="56445E7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2C1C26A9" w14:textId="41EB452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3244" w:type="dxa"/>
          </w:tcPr>
          <w:p w14:paraId="0FE35345"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14:paraId="4F03F3F7" w14:textId="1EFE2C26"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w:t>
            </w:r>
            <w:r w:rsidRPr="0053549F">
              <w:rPr>
                <w:rFonts w:ascii="Huawei Sans" w:hAnsi="Huawei Sans" w:cs="Huawei Sans"/>
              </w:rPr>
              <w:lastRenderedPageBreak/>
              <w:t>志，</w:t>
            </w:r>
            <w:r w:rsidRPr="0053549F">
              <w:rPr>
                <w:rFonts w:ascii="Huawei Sans" w:hAnsi="Huawei Sans" w:cs="Huawei Sans"/>
              </w:rPr>
              <w:t>gs_om</w:t>
            </w:r>
            <w:r w:rsidRPr="0053549F">
              <w:rPr>
                <w:rFonts w:ascii="Huawei Sans" w:hAnsi="Huawei Sans" w:cs="Huawei Sans"/>
              </w:rPr>
              <w:t>接口的日志，前置接口的日志，节点替换接口的日志等。</w:t>
            </w:r>
          </w:p>
        </w:tc>
      </w:tr>
      <w:tr w:rsidR="007C4494" w:rsidRPr="0053549F" w14:paraId="58DAC7C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2585FB97" w14:textId="77777777" w:rsidR="007C4494" w:rsidRPr="0053549F" w:rsidRDefault="007C4494" w:rsidP="007C4494">
            <w:pPr>
              <w:pStyle w:val="5a"/>
              <w:rPr>
                <w:rFonts w:ascii="Huawei Sans" w:hAnsi="Huawei Sans" w:cs="Huawei Sans"/>
              </w:rPr>
            </w:pPr>
          </w:p>
        </w:tc>
        <w:tc>
          <w:tcPr>
            <w:tcW w:w="1843" w:type="dxa"/>
            <w:vMerge/>
          </w:tcPr>
          <w:p w14:paraId="2011A01B"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5F37F3E3" w14:textId="63CAC2B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09441A2" w14:textId="7FE449E1"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pg_audit</w:t>
            </w:r>
          </w:p>
        </w:tc>
        <w:tc>
          <w:tcPr>
            <w:tcW w:w="3244" w:type="dxa"/>
          </w:tcPr>
          <w:p w14:paraId="52A6821F" w14:textId="556D1B9C"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7C4494" w:rsidRPr="0053549F" w14:paraId="731756BE"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5C2F5E3B" w14:textId="77777777" w:rsidR="007C4494" w:rsidRPr="0053549F" w:rsidRDefault="007C4494" w:rsidP="007C4494">
            <w:pPr>
              <w:pStyle w:val="5a"/>
              <w:rPr>
                <w:rFonts w:ascii="Huawei Sans" w:hAnsi="Huawei Sans" w:cs="Huawei Sans"/>
              </w:rPr>
            </w:pPr>
          </w:p>
        </w:tc>
        <w:tc>
          <w:tcPr>
            <w:tcW w:w="1843" w:type="dxa"/>
            <w:vMerge/>
          </w:tcPr>
          <w:p w14:paraId="203EF313"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29FFDA20" w14:textId="237D3EE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75FB645" w14:textId="1E4AA392"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pg_log</w:t>
            </w:r>
          </w:p>
        </w:tc>
        <w:tc>
          <w:tcPr>
            <w:tcW w:w="3244" w:type="dxa"/>
          </w:tcPr>
          <w:p w14:paraId="0DE05B32" w14:textId="1D33E39B"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7C4494" w:rsidRPr="0053549F" w14:paraId="5807278F"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74C3154B" w14:textId="0EFF2412" w:rsidR="007C4494" w:rsidRPr="0053549F" w:rsidRDefault="007C4494" w:rsidP="007C4494">
            <w:pPr>
              <w:pStyle w:val="5a"/>
              <w:rPr>
                <w:rFonts w:ascii="Huawei Sans" w:hAnsi="Huawei Sans" w:cs="Huawei Sans"/>
              </w:rPr>
            </w:pPr>
            <w:r w:rsidRPr="0053549F">
              <w:rPr>
                <w:rFonts w:ascii="Huawei Sans" w:hAnsi="Huawei Sans" w:cs="Huawei Sans"/>
              </w:rPr>
              <w:t>4</w:t>
            </w:r>
          </w:p>
        </w:tc>
        <w:tc>
          <w:tcPr>
            <w:tcW w:w="1843" w:type="dxa"/>
            <w:vMerge w:val="restart"/>
          </w:tcPr>
          <w:p w14:paraId="7B14DBD3" w14:textId="6D178999"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系统工具目录</w:t>
            </w:r>
          </w:p>
        </w:tc>
        <w:tc>
          <w:tcPr>
            <w:tcW w:w="1984" w:type="dxa"/>
            <w:vMerge w:val="restart"/>
          </w:tcPr>
          <w:p w14:paraId="1D407F78"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/opt/huawei/wisequery</w:t>
            </w:r>
          </w:p>
          <w:p w14:paraId="6A4217F9" w14:textId="496D8F6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49EA213" w14:textId="6569C84F"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3244" w:type="dxa"/>
          </w:tcPr>
          <w:p w14:paraId="54BC549F" w14:textId="13A975DA"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r w:rsidRPr="0053549F">
              <w:rPr>
                <w:rFonts w:ascii="Huawei Sans" w:hAnsi="Huawei Sans" w:cs="Huawei Sans"/>
              </w:rPr>
              <w:t>openGauss</w:t>
            </w:r>
            <w:r w:rsidRPr="0053549F">
              <w:rPr>
                <w:rFonts w:ascii="Huawei Sans" w:hAnsi="Huawei Sans" w:cs="Huawei Sans"/>
              </w:rPr>
              <w:t>用户进行</w:t>
            </w:r>
            <w:r w:rsidRPr="0053549F">
              <w:rPr>
                <w:rFonts w:ascii="Huawei Sans" w:hAnsi="Huawei Sans" w:cs="Huawei Sans"/>
              </w:rPr>
              <w:t>openGauss</w:t>
            </w:r>
            <w:r w:rsidRPr="0053549F">
              <w:rPr>
                <w:rFonts w:ascii="Huawei Sans" w:hAnsi="Huawei Sans" w:cs="Huawei Sans"/>
              </w:rPr>
              <w:t>管理的脚本文件。</w:t>
            </w:r>
          </w:p>
        </w:tc>
      </w:tr>
      <w:tr w:rsidR="007C4494" w:rsidRPr="0053549F" w14:paraId="6037FD92"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77A14157" w14:textId="77777777" w:rsidR="007C4494" w:rsidRPr="0053549F" w:rsidRDefault="007C4494" w:rsidP="007C4494">
            <w:pPr>
              <w:pStyle w:val="5a"/>
              <w:rPr>
                <w:rFonts w:ascii="Huawei Sans" w:hAnsi="Huawei Sans" w:cs="Huawei Sans"/>
              </w:rPr>
            </w:pPr>
          </w:p>
        </w:tc>
        <w:tc>
          <w:tcPr>
            <w:tcW w:w="1843" w:type="dxa"/>
            <w:vMerge/>
          </w:tcPr>
          <w:p w14:paraId="00549D5F"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25F53E" w14:textId="01CA173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03E1A0D" w14:textId="29F2858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797A345E" w14:textId="7A88DA8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14:paraId="7CF29323" w14:textId="71919DEC" w:rsidR="007C4494" w:rsidRPr="0053549F" w:rsidRDefault="007C4494" w:rsidP="007C4494">
      <w:pPr>
        <w:topLinePunct w:val="0"/>
        <w:adjustRightInd/>
        <w:snapToGrid/>
        <w:spacing w:before="0" w:after="0" w:line="240" w:lineRule="auto"/>
        <w:ind w:left="0"/>
        <w:rPr>
          <w:rFonts w:ascii="Huawei Sans" w:eastAsia="方正兰亭黑简体" w:hAnsi="Huawei Sans" w:cs="Huawei Sans"/>
          <w:noProof/>
          <w:sz w:val="32"/>
          <w:szCs w:val="32"/>
        </w:rPr>
      </w:pPr>
      <w:r w:rsidRPr="0053549F">
        <w:rPr>
          <w:rFonts w:ascii="Huawei Sans" w:hAnsi="Huawei Sans" w:cs="Huawei Sans"/>
        </w:rPr>
        <w:br w:type="page"/>
      </w:r>
    </w:p>
    <w:p w14:paraId="393D9520" w14:textId="77777777" w:rsidR="007C4494" w:rsidRPr="0053549F" w:rsidRDefault="007C4494" w:rsidP="00F7725D">
      <w:pPr>
        <w:pStyle w:val="1"/>
      </w:pPr>
      <w:bookmarkStart w:id="70" w:name="_Toc47516447"/>
      <w:bookmarkStart w:id="71" w:name="_Toc81317383"/>
      <w:r w:rsidRPr="0053549F">
        <w:lastRenderedPageBreak/>
        <w:t>数据库使用</w:t>
      </w:r>
      <w:bookmarkEnd w:id="70"/>
      <w:bookmarkEnd w:id="71"/>
    </w:p>
    <w:p w14:paraId="0A8EADAB" w14:textId="77777777" w:rsidR="007C4494" w:rsidRPr="0053549F" w:rsidRDefault="007C4494" w:rsidP="00B63F93">
      <w:pPr>
        <w:pStyle w:val="1e"/>
      </w:pPr>
      <w:r w:rsidRPr="0053549F">
        <w:t>本节描述使用数据库的基本操作。通过此节您可以完成创建数据库、创建表及向表中插入数据和查询表中数据等操作。</w:t>
      </w:r>
    </w:p>
    <w:p w14:paraId="1EA91FB6" w14:textId="77777777" w:rsidR="007C4494" w:rsidRPr="0053549F" w:rsidRDefault="007C4494" w:rsidP="007C4494">
      <w:pPr>
        <w:pStyle w:val="2"/>
        <w:rPr>
          <w:rFonts w:ascii="Huawei Sans" w:hAnsi="Huawei Sans" w:cs="Huawei Sans"/>
        </w:rPr>
      </w:pPr>
      <w:bookmarkStart w:id="72" w:name="_Toc47516448"/>
      <w:bookmarkStart w:id="73" w:name="_Toc81317384"/>
      <w:r w:rsidRPr="0053549F">
        <w:rPr>
          <w:rFonts w:ascii="Huawei Sans" w:hAnsi="Huawei Sans" w:cs="Huawei Sans"/>
        </w:rPr>
        <w:t>前提条件</w:t>
      </w:r>
      <w:bookmarkEnd w:id="72"/>
      <w:bookmarkEnd w:id="73"/>
    </w:p>
    <w:p w14:paraId="5932517F" w14:textId="4B21FA34" w:rsidR="007C4494" w:rsidRDefault="007C4494" w:rsidP="00FC6E03">
      <w:pPr>
        <w:pStyle w:val="41"/>
      </w:pPr>
      <w:r w:rsidRPr="0053549F">
        <w:t>openGauss</w:t>
      </w:r>
      <w:r w:rsidRPr="0053549F">
        <w:t>正常运行。</w:t>
      </w:r>
    </w:p>
    <w:p w14:paraId="42C980FF" w14:textId="415E9F78" w:rsidR="00F7272E" w:rsidRPr="0053549F" w:rsidRDefault="00F7272E" w:rsidP="00FC6E03">
      <w:pPr>
        <w:pStyle w:val="41"/>
      </w:pPr>
      <w:r w:rsidRPr="00E8685F">
        <w:rPr>
          <w:rFonts w:hint="eastAsia"/>
        </w:rPr>
        <w:t>由于</w:t>
      </w:r>
      <w:r>
        <w:rPr>
          <w:rFonts w:hint="eastAsia"/>
        </w:rPr>
        <w:t>本实验是对</w:t>
      </w:r>
      <w:r>
        <w:rPr>
          <w:rFonts w:hint="eastAsia"/>
        </w:rPr>
        <w:t>openGauss</w:t>
      </w:r>
      <w:r>
        <w:rPr>
          <w:rFonts w:hint="eastAsia"/>
        </w:rPr>
        <w:t>数据库的基本使用，需要掌握</w:t>
      </w:r>
      <w:r>
        <w:rPr>
          <w:rFonts w:hint="eastAsia"/>
        </w:rPr>
        <w:t>openGauss</w:t>
      </w:r>
      <w:r>
        <w:rPr>
          <w:rFonts w:hint="eastAsia"/>
        </w:rPr>
        <w:t>数据库的基本操作和</w:t>
      </w:r>
      <w:r>
        <w:rPr>
          <w:rFonts w:hint="eastAsia"/>
        </w:rPr>
        <w:t>SQL</w:t>
      </w:r>
      <w:r>
        <w:rPr>
          <w:rFonts w:hint="eastAsia"/>
        </w:rPr>
        <w:t>语法，</w:t>
      </w:r>
      <w:r>
        <w:rPr>
          <w:rFonts w:hint="eastAsia"/>
        </w:rPr>
        <w:t>openGauss</w:t>
      </w:r>
      <w:r>
        <w:rPr>
          <w:rFonts w:hint="eastAsia"/>
        </w:rPr>
        <w:t>数据库</w:t>
      </w:r>
      <w:r w:rsidR="007A08C6" w:rsidRPr="007A08C6">
        <w:rPr>
          <w:rFonts w:hint="eastAsia"/>
        </w:rPr>
        <w:t>支持</w:t>
      </w:r>
      <w:r w:rsidR="007A08C6" w:rsidRPr="007A08C6">
        <w:t>SQL2003</w:t>
      </w:r>
      <w:r w:rsidR="007A08C6" w:rsidRPr="007A08C6">
        <w:t>标准语法</w:t>
      </w:r>
      <w:r w:rsidR="00FC0E8D">
        <w:rPr>
          <w:rFonts w:hint="eastAsia"/>
        </w:rPr>
        <w:t>，</w:t>
      </w:r>
      <w:r>
        <w:rPr>
          <w:rFonts w:hint="eastAsia"/>
        </w:rPr>
        <w:t>数据库基本操作参见</w:t>
      </w:r>
      <w:hyperlink w:anchor="_附录二：openGauss数据库基本操作" w:history="1">
        <w:r w:rsidRPr="0009368C">
          <w:rPr>
            <w:rStyle w:val="ad"/>
            <w:rFonts w:hint="eastAsia"/>
            <w:b/>
          </w:rPr>
          <w:t>附录二</w:t>
        </w:r>
      </w:hyperlink>
      <w:r>
        <w:rPr>
          <w:rFonts w:hint="eastAsia"/>
        </w:rPr>
        <w:t>。</w:t>
      </w:r>
    </w:p>
    <w:p w14:paraId="09BEAC7E" w14:textId="50CCC46A" w:rsidR="007C4494" w:rsidRPr="0053549F" w:rsidRDefault="007C4494" w:rsidP="007C4494">
      <w:pPr>
        <w:pStyle w:val="2"/>
        <w:rPr>
          <w:rFonts w:ascii="Huawei Sans" w:hAnsi="Huawei Sans" w:cs="Huawei Sans"/>
        </w:rPr>
      </w:pPr>
      <w:bookmarkStart w:id="74" w:name="_Toc81317385"/>
      <w:r w:rsidRPr="0053549F">
        <w:rPr>
          <w:rFonts w:ascii="Huawei Sans" w:hAnsi="Huawei Sans" w:cs="Huawei Sans"/>
        </w:rPr>
        <w:t>操作步骤</w:t>
      </w:r>
      <w:bookmarkEnd w:id="74"/>
    </w:p>
    <w:p w14:paraId="5D6DCF69" w14:textId="68CA64EC" w:rsidR="007C4494" w:rsidRPr="0053549F" w:rsidRDefault="00054A1A" w:rsidP="009E3D25">
      <w:pPr>
        <w:pStyle w:val="30"/>
      </w:pPr>
      <w:r>
        <w:rPr>
          <w:rFonts w:hint="eastAsia"/>
        </w:rPr>
        <w:t>在</w:t>
      </w:r>
      <w:r w:rsidRPr="0053549F">
        <w:t>数据库主节点</w:t>
      </w:r>
      <w:r>
        <w:rPr>
          <w:rFonts w:hint="eastAsia"/>
        </w:rPr>
        <w:t>服务器上，切换</w:t>
      </w:r>
      <w:r w:rsidR="00F160BF">
        <w:rPr>
          <w:rFonts w:hint="eastAsia"/>
        </w:rPr>
        <w:t>至</w:t>
      </w:r>
      <w:r w:rsidRPr="0053549F">
        <w:t>omm</w:t>
      </w:r>
      <w:r w:rsidR="007C4494" w:rsidRPr="0053549F">
        <w:t>操作系统用户</w:t>
      </w:r>
      <w:r>
        <w:rPr>
          <w:rFonts w:hint="eastAsia"/>
        </w:rPr>
        <w:t>环境</w:t>
      </w:r>
      <w:r w:rsidR="007C4494" w:rsidRPr="0053549F">
        <w:t>。</w:t>
      </w:r>
    </w:p>
    <w:p w14:paraId="58BAC78F" w14:textId="30C3F6C8" w:rsidR="007C4494" w:rsidRDefault="003B661F" w:rsidP="00B63F93">
      <w:pPr>
        <w:pStyle w:val="affffc"/>
        <w:rPr>
          <w:lang w:eastAsia="zh-CN"/>
        </w:rPr>
      </w:pPr>
      <w:r w:rsidRPr="00B341A2">
        <w:t>[root@ecs</w:t>
      </w:r>
      <w:r w:rsidRPr="0053549F">
        <w:t>-c9bf</w:t>
      </w:r>
      <w:r w:rsidRPr="00B341A2">
        <w:t xml:space="preserve"> script]#</w:t>
      </w:r>
      <w:r>
        <w:t xml:space="preserve"> </w:t>
      </w:r>
      <w:r w:rsidR="00107578" w:rsidRPr="002B15E5">
        <w:rPr>
          <w:b/>
          <w:color w:val="C7000B"/>
        </w:rPr>
        <w:t>su - omm</w:t>
      </w:r>
      <w:r w:rsidR="007C4494" w:rsidRPr="0053549F">
        <w:rPr>
          <w:lang w:eastAsia="zh-CN"/>
        </w:rPr>
        <w:t xml:space="preserve"> </w:t>
      </w:r>
    </w:p>
    <w:p w14:paraId="299B4BFC" w14:textId="2B860198" w:rsidR="00F73124" w:rsidRPr="0053549F" w:rsidRDefault="00F73124" w:rsidP="00F73124">
      <w:pPr>
        <w:pStyle w:val="30"/>
      </w:pPr>
      <w:r>
        <w:rPr>
          <w:rFonts w:hint="eastAsia"/>
        </w:rPr>
        <w:t>查看</w:t>
      </w:r>
      <w:r>
        <w:t>服务</w:t>
      </w:r>
      <w:r>
        <w:rPr>
          <w:rFonts w:hint="eastAsia"/>
        </w:rPr>
        <w:t>是否启动</w:t>
      </w:r>
      <w:r>
        <w:t>。</w:t>
      </w:r>
    </w:p>
    <w:p w14:paraId="45BEC5D5" w14:textId="77777777" w:rsidR="00F73124" w:rsidRPr="00203604" w:rsidRDefault="00F73124" w:rsidP="00F73124">
      <w:pPr>
        <w:pStyle w:val="affffc"/>
        <w:rPr>
          <w:snapToGrid w:val="0"/>
        </w:rPr>
      </w:pPr>
      <w:r w:rsidRPr="00203604">
        <w:rPr>
          <w:snapToGrid w:val="0"/>
        </w:rPr>
        <w:t>[o</w:t>
      </w:r>
      <w:r>
        <w:rPr>
          <w:snapToGrid w:val="0"/>
        </w:rPr>
        <w:t xml:space="preserve">mm@ecs-9a68 ~]$ </w:t>
      </w:r>
      <w:r w:rsidRPr="002B15E5">
        <w:rPr>
          <w:b/>
          <w:color w:val="C7000B"/>
        </w:rPr>
        <w:t>gs_om -t status</w:t>
      </w:r>
    </w:p>
    <w:p w14:paraId="42B85A90" w14:textId="77777777" w:rsidR="00F73124" w:rsidRPr="00203604" w:rsidRDefault="00F73124" w:rsidP="00F73124">
      <w:pPr>
        <w:pStyle w:val="affffc"/>
        <w:rPr>
          <w:snapToGrid w:val="0"/>
        </w:rPr>
      </w:pPr>
      <w:r w:rsidRPr="00203604">
        <w:rPr>
          <w:snapToGrid w:val="0"/>
        </w:rPr>
        <w:t>-----------------------------------------------------------------------</w:t>
      </w:r>
    </w:p>
    <w:p w14:paraId="37F39480" w14:textId="77777777" w:rsidR="00F73124" w:rsidRPr="00203604" w:rsidRDefault="00F73124" w:rsidP="00F73124">
      <w:pPr>
        <w:pStyle w:val="affffc"/>
        <w:rPr>
          <w:snapToGrid w:val="0"/>
        </w:rPr>
      </w:pPr>
      <w:r w:rsidRPr="00203604">
        <w:rPr>
          <w:snapToGrid w:val="0"/>
        </w:rPr>
        <w:t>cluster_state   : Normal</w:t>
      </w:r>
    </w:p>
    <w:p w14:paraId="1694D675" w14:textId="77777777" w:rsidR="00F73124" w:rsidRPr="00203604" w:rsidRDefault="00F73124" w:rsidP="00F73124">
      <w:pPr>
        <w:pStyle w:val="affffc"/>
        <w:rPr>
          <w:snapToGrid w:val="0"/>
        </w:rPr>
      </w:pPr>
      <w:r w:rsidRPr="00203604">
        <w:rPr>
          <w:snapToGrid w:val="0"/>
        </w:rPr>
        <w:t>redistributing  : No</w:t>
      </w:r>
    </w:p>
    <w:p w14:paraId="3A900F6C" w14:textId="77777777" w:rsidR="00F73124" w:rsidRPr="00203604" w:rsidRDefault="00F73124" w:rsidP="00F73124">
      <w:pPr>
        <w:pStyle w:val="affffc"/>
        <w:rPr>
          <w:snapToGrid w:val="0"/>
        </w:rPr>
      </w:pPr>
      <w:r w:rsidRPr="00203604">
        <w:rPr>
          <w:snapToGrid w:val="0"/>
        </w:rPr>
        <w:t>-----------------------------------------------------------------------</w:t>
      </w:r>
    </w:p>
    <w:p w14:paraId="4D3672D5" w14:textId="67E2639E" w:rsidR="007C4494" w:rsidRPr="0053549F" w:rsidRDefault="007C4494" w:rsidP="009E3D25">
      <w:pPr>
        <w:pStyle w:val="30"/>
      </w:pPr>
      <w:r w:rsidRPr="0053549F">
        <w:t>启动</w:t>
      </w:r>
      <w:r w:rsidR="006A25E4" w:rsidRPr="0053549F">
        <w:t>数据库</w:t>
      </w:r>
      <w:r w:rsidRPr="0053549F">
        <w:t>服务</w:t>
      </w:r>
      <w:r w:rsidR="006A25E4">
        <w:rPr>
          <w:rFonts w:hint="eastAsia"/>
        </w:rPr>
        <w:t>（可选操作，如未启动，请按此步骤启动）</w:t>
      </w:r>
      <w:r w:rsidR="009F0322" w:rsidRPr="0053549F">
        <w:t>。</w:t>
      </w:r>
    </w:p>
    <w:p w14:paraId="65921F14" w14:textId="2154A217" w:rsidR="007C4494" w:rsidRPr="0053549F" w:rsidRDefault="007C4494" w:rsidP="00B63F93">
      <w:pPr>
        <w:pStyle w:val="affffc"/>
        <w:rPr>
          <w:b/>
          <w:snapToGrid w:val="0"/>
        </w:rPr>
      </w:pPr>
      <w:r w:rsidRPr="0053549F">
        <w:rPr>
          <w:snapToGrid w:val="0"/>
        </w:rPr>
        <w:t xml:space="preserve">[omm@ecs-c9bf ~]$ </w:t>
      </w:r>
      <w:r w:rsidRPr="002B15E5">
        <w:rPr>
          <w:b/>
          <w:color w:val="C7000B"/>
        </w:rPr>
        <w:t>gs_om -t start</w:t>
      </w:r>
    </w:p>
    <w:p w14:paraId="31BF25FF" w14:textId="77777777" w:rsidR="007C4494" w:rsidRPr="0053549F" w:rsidRDefault="007C4494" w:rsidP="00B63F93">
      <w:pPr>
        <w:pStyle w:val="affffc"/>
        <w:rPr>
          <w:snapToGrid w:val="0"/>
        </w:rPr>
      </w:pPr>
      <w:r w:rsidRPr="0053549F">
        <w:rPr>
          <w:snapToGrid w:val="0"/>
        </w:rPr>
        <w:t>Starting cluster.</w:t>
      </w:r>
    </w:p>
    <w:p w14:paraId="0D21786A" w14:textId="77777777" w:rsidR="007C4494" w:rsidRPr="0053549F" w:rsidRDefault="007C4494" w:rsidP="00B63F93">
      <w:pPr>
        <w:pStyle w:val="affffc"/>
        <w:rPr>
          <w:snapToGrid w:val="0"/>
        </w:rPr>
      </w:pPr>
      <w:r w:rsidRPr="0053549F">
        <w:rPr>
          <w:snapToGrid w:val="0"/>
        </w:rPr>
        <w:t>=========================================</w:t>
      </w:r>
    </w:p>
    <w:p w14:paraId="581526A4" w14:textId="77777777" w:rsidR="007C4494" w:rsidRPr="0053549F" w:rsidRDefault="007C4494" w:rsidP="00B63F93">
      <w:pPr>
        <w:pStyle w:val="affffc"/>
        <w:rPr>
          <w:snapToGrid w:val="0"/>
        </w:rPr>
      </w:pPr>
      <w:r w:rsidRPr="0053549F">
        <w:rPr>
          <w:snapToGrid w:val="0"/>
        </w:rPr>
        <w:t>=========================================</w:t>
      </w:r>
    </w:p>
    <w:p w14:paraId="3E783AE5" w14:textId="77777777" w:rsidR="007C4494" w:rsidRDefault="007C4494" w:rsidP="00B63F93">
      <w:pPr>
        <w:pStyle w:val="affffc"/>
        <w:rPr>
          <w:snapToGrid w:val="0"/>
        </w:rPr>
      </w:pPr>
      <w:r w:rsidRPr="0053549F">
        <w:rPr>
          <w:snapToGrid w:val="0"/>
        </w:rPr>
        <w:t>Successfully started.</w:t>
      </w:r>
    </w:p>
    <w:p w14:paraId="25782A73" w14:textId="77777777" w:rsidR="007C4494" w:rsidRPr="0053549F" w:rsidRDefault="007C4494" w:rsidP="009E3D25">
      <w:pPr>
        <w:pStyle w:val="30"/>
      </w:pPr>
      <w:r w:rsidRPr="0053549F">
        <w:t>连接数据库。</w:t>
      </w:r>
    </w:p>
    <w:p w14:paraId="0E014DA7" w14:textId="2423B68F" w:rsidR="007C4494" w:rsidRPr="00717405" w:rsidRDefault="00B975DB" w:rsidP="00B63F93">
      <w:pPr>
        <w:pStyle w:val="affffc"/>
        <w:rPr>
          <w:b/>
          <w:color w:val="C7000B"/>
        </w:rPr>
      </w:pPr>
      <w:r w:rsidRPr="0053549F">
        <w:rPr>
          <w:snapToGrid w:val="0"/>
        </w:rPr>
        <w:t>[omm@ecs-c9bf ~]$</w:t>
      </w:r>
      <w:r w:rsidR="002B15E5" w:rsidRPr="002B15E5">
        <w:rPr>
          <w:snapToGrid w:val="0"/>
        </w:rPr>
        <w:t xml:space="preserve"> </w:t>
      </w:r>
      <w:r w:rsidR="007C4494" w:rsidRPr="00717405">
        <w:rPr>
          <w:b/>
          <w:color w:val="C7000B"/>
        </w:rPr>
        <w:t>gsql -d postgres -p 26000</w:t>
      </w:r>
      <w:r w:rsidR="00AC720F" w:rsidRPr="00717405">
        <w:rPr>
          <w:b/>
          <w:color w:val="C7000B"/>
        </w:rPr>
        <w:t xml:space="preserve"> -r</w:t>
      </w:r>
      <w:r w:rsidR="007C4494" w:rsidRPr="00717405">
        <w:rPr>
          <w:b/>
          <w:color w:val="C7000B"/>
        </w:rPr>
        <w:t xml:space="preserve"> </w:t>
      </w:r>
    </w:p>
    <w:p w14:paraId="630CCB45" w14:textId="77777777" w:rsidR="007C4494" w:rsidRPr="0053549F" w:rsidRDefault="007C4494" w:rsidP="00B63F93">
      <w:pPr>
        <w:pStyle w:val="1e"/>
      </w:pPr>
      <w:r w:rsidRPr="0053549F">
        <w:t>当结果显示为如下信息，则表示连接成功。</w:t>
      </w:r>
    </w:p>
    <w:p w14:paraId="7CDEFA78" w14:textId="16942702" w:rsidR="007C4494" w:rsidRPr="0053549F" w:rsidRDefault="007C4494" w:rsidP="00B63F93">
      <w:pPr>
        <w:pStyle w:val="affffc"/>
        <w:rPr>
          <w:snapToGrid w:val="0"/>
          <w:lang w:eastAsia="zh-CN"/>
        </w:rPr>
      </w:pPr>
      <w:r w:rsidRPr="0053549F">
        <w:rPr>
          <w:snapToGrid w:val="0"/>
        </w:rPr>
        <w:lastRenderedPageBreak/>
        <w:t xml:space="preserve">gsql ((openGauss </w:t>
      </w:r>
      <w:r w:rsidR="00A31C96">
        <w:rPr>
          <w:snapToGrid w:val="0"/>
        </w:rPr>
        <w:t>2</w:t>
      </w:r>
      <w:r w:rsidR="008855D6">
        <w:rPr>
          <w:snapToGrid w:val="0"/>
        </w:rPr>
        <w:t>.</w:t>
      </w:r>
      <w:r w:rsidR="00A31C96">
        <w:rPr>
          <w:snapToGrid w:val="0"/>
        </w:rPr>
        <w:t>0</w:t>
      </w:r>
      <w:r w:rsidR="008855D6">
        <w:rPr>
          <w:snapToGrid w:val="0"/>
        </w:rPr>
        <w:t>.0</w:t>
      </w:r>
      <w:r w:rsidRPr="0053549F">
        <w:rPr>
          <w:snapToGrid w:val="0"/>
        </w:rPr>
        <w:t xml:space="preserve"> build 290d125f) compiled at </w:t>
      </w:r>
      <w:r w:rsidR="00E86E29">
        <w:rPr>
          <w:snapToGrid w:val="0"/>
        </w:rPr>
        <w:t>2021-03-31</w:t>
      </w:r>
      <w:r w:rsidRPr="0053549F">
        <w:rPr>
          <w:snapToGrid w:val="0"/>
        </w:rPr>
        <w:t xml:space="preserve">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r>
      <w:r w:rsidRPr="0053549F">
        <w:rPr>
          <w:snapToGrid w:val="0"/>
          <w:lang w:eastAsia="zh-CN"/>
        </w:rPr>
        <w:t xml:space="preserve">postgres=# </w:t>
      </w:r>
    </w:p>
    <w:p w14:paraId="113BB6B9" w14:textId="61A8E4D9" w:rsidR="007C4494" w:rsidRPr="0053549F" w:rsidRDefault="007C4494" w:rsidP="00B63F93">
      <w:pPr>
        <w:pStyle w:val="1e"/>
      </w:pPr>
      <w:r w:rsidRPr="0053549F">
        <w:t>postgres</w:t>
      </w:r>
      <w:r w:rsidRPr="0053549F">
        <w:t>为</w:t>
      </w:r>
      <w:r w:rsidRPr="0053549F">
        <w:t>openGauss</w:t>
      </w:r>
      <w:r w:rsidRPr="0053549F">
        <w:t>安装完成后默认生成的数据库</w:t>
      </w:r>
      <w:r w:rsidR="005D4F52">
        <w:rPr>
          <w:rFonts w:hint="eastAsia"/>
        </w:rPr>
        <w:t>，</w:t>
      </w:r>
      <w:r w:rsidRPr="0053549F">
        <w:t>初始可以连接到此数据库进行新数据库的创建</w:t>
      </w:r>
      <w:r w:rsidR="005D4F52">
        <w:rPr>
          <w:rFonts w:hint="eastAsia"/>
        </w:rPr>
        <w:t>，</w:t>
      </w:r>
      <w:r w:rsidRPr="0053549F">
        <w:t>26000</w:t>
      </w:r>
      <w:r w:rsidRPr="0053549F">
        <w:t>为数据库主节点的端口号</w:t>
      </w:r>
      <w:r w:rsidR="005D4F52">
        <w:rPr>
          <w:rFonts w:hint="eastAsia"/>
        </w:rPr>
        <w:t>，</w:t>
      </w:r>
      <w:r w:rsidRPr="0053549F">
        <w:t>需根据</w:t>
      </w:r>
      <w:r w:rsidRPr="0053549F">
        <w:t>openGauss</w:t>
      </w:r>
      <w:r w:rsidRPr="0053549F">
        <w:t>的实际情况做替换。</w:t>
      </w:r>
    </w:p>
    <w:p w14:paraId="3ADD84B0" w14:textId="3A50FE0F" w:rsidR="007C4494" w:rsidRPr="0092638D" w:rsidRDefault="005D4F52" w:rsidP="007C4494">
      <w:pPr>
        <w:rPr>
          <w:rFonts w:ascii="方正兰亭黑简体" w:eastAsia="方正兰亭黑简体" w:hAnsi="Huawei Sans" w:cs="Huawei Sans"/>
        </w:rPr>
      </w:pPr>
      <w:r>
        <w:rPr>
          <w:rFonts w:ascii="方正兰亭黑简体" w:eastAsia="方正兰亭黑简体" w:hAnsi="Huawei Sans" w:cs="Huawei Sans" w:hint="eastAsia"/>
          <w:b/>
        </w:rPr>
        <w:t>说明</w:t>
      </w:r>
      <w:r w:rsidR="007C4494" w:rsidRPr="0092638D">
        <w:rPr>
          <w:rFonts w:ascii="方正兰亭黑简体" w:eastAsia="方正兰亭黑简体" w:hAnsi="Huawei Sans" w:cs="Huawei Sans" w:hint="eastAsia"/>
          <w:b/>
        </w:rPr>
        <w:t>：</w:t>
      </w:r>
    </w:p>
    <w:p w14:paraId="5F383797" w14:textId="77777777" w:rsidR="007C4494" w:rsidRPr="0053549F" w:rsidRDefault="007C4494" w:rsidP="00FC6E03">
      <w:pPr>
        <w:pStyle w:val="41"/>
      </w:pPr>
      <w:r w:rsidRPr="0053549F">
        <w:t>使用数据库前，需先使用客户端程序或工具连接到数据库，然后就可以通过客户端程序或工具执行</w:t>
      </w:r>
      <w:r w:rsidRPr="0053549F">
        <w:t>SQL</w:t>
      </w:r>
      <w:r w:rsidRPr="0053549F">
        <w:t>来使用数据库了。</w:t>
      </w:r>
    </w:p>
    <w:p w14:paraId="0AB98C07" w14:textId="0173ACE5" w:rsidR="007C4494" w:rsidRPr="0053549F" w:rsidRDefault="007C4494" w:rsidP="00FC6E03">
      <w:pPr>
        <w:pStyle w:val="41"/>
      </w:pPr>
      <w:r w:rsidRPr="0053549F">
        <w:t>gsql</w:t>
      </w:r>
      <w:r w:rsidRPr="0053549F">
        <w:t>是</w:t>
      </w:r>
      <w:r w:rsidR="00A91BF8" w:rsidRPr="0053549F">
        <w:t>openGauss</w:t>
      </w:r>
      <w:r w:rsidR="00A91BF8" w:rsidRPr="0053549F">
        <w:t>数据库</w:t>
      </w:r>
      <w:r w:rsidRPr="0053549F">
        <w:t>提供的命令行方式的数据库连接工具。</w:t>
      </w:r>
    </w:p>
    <w:p w14:paraId="4495DFCA" w14:textId="50798A49" w:rsidR="00AC720F" w:rsidRPr="0053549F" w:rsidRDefault="00A726B9" w:rsidP="009E3D25">
      <w:pPr>
        <w:pStyle w:val="30"/>
      </w:pPr>
      <w:r>
        <w:t>（</w:t>
      </w:r>
      <w:r w:rsidRPr="004042F2">
        <w:rPr>
          <w:b/>
          <w:color w:val="C7000B"/>
        </w:rPr>
        <w:t>可选</w:t>
      </w:r>
      <w:r>
        <w:t>）</w:t>
      </w:r>
      <w:r w:rsidR="00AC720F" w:rsidRPr="0053549F">
        <w:t>修改</w:t>
      </w:r>
      <w:r w:rsidR="004C74CD" w:rsidRPr="0053549F">
        <w:t>数据库</w:t>
      </w:r>
      <w:r w:rsidR="00AC720F" w:rsidRPr="0053549F">
        <w:t>omm</w:t>
      </w:r>
      <w:r w:rsidR="00AC720F" w:rsidRPr="0053549F">
        <w:t>用户密码，新密码</w:t>
      </w:r>
      <w:r w:rsidR="008D0DAF">
        <w:t>假设</w:t>
      </w:r>
      <w:r w:rsidR="00AC720F" w:rsidRPr="0053549F">
        <w:t>修改为</w:t>
      </w:r>
      <w:r w:rsidR="00AC720F" w:rsidRPr="0053549F">
        <w:t>Bigdata@123</w:t>
      </w:r>
      <w:r w:rsidR="00AC720F" w:rsidRPr="0053549F">
        <w:t>（</w:t>
      </w:r>
      <w:r w:rsidR="005C5EB5" w:rsidRPr="0053549F">
        <w:t>建议用户</w:t>
      </w:r>
      <w:r w:rsidR="00AC720F" w:rsidRPr="0053549F">
        <w:t>自定义</w:t>
      </w:r>
      <w:r w:rsidR="005C5EB5" w:rsidRPr="0053549F">
        <w:t>密码</w:t>
      </w:r>
      <w:r w:rsidR="00AC720F" w:rsidRPr="0053549F">
        <w:t>）</w:t>
      </w:r>
      <w:r w:rsidRPr="00A726B9">
        <w:t>。</w:t>
      </w:r>
    </w:p>
    <w:p w14:paraId="65FF61ED" w14:textId="4DBC7CEC" w:rsidR="00AC720F" w:rsidRPr="00717405" w:rsidRDefault="00AC720F" w:rsidP="00B63F93">
      <w:pPr>
        <w:pStyle w:val="affffc"/>
        <w:rPr>
          <w:b/>
          <w:color w:val="C7000B"/>
        </w:rPr>
      </w:pPr>
      <w:r w:rsidRPr="0053549F">
        <w:t>postgres=#</w:t>
      </w:r>
      <w:r w:rsidRPr="00717405">
        <w:rPr>
          <w:b/>
          <w:color w:val="C7000B"/>
        </w:rPr>
        <w:t xml:space="preserve"> alter role omm identified by 'Bigdata@123' replace '</w:t>
      </w:r>
      <w:r w:rsidR="008F704A" w:rsidRPr="00717405">
        <w:rPr>
          <w:b/>
          <w:color w:val="C7000B"/>
        </w:rPr>
        <w:t>GaussDB</w:t>
      </w:r>
      <w:r w:rsidRPr="00717405">
        <w:rPr>
          <w:b/>
          <w:color w:val="C7000B"/>
        </w:rPr>
        <w:t>@123';</w:t>
      </w:r>
    </w:p>
    <w:p w14:paraId="7A3D4F75" w14:textId="4E2DEA22" w:rsidR="00775001" w:rsidRDefault="00775001" w:rsidP="00B63F93">
      <w:pPr>
        <w:pStyle w:val="1e"/>
      </w:pPr>
      <w:r>
        <w:rPr>
          <w:rFonts w:hint="eastAsia"/>
        </w:rPr>
        <w:t>注意：</w:t>
      </w:r>
      <w:r w:rsidRPr="00717405">
        <w:rPr>
          <w:b/>
          <w:color w:val="C7000B"/>
        </w:rPr>
        <w:t>alter role omm identified by '</w:t>
      </w:r>
      <w:r>
        <w:rPr>
          <w:rFonts w:hint="eastAsia"/>
          <w:b/>
          <w:color w:val="C7000B"/>
        </w:rPr>
        <w:t>新密码</w:t>
      </w:r>
      <w:r w:rsidRPr="00717405">
        <w:rPr>
          <w:b/>
          <w:color w:val="C7000B"/>
        </w:rPr>
        <w:t>' replace '</w:t>
      </w:r>
      <w:r>
        <w:rPr>
          <w:rFonts w:hint="eastAsia"/>
          <w:b/>
          <w:color w:val="C7000B"/>
        </w:rPr>
        <w:t>原密码</w:t>
      </w:r>
      <w:r w:rsidRPr="00717405">
        <w:rPr>
          <w:b/>
          <w:color w:val="C7000B"/>
        </w:rPr>
        <w:t>';</w:t>
      </w:r>
    </w:p>
    <w:p w14:paraId="0527BAFF" w14:textId="051E304A" w:rsidR="007B1436" w:rsidRPr="00650313" w:rsidRDefault="005D4F52" w:rsidP="00B63F93">
      <w:pPr>
        <w:pStyle w:val="1e"/>
      </w:pPr>
      <w:r>
        <w:t>显示如下信息即为修改成功</w:t>
      </w:r>
      <w:r w:rsidR="007B1436">
        <w:rPr>
          <w:rFonts w:hint="eastAsia"/>
        </w:rPr>
        <w:t>：</w:t>
      </w:r>
    </w:p>
    <w:p w14:paraId="51F0E036" w14:textId="115CB038" w:rsidR="00AC720F" w:rsidRPr="0053549F" w:rsidRDefault="00AC720F" w:rsidP="00B63F93">
      <w:pPr>
        <w:pStyle w:val="affffc"/>
      </w:pPr>
      <w:r w:rsidRPr="0053549F">
        <w:t>ALTER ROLE</w:t>
      </w:r>
    </w:p>
    <w:p w14:paraId="15159C76" w14:textId="77777777" w:rsidR="00107578" w:rsidRPr="0053549F" w:rsidRDefault="00107578" w:rsidP="009E3D25">
      <w:pPr>
        <w:pStyle w:val="30"/>
      </w:pPr>
      <w:r w:rsidRPr="0053549F">
        <w:t>创建数据库用户。</w:t>
      </w:r>
    </w:p>
    <w:p w14:paraId="792012B0" w14:textId="77777777" w:rsidR="00107578" w:rsidRPr="0053549F" w:rsidRDefault="00107578" w:rsidP="00B63F93">
      <w:pPr>
        <w:pStyle w:val="1e"/>
      </w:pPr>
      <w:r w:rsidRPr="0053549F">
        <w:t>默认只有</w:t>
      </w:r>
      <w:r w:rsidRPr="0053549F">
        <w:t>openGauss</w:t>
      </w:r>
      <w:r w:rsidRPr="0053549F">
        <w:t>安装时创建的管理员用户可以访问初始数据库，您还可以创建其他数据库用户帐号。</w:t>
      </w:r>
    </w:p>
    <w:p w14:paraId="5E79D023" w14:textId="20E68400" w:rsidR="00107578" w:rsidRPr="00717405" w:rsidRDefault="00107578" w:rsidP="00B63F93">
      <w:pPr>
        <w:pStyle w:val="affffc"/>
        <w:rPr>
          <w:b/>
          <w:color w:val="C7000B"/>
        </w:rPr>
      </w:pPr>
      <w:r w:rsidRPr="0053549F">
        <w:t xml:space="preserve">postgres=# </w:t>
      </w:r>
      <w:r w:rsidRPr="00717405">
        <w:rPr>
          <w:b/>
          <w:color w:val="C7000B"/>
        </w:rPr>
        <w:t xml:space="preserve">CREATE USER joe WITH PASSWORD "Bigdata@123"; </w:t>
      </w:r>
    </w:p>
    <w:p w14:paraId="0232C5A1" w14:textId="77777777" w:rsidR="00107578" w:rsidRPr="0053549F" w:rsidRDefault="00107578" w:rsidP="00B63F93">
      <w:pPr>
        <w:pStyle w:val="1e"/>
      </w:pPr>
      <w:r w:rsidRPr="0053549F">
        <w:t>当结果显示为如下信息，则表示创建成功。</w:t>
      </w:r>
    </w:p>
    <w:p w14:paraId="70D46F14" w14:textId="0D3AB961" w:rsidR="00107578" w:rsidRPr="0053549F" w:rsidRDefault="00107578" w:rsidP="00B63F93">
      <w:pPr>
        <w:pStyle w:val="affffc"/>
      </w:pPr>
      <w:r w:rsidRPr="0053549F">
        <w:t xml:space="preserve">CREATE ROLE  </w:t>
      </w:r>
    </w:p>
    <w:p w14:paraId="20B637F3" w14:textId="77777777" w:rsidR="00107578" w:rsidRPr="0053549F" w:rsidRDefault="00107578" w:rsidP="00B63F93">
      <w:pPr>
        <w:pStyle w:val="1e"/>
      </w:pPr>
      <w:r w:rsidRPr="0053549F">
        <w:t>如上创建了一个用户名为</w:t>
      </w:r>
      <w:r w:rsidRPr="0053549F">
        <w:t>joe</w:t>
      </w:r>
      <w:r w:rsidRPr="0053549F">
        <w:t>，密码为</w:t>
      </w:r>
      <w:r w:rsidRPr="0053549F">
        <w:t>Bigdata@123</w:t>
      </w:r>
      <w:r w:rsidRPr="0053549F">
        <w:t>的用户。</w:t>
      </w:r>
    </w:p>
    <w:p w14:paraId="098D1C0E" w14:textId="77777777" w:rsidR="00107578" w:rsidRPr="0053549F" w:rsidRDefault="00107578" w:rsidP="009E3D25">
      <w:pPr>
        <w:pStyle w:val="30"/>
      </w:pPr>
      <w:r w:rsidRPr="0053549F">
        <w:t>创建数据库。</w:t>
      </w:r>
    </w:p>
    <w:p w14:paraId="0579F019" w14:textId="1E91DBF4" w:rsidR="00107578" w:rsidRPr="00717405" w:rsidRDefault="00717405" w:rsidP="00B63F93">
      <w:pPr>
        <w:pStyle w:val="affffc"/>
        <w:rPr>
          <w:b/>
          <w:color w:val="C7000B"/>
        </w:rPr>
      </w:pPr>
      <w:r>
        <w:t xml:space="preserve">postgres=# </w:t>
      </w:r>
      <w:r w:rsidR="00107578" w:rsidRPr="00717405">
        <w:rPr>
          <w:b/>
          <w:color w:val="C7000B"/>
        </w:rPr>
        <w:t xml:space="preserve">CREATE DATABASE db_tpcc OWNER joe; </w:t>
      </w:r>
    </w:p>
    <w:p w14:paraId="31FCAC99"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当结果显示为如下信息，则表示创建成功。</w:t>
      </w:r>
    </w:p>
    <w:p w14:paraId="4576484B" w14:textId="78CA8AC6" w:rsidR="00107578" w:rsidRPr="0053549F" w:rsidRDefault="00107578" w:rsidP="00B63F93">
      <w:pPr>
        <w:pStyle w:val="affffc"/>
      </w:pPr>
      <w:r w:rsidRPr="0053549F">
        <w:t xml:space="preserve">CREATE DATABASE </w:t>
      </w:r>
    </w:p>
    <w:p w14:paraId="65C02F80" w14:textId="1053AB01" w:rsidR="00107578" w:rsidRDefault="00107578" w:rsidP="009E3D25">
      <w:pPr>
        <w:pStyle w:val="30"/>
      </w:pPr>
      <w:r w:rsidRPr="0053549F">
        <w:t>使用新用户连接到此数据库执行接下来的创建表等操作。当然，也可以选择继续在默认的</w:t>
      </w:r>
      <w:r w:rsidRPr="0053549F">
        <w:t>postgres</w:t>
      </w:r>
      <w:r w:rsidRPr="0053549F">
        <w:t>数据库下做后续的体验。</w:t>
      </w:r>
    </w:p>
    <w:p w14:paraId="27FDC891" w14:textId="731FEC02" w:rsidR="00FC0E8D" w:rsidRPr="0053549F" w:rsidRDefault="00FC0E8D" w:rsidP="00B63F93">
      <w:pPr>
        <w:pStyle w:val="1e"/>
      </w:pPr>
      <w:r w:rsidRPr="0053549F">
        <w:t>退出</w:t>
      </w:r>
      <w:r w:rsidRPr="0053549F">
        <w:t>postgres</w:t>
      </w:r>
      <w:r w:rsidRPr="0053549F">
        <w:t>数据库</w:t>
      </w:r>
      <w:r w:rsidR="0033546D">
        <w:rPr>
          <w:rFonts w:hint="eastAsia"/>
        </w:rPr>
        <w:t>。</w:t>
      </w:r>
    </w:p>
    <w:p w14:paraId="18EB1B91" w14:textId="77777777" w:rsidR="00107578" w:rsidRPr="0053549F" w:rsidRDefault="00107578" w:rsidP="00B63F93">
      <w:pPr>
        <w:pStyle w:val="affffc"/>
        <w:rPr>
          <w:snapToGrid w:val="0"/>
        </w:rPr>
      </w:pPr>
      <w:r w:rsidRPr="0053549F">
        <w:rPr>
          <w:snapToGrid w:val="0"/>
        </w:rPr>
        <w:t xml:space="preserve">postgres=#  </w:t>
      </w:r>
      <w:r w:rsidRPr="00C10AAC">
        <w:rPr>
          <w:b/>
          <w:color w:val="C7000B"/>
        </w:rPr>
        <w:t xml:space="preserve">\q </w:t>
      </w:r>
    </w:p>
    <w:p w14:paraId="33098393" w14:textId="329A0A3C" w:rsidR="00FC0E8D" w:rsidRDefault="00FC0E8D" w:rsidP="00B63F93">
      <w:pPr>
        <w:pStyle w:val="1e"/>
        <w:rPr>
          <w:snapToGrid w:val="0"/>
        </w:rPr>
      </w:pPr>
      <w:r w:rsidRPr="0053549F">
        <w:t>使用新用户连接到此数据库</w:t>
      </w:r>
      <w:r w:rsidR="004A32C0">
        <w:rPr>
          <w:rFonts w:hint="eastAsia"/>
        </w:rPr>
        <w:t>。</w:t>
      </w:r>
    </w:p>
    <w:p w14:paraId="30AEEF2E" w14:textId="76FEB4A1" w:rsidR="003A4C98" w:rsidRPr="00717405" w:rsidRDefault="008C327F" w:rsidP="00B63F93">
      <w:pPr>
        <w:pStyle w:val="affffc"/>
        <w:rPr>
          <w:b/>
          <w:color w:val="C7000B"/>
        </w:rPr>
      </w:pPr>
      <w:r w:rsidRPr="0053549F">
        <w:rPr>
          <w:snapToGrid w:val="0"/>
        </w:rPr>
        <w:t>[omm@ecs-c9bf ~]$</w:t>
      </w:r>
      <w:r w:rsidRPr="008C327F">
        <w:t xml:space="preserve"> </w:t>
      </w:r>
      <w:r w:rsidR="00107578" w:rsidRPr="00717405">
        <w:rPr>
          <w:b/>
          <w:color w:val="C7000B"/>
        </w:rPr>
        <w:t xml:space="preserve">gsql -d db_tpcc -p 26000 -U joe -W Bigdata@123 </w:t>
      </w:r>
      <w:r w:rsidR="003A4C98" w:rsidRPr="00717405">
        <w:rPr>
          <w:b/>
          <w:color w:val="C7000B"/>
        </w:rPr>
        <w:t xml:space="preserve"> -r</w:t>
      </w:r>
    </w:p>
    <w:p w14:paraId="71DA7119" w14:textId="6BD056AD" w:rsidR="004A32C0" w:rsidRPr="0053549F" w:rsidRDefault="004A32C0" w:rsidP="00B63F93">
      <w:pPr>
        <w:pStyle w:val="1e"/>
        <w:rPr>
          <w:snapToGrid w:val="0"/>
        </w:rPr>
      </w:pPr>
      <w:r>
        <w:t>当结果显示为如下信息，则表示</w:t>
      </w:r>
      <w:r w:rsidRPr="00894139">
        <w:t>连接成功</w:t>
      </w:r>
      <w:r>
        <w:rPr>
          <w:rFonts w:hint="eastAsia"/>
        </w:rPr>
        <w:t>。</w:t>
      </w:r>
    </w:p>
    <w:p w14:paraId="0E8D49E5" w14:textId="15188B75" w:rsidR="00107578" w:rsidRPr="0053549F" w:rsidRDefault="00107578" w:rsidP="00B63F93">
      <w:pPr>
        <w:pStyle w:val="affffc"/>
        <w:rPr>
          <w:snapToGrid w:val="0"/>
        </w:rPr>
      </w:pPr>
      <w:r w:rsidRPr="0053549F">
        <w:rPr>
          <w:snapToGrid w:val="0"/>
        </w:rPr>
        <w:lastRenderedPageBreak/>
        <w:t xml:space="preserve">gsql ((openGauss </w:t>
      </w:r>
      <w:r w:rsidR="00E86E29">
        <w:rPr>
          <w:snapToGrid w:val="0"/>
        </w:rPr>
        <w:t>2.0.0</w:t>
      </w:r>
      <w:r w:rsidRPr="0053549F">
        <w:rPr>
          <w:snapToGrid w:val="0"/>
        </w:rPr>
        <w:t xml:space="preserve"> build 290d125f) compiled at </w:t>
      </w:r>
      <w:r w:rsidR="00E86E29">
        <w:rPr>
          <w:snapToGrid w:val="0"/>
        </w:rPr>
        <w:t>2021-03-31</w:t>
      </w:r>
      <w:r w:rsidRPr="0053549F">
        <w:rPr>
          <w:snapToGrid w:val="0"/>
        </w:rPr>
        <w:t xml:space="preserve">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t xml:space="preserve">db_tpcc=&gt; </w:t>
      </w:r>
    </w:p>
    <w:p w14:paraId="26BAACE9" w14:textId="73E6887C" w:rsidR="00107578" w:rsidRPr="0053549F" w:rsidRDefault="00107578" w:rsidP="009E3D25">
      <w:pPr>
        <w:pStyle w:val="30"/>
      </w:pPr>
      <w:r w:rsidRPr="0053549F">
        <w:t>创建</w:t>
      </w:r>
      <w:r w:rsidR="008636CD" w:rsidRPr="00D748B1">
        <w:t>名为</w:t>
      </w:r>
      <w:r w:rsidR="008636CD">
        <w:rPr>
          <w:rFonts w:hint="eastAsia"/>
        </w:rPr>
        <w:t>j</w:t>
      </w:r>
      <w:r w:rsidR="008636CD">
        <w:t>oe</w:t>
      </w:r>
      <w:r w:rsidR="008636CD" w:rsidRPr="00D748B1">
        <w:t>的</w:t>
      </w:r>
      <w:r w:rsidR="008636CD" w:rsidRPr="003B5A0E">
        <w:t>SCHEMA</w:t>
      </w:r>
      <w:r w:rsidR="008636CD" w:rsidRPr="00D748B1">
        <w:t>，并设置</w:t>
      </w:r>
      <w:r w:rsidR="008636CD">
        <w:t>joe</w:t>
      </w:r>
      <w:r w:rsidR="008636CD" w:rsidRPr="00D748B1">
        <w:t>为当前的</w:t>
      </w:r>
      <w:r w:rsidR="008636CD" w:rsidRPr="00D748B1">
        <w:t>schema</w:t>
      </w:r>
      <w:r w:rsidR="00CE4AF3" w:rsidRPr="0053549F">
        <w:t>。</w:t>
      </w:r>
    </w:p>
    <w:p w14:paraId="628827D5" w14:textId="273A6C54" w:rsidR="00107578" w:rsidRPr="00717405" w:rsidRDefault="00107578" w:rsidP="00B63F93">
      <w:pPr>
        <w:pStyle w:val="affffc"/>
        <w:rPr>
          <w:b/>
          <w:color w:val="C7000B"/>
        </w:rPr>
      </w:pPr>
      <w:r w:rsidRPr="0053549F">
        <w:t xml:space="preserve">db_tpcc=&gt; </w:t>
      </w:r>
      <w:r w:rsidRPr="00717405">
        <w:rPr>
          <w:b/>
          <w:color w:val="C7000B"/>
        </w:rPr>
        <w:t xml:space="preserve">CREATE SCHEMA joe AUTHORIZATION joe; </w:t>
      </w:r>
    </w:p>
    <w:p w14:paraId="1C6CF145"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w:t>
      </w:r>
      <w:r w:rsidRPr="0053549F">
        <w:rPr>
          <w:rFonts w:ascii="Huawei Sans" w:hAnsi="Huawei Sans" w:cs="Huawei Sans"/>
        </w:rPr>
        <w:t>SCHEMA</w:t>
      </w:r>
      <w:r w:rsidRPr="0053549F">
        <w:rPr>
          <w:rFonts w:ascii="Huawei Sans" w:hAnsi="Huawei Sans" w:cs="Huawei Sans"/>
        </w:rPr>
        <w:t>成功。</w:t>
      </w:r>
    </w:p>
    <w:p w14:paraId="1A70A435" w14:textId="276F2CAF" w:rsidR="00107578" w:rsidRDefault="00107578" w:rsidP="00B63F93">
      <w:pPr>
        <w:pStyle w:val="affffc"/>
      </w:pPr>
      <w:r w:rsidRPr="0053549F">
        <w:t xml:space="preserve">CREATE SCHEMA </w:t>
      </w:r>
    </w:p>
    <w:p w14:paraId="05810936" w14:textId="77777777" w:rsidR="008636CD" w:rsidRDefault="008636CD" w:rsidP="008636CD">
      <w:pPr>
        <w:pStyle w:val="1e"/>
      </w:pPr>
      <w:r w:rsidRPr="00D748B1">
        <w:t>将默认搜索路径设为</w:t>
      </w:r>
      <w:r w:rsidRPr="00211B75">
        <w:rPr>
          <w:b/>
          <w:color w:val="C00000"/>
        </w:rPr>
        <w:t>joe</w:t>
      </w:r>
      <w:r w:rsidRPr="00D748B1">
        <w:t>。</w:t>
      </w:r>
    </w:p>
    <w:p w14:paraId="424B07A0" w14:textId="77777777" w:rsidR="008636CD" w:rsidRPr="00772002" w:rsidRDefault="008636CD" w:rsidP="008636CD">
      <w:pPr>
        <w:pStyle w:val="affffc"/>
        <w:rPr>
          <w:b/>
          <w:color w:val="C00000"/>
        </w:rPr>
      </w:pPr>
      <w:r w:rsidRPr="003B5A0E">
        <w:t>db_tpcc</w:t>
      </w:r>
      <w:r w:rsidRPr="0038094D">
        <w:t xml:space="preserve"> =&gt;</w:t>
      </w:r>
      <w:r w:rsidRPr="002960B1">
        <w:rPr>
          <w:b/>
          <w:color w:val="C7000B"/>
        </w:rPr>
        <w:t xml:space="preserve"> </w:t>
      </w:r>
      <w:r w:rsidRPr="00772002">
        <w:rPr>
          <w:b/>
          <w:color w:val="C00000"/>
        </w:rPr>
        <w:t xml:space="preserve">SET search_path TO </w:t>
      </w:r>
      <w:r>
        <w:rPr>
          <w:b/>
          <w:color w:val="C00000"/>
        </w:rPr>
        <w:t>joe;</w:t>
      </w:r>
    </w:p>
    <w:p w14:paraId="7A6B53A8" w14:textId="77777777" w:rsidR="00107578" w:rsidRPr="0053549F" w:rsidRDefault="00107578" w:rsidP="009E3D25">
      <w:pPr>
        <w:pStyle w:val="30"/>
      </w:pPr>
      <w:r w:rsidRPr="0053549F">
        <w:t>创建表。</w:t>
      </w:r>
    </w:p>
    <w:p w14:paraId="02753F55" w14:textId="171B6167" w:rsidR="00107578" w:rsidRPr="0053549F" w:rsidRDefault="00107578" w:rsidP="00107578">
      <w:pPr>
        <w:rPr>
          <w:rFonts w:ascii="Huawei Sans" w:hAnsi="Huawei Sans" w:cs="Huawei Sans"/>
        </w:rPr>
      </w:pPr>
      <w:r w:rsidRPr="0053549F">
        <w:rPr>
          <w:rFonts w:ascii="Huawei Sans" w:hAnsi="Huawei Sans" w:cs="Huawei Sans"/>
        </w:rPr>
        <w:t>创建一个名称为</w:t>
      </w:r>
      <w:r w:rsidRPr="0053549F">
        <w:rPr>
          <w:rFonts w:ascii="Huawei Sans" w:hAnsi="Huawei Sans" w:cs="Huawei Sans"/>
        </w:rPr>
        <w:t>mytable</w:t>
      </w:r>
      <w:r w:rsidRPr="0053549F">
        <w:rPr>
          <w:rFonts w:ascii="Huawei Sans" w:hAnsi="Huawei Sans" w:cs="Huawei Sans"/>
        </w:rPr>
        <w:t>，只有一列的表</w:t>
      </w:r>
      <w:r w:rsidR="005D4F52">
        <w:rPr>
          <w:rFonts w:ascii="Huawei Sans" w:hAnsi="Huawei Sans" w:cs="Huawei Sans" w:hint="eastAsia"/>
        </w:rPr>
        <w:t>，</w:t>
      </w:r>
      <w:r w:rsidRPr="0053549F">
        <w:rPr>
          <w:rFonts w:ascii="Huawei Sans" w:hAnsi="Huawei Sans" w:cs="Huawei Sans"/>
        </w:rPr>
        <w:t>字段名为</w:t>
      </w:r>
      <w:r w:rsidRPr="0053549F">
        <w:rPr>
          <w:rFonts w:ascii="Huawei Sans" w:hAnsi="Huawei Sans" w:cs="Huawei Sans"/>
        </w:rPr>
        <w:t>firstcol</w:t>
      </w:r>
      <w:r w:rsidRPr="0053549F">
        <w:rPr>
          <w:rFonts w:ascii="Huawei Sans" w:hAnsi="Huawei Sans" w:cs="Huawei Sans"/>
        </w:rPr>
        <w:t>，字段类型为</w:t>
      </w:r>
      <w:r w:rsidRPr="0053549F">
        <w:rPr>
          <w:rFonts w:ascii="Huawei Sans" w:hAnsi="Huawei Sans" w:cs="Huawei Sans"/>
        </w:rPr>
        <w:t>integer</w:t>
      </w:r>
      <w:r w:rsidRPr="0053549F">
        <w:rPr>
          <w:rFonts w:ascii="Huawei Sans" w:hAnsi="Huawei Sans" w:cs="Huawei Sans"/>
        </w:rPr>
        <w:t>。</w:t>
      </w:r>
    </w:p>
    <w:p w14:paraId="670B578C" w14:textId="21B13B3E" w:rsidR="00107578" w:rsidRPr="00717405" w:rsidRDefault="00107578" w:rsidP="00B63F93">
      <w:pPr>
        <w:pStyle w:val="affffc"/>
        <w:rPr>
          <w:b/>
          <w:color w:val="C7000B"/>
        </w:rPr>
      </w:pPr>
      <w:r w:rsidRPr="0053549F">
        <w:t xml:space="preserve">db_tpcc=&gt;  </w:t>
      </w:r>
      <w:r w:rsidRPr="00717405">
        <w:rPr>
          <w:b/>
          <w:color w:val="C7000B"/>
        </w:rPr>
        <w:t xml:space="preserve">CREATE TABLE mytable (firstcol int); </w:t>
      </w:r>
    </w:p>
    <w:p w14:paraId="392A947E" w14:textId="77777777" w:rsidR="00107578" w:rsidRPr="0053549F" w:rsidRDefault="00107578" w:rsidP="00B63F93">
      <w:pPr>
        <w:pStyle w:val="affffc"/>
      </w:pPr>
      <w:r w:rsidRPr="0053549F">
        <w:t>CREATE TABLE</w:t>
      </w:r>
    </w:p>
    <w:p w14:paraId="318F6F34" w14:textId="5ABAEF6F" w:rsidR="00107578" w:rsidRPr="0053549F" w:rsidRDefault="00107578" w:rsidP="009E3D25">
      <w:pPr>
        <w:pStyle w:val="30"/>
      </w:pPr>
      <w:r w:rsidRPr="0053549F">
        <w:t>向表中插入数据</w:t>
      </w:r>
      <w:r w:rsidR="005D4F52">
        <w:rPr>
          <w:rFonts w:hint="eastAsia"/>
        </w:rPr>
        <w:t>。</w:t>
      </w:r>
    </w:p>
    <w:p w14:paraId="66A9F807" w14:textId="2C6E61F8" w:rsidR="00107578" w:rsidRPr="00717405" w:rsidRDefault="00107578" w:rsidP="00B63F93">
      <w:pPr>
        <w:pStyle w:val="affffc"/>
        <w:rPr>
          <w:b/>
          <w:color w:val="C7000B"/>
        </w:rPr>
      </w:pPr>
      <w:r w:rsidRPr="0053549F">
        <w:t xml:space="preserve">db_tpcc=&gt; </w:t>
      </w:r>
      <w:r w:rsidRPr="00717405">
        <w:rPr>
          <w:b/>
          <w:color w:val="C7000B"/>
        </w:rPr>
        <w:t xml:space="preserve">INSERT INTO mytable values (100); </w:t>
      </w:r>
    </w:p>
    <w:p w14:paraId="219D1217"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当结果显示为如下信息，则表示插入数据成功。</w:t>
      </w:r>
    </w:p>
    <w:p w14:paraId="21CBC543" w14:textId="6F11EBAB" w:rsidR="00107578" w:rsidRPr="0053549F" w:rsidRDefault="00107578" w:rsidP="00B63F93">
      <w:pPr>
        <w:pStyle w:val="affffc"/>
      </w:pPr>
      <w:r w:rsidRPr="0053549F">
        <w:t xml:space="preserve">INSERT 0 1 </w:t>
      </w:r>
    </w:p>
    <w:p w14:paraId="38B29391" w14:textId="185B4669" w:rsidR="00240F36" w:rsidRDefault="00240F36" w:rsidP="00B63F93">
      <w:pPr>
        <w:pStyle w:val="1e"/>
      </w:pPr>
      <w:r>
        <w:rPr>
          <w:rFonts w:hint="eastAsia"/>
        </w:rPr>
        <w:t>0</w:t>
      </w:r>
      <w:r>
        <w:rPr>
          <w:rFonts w:hint="eastAsia"/>
        </w:rPr>
        <w:t>：表示</w:t>
      </w:r>
      <w:r>
        <w:rPr>
          <w:rFonts w:hint="eastAsia"/>
        </w:rPr>
        <w:t>O</w:t>
      </w:r>
      <w:r>
        <w:t>ID</w:t>
      </w:r>
      <w:r>
        <w:rPr>
          <w:rFonts w:hint="eastAsia"/>
        </w:rPr>
        <w:t>，</w:t>
      </w:r>
      <w:r>
        <w:rPr>
          <w:rFonts w:hint="eastAsia"/>
        </w:rPr>
        <w:t>1</w:t>
      </w:r>
      <w:r>
        <w:rPr>
          <w:rFonts w:hint="eastAsia"/>
        </w:rPr>
        <w:t>：表示插入的条数。</w:t>
      </w:r>
    </w:p>
    <w:p w14:paraId="215B6B11" w14:textId="650DD411" w:rsidR="00107578" w:rsidRPr="0053549F" w:rsidRDefault="00107578" w:rsidP="005D4F52">
      <w:pPr>
        <w:pStyle w:val="30"/>
      </w:pPr>
      <w:r w:rsidRPr="0053549F">
        <w:t>查看表中数据</w:t>
      </w:r>
      <w:r w:rsidR="005D4F52">
        <w:rPr>
          <w:rFonts w:hint="eastAsia"/>
        </w:rPr>
        <w:t>。</w:t>
      </w:r>
    </w:p>
    <w:p w14:paraId="4B2728D7" w14:textId="77777777" w:rsidR="00107578" w:rsidRPr="0053549F" w:rsidRDefault="00107578" w:rsidP="00B63F93">
      <w:pPr>
        <w:pStyle w:val="affffc"/>
        <w:rPr>
          <w:snapToGrid w:val="0"/>
        </w:rPr>
      </w:pPr>
      <w:r w:rsidRPr="0053549F">
        <w:rPr>
          <w:snapToGrid w:val="0"/>
        </w:rPr>
        <w:t xml:space="preserve">db_tpcc=&gt; </w:t>
      </w:r>
      <w:r w:rsidRPr="00C10AAC">
        <w:rPr>
          <w:b/>
          <w:color w:val="C7000B"/>
        </w:rPr>
        <w:t xml:space="preserve">SELECT * from mytable; </w:t>
      </w:r>
      <w:r w:rsidRPr="00C10AAC">
        <w:rPr>
          <w:b/>
          <w:color w:val="C7000B"/>
        </w:rPr>
        <w:br/>
      </w:r>
      <w:r w:rsidRPr="0053549F">
        <w:rPr>
          <w:snapToGrid w:val="0"/>
        </w:rPr>
        <w:t xml:space="preserve"> firstcol  </w:t>
      </w:r>
      <w:r w:rsidRPr="0053549F">
        <w:rPr>
          <w:snapToGrid w:val="0"/>
        </w:rPr>
        <w:br/>
        <w:t xml:space="preserve">---------- </w:t>
      </w:r>
      <w:r w:rsidRPr="0053549F">
        <w:rPr>
          <w:snapToGrid w:val="0"/>
        </w:rPr>
        <w:br/>
        <w:t xml:space="preserve">      100 </w:t>
      </w:r>
      <w:r w:rsidRPr="0053549F">
        <w:rPr>
          <w:snapToGrid w:val="0"/>
        </w:rPr>
        <w:br/>
        <w:t>(1 row)</w:t>
      </w:r>
    </w:p>
    <w:p w14:paraId="06017947" w14:textId="77777777" w:rsidR="00496715" w:rsidRPr="0053549F" w:rsidRDefault="00496715" w:rsidP="00B63F93">
      <w:pPr>
        <w:pStyle w:val="1e"/>
      </w:pPr>
    </w:p>
    <w:p w14:paraId="798E8547" w14:textId="2184FD98" w:rsidR="007C4494" w:rsidRPr="0053549F" w:rsidRDefault="00496715" w:rsidP="00B63F93">
      <w:pPr>
        <w:pStyle w:val="1e"/>
      </w:pPr>
      <w:r w:rsidRPr="0053549F">
        <w:t>本实验结束。</w:t>
      </w:r>
    </w:p>
    <w:p w14:paraId="6B9BE64F" w14:textId="337615C9" w:rsidR="0063642E" w:rsidRDefault="0063642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542E9B22" w14:textId="5346A92E" w:rsidR="007C4494" w:rsidRDefault="0063642E" w:rsidP="005A6DB3">
      <w:pPr>
        <w:pStyle w:val="1"/>
        <w:numPr>
          <w:ilvl w:val="0"/>
          <w:numId w:val="0"/>
        </w:numPr>
      </w:pPr>
      <w:bookmarkStart w:id="75" w:name="_附录一：Linux操作系统相关命令"/>
      <w:bookmarkStart w:id="76" w:name="_Toc81317386"/>
      <w:bookmarkEnd w:id="75"/>
      <w:r>
        <w:lastRenderedPageBreak/>
        <w:t>附录一</w:t>
      </w:r>
      <w:r>
        <w:rPr>
          <w:rFonts w:hint="eastAsia"/>
        </w:rPr>
        <w:t>：</w:t>
      </w:r>
      <w:r>
        <w:t>Linux</w:t>
      </w:r>
      <w:r>
        <w:t>操作系统相关命令</w:t>
      </w:r>
      <w:bookmarkEnd w:id="76"/>
    </w:p>
    <w:p w14:paraId="58D52340" w14:textId="19A6E449" w:rsidR="0063642E" w:rsidRPr="009C03D2" w:rsidRDefault="0063642E" w:rsidP="00B63F93">
      <w:pPr>
        <w:pStyle w:val="1e"/>
      </w:pPr>
      <w:r w:rsidRPr="009C03D2">
        <w:t>Linux</w:t>
      </w:r>
      <w:r w:rsidRPr="009C03D2">
        <w:t>中的命令格式为：</w:t>
      </w:r>
      <w:r w:rsidRPr="009C03D2">
        <w:t xml:space="preserve">command [options] [arguments] </w:t>
      </w:r>
      <w:r w:rsidRPr="009C03D2">
        <w:t>中括号表示可选的，即有些命令</w:t>
      </w:r>
      <w:r w:rsidR="00604232" w:rsidRPr="009C03D2">
        <w:t>不需要选项也不需要参数，但有的命令在运行时需要多个选项或参数。</w:t>
      </w:r>
    </w:p>
    <w:p w14:paraId="32908CFA" w14:textId="2EE6C929" w:rsidR="00604232" w:rsidRPr="009C03D2" w:rsidRDefault="00604232" w:rsidP="00FC6E03">
      <w:pPr>
        <w:pStyle w:val="41"/>
      </w:pPr>
      <w:r w:rsidRPr="009C03D2">
        <w:t>options(</w:t>
      </w:r>
      <w:r w:rsidRPr="009C03D2">
        <w:t>选项</w:t>
      </w:r>
      <w:r w:rsidRPr="009C03D2">
        <w:t>)</w:t>
      </w:r>
      <w:r w:rsidRPr="009C03D2">
        <w:t>：选项是调整命令执行行为的开关，选项的不同决定了命令的显示结果不同。</w:t>
      </w:r>
    </w:p>
    <w:p w14:paraId="020F449A" w14:textId="77777777" w:rsidR="005A6DB3" w:rsidRPr="009C03D2" w:rsidRDefault="00111551" w:rsidP="005A6DB3">
      <w:pPr>
        <w:pStyle w:val="41"/>
      </w:pPr>
      <w:r w:rsidRPr="009C03D2">
        <w:t>agruments</w:t>
      </w:r>
      <w:r w:rsidR="00B712BC">
        <w:rPr>
          <w:rFonts w:hint="eastAsia"/>
        </w:rPr>
        <w:t>(</w:t>
      </w:r>
      <w:r w:rsidR="00B712BC">
        <w:t>参数</w:t>
      </w:r>
      <w:r w:rsidR="00B712BC">
        <w:rPr>
          <w:rFonts w:hint="eastAsia"/>
        </w:rPr>
        <w:t>)</w:t>
      </w:r>
      <w:r w:rsidRPr="009C03D2">
        <w:t>：参数是指命令的作用对象。</w:t>
      </w:r>
    </w:p>
    <w:p w14:paraId="1EC78277" w14:textId="77777777" w:rsidR="005A6DB3" w:rsidRPr="009C03D2" w:rsidRDefault="005A6DB3" w:rsidP="005A6DB3">
      <w:pPr>
        <w:pStyle w:val="2"/>
        <w:numPr>
          <w:ilvl w:val="1"/>
          <w:numId w:val="4"/>
        </w:numPr>
        <w:rPr>
          <w:rFonts w:ascii="Huawei Sans" w:hAnsi="Huawei Sans" w:cs="Huawei Sans"/>
        </w:rPr>
      </w:pPr>
      <w:bookmarkStart w:id="77" w:name="_Toc51057483"/>
      <w:bookmarkStart w:id="78" w:name="_Toc51141514"/>
      <w:bookmarkStart w:id="79" w:name="_Toc51330010"/>
      <w:bookmarkStart w:id="80" w:name="_Toc53415138"/>
      <w:bookmarkStart w:id="81" w:name="_Toc65486988"/>
      <w:bookmarkStart w:id="82" w:name="_Toc69742823"/>
      <w:bookmarkStart w:id="83" w:name="_Toc74644315"/>
      <w:bookmarkStart w:id="84" w:name="_Toc78182508"/>
      <w:bookmarkStart w:id="85" w:name="_Toc78277400"/>
      <w:bookmarkStart w:id="86" w:name="_Toc81317387"/>
      <w:r w:rsidRPr="009C03D2">
        <w:rPr>
          <w:rFonts w:ascii="Huawei Sans" w:hAnsi="Huawei Sans" w:cs="Huawei Sans"/>
        </w:rPr>
        <w:t>vi/vim</w:t>
      </w:r>
      <w:bookmarkEnd w:id="77"/>
      <w:bookmarkEnd w:id="78"/>
      <w:bookmarkEnd w:id="79"/>
      <w:bookmarkEnd w:id="80"/>
      <w:bookmarkEnd w:id="81"/>
      <w:bookmarkEnd w:id="82"/>
      <w:bookmarkEnd w:id="83"/>
      <w:bookmarkEnd w:id="84"/>
      <w:bookmarkEnd w:id="85"/>
      <w:bookmarkEnd w:id="86"/>
    </w:p>
    <w:p w14:paraId="66E4E3C0" w14:textId="77777777" w:rsidR="005A6DB3" w:rsidRPr="009C03D2" w:rsidRDefault="005A6DB3" w:rsidP="005A6DB3">
      <w:pPr>
        <w:pStyle w:val="1e"/>
      </w:pPr>
      <w:r w:rsidRPr="009C03D2">
        <w:t>文本编辑器，若文件存在则是编辑，若不存在则是创建并编辑文本。</w:t>
      </w:r>
    </w:p>
    <w:p w14:paraId="76022965" w14:textId="77777777" w:rsidR="005A6DB3" w:rsidRPr="009C03D2" w:rsidRDefault="005A6DB3" w:rsidP="005A6DB3">
      <w:pPr>
        <w:pStyle w:val="1e"/>
      </w:pPr>
      <w:r w:rsidRPr="009C03D2">
        <w:t>命令语法：</w:t>
      </w:r>
    </w:p>
    <w:p w14:paraId="4BFAF011" w14:textId="77777777" w:rsidR="005A6DB3" w:rsidRPr="009C03D2" w:rsidRDefault="005A6DB3" w:rsidP="005A6DB3">
      <w:pPr>
        <w:pStyle w:val="affffc"/>
        <w:rPr>
          <w:lang w:eastAsia="zh-CN"/>
        </w:rPr>
      </w:pPr>
      <w:r w:rsidRPr="009C03D2">
        <w:rPr>
          <w:lang w:eastAsia="zh-CN"/>
        </w:rPr>
        <w:t>vim  [</w:t>
      </w:r>
      <w:r w:rsidRPr="009C03D2">
        <w:rPr>
          <w:lang w:eastAsia="zh-CN"/>
        </w:rPr>
        <w:t>参数</w:t>
      </w:r>
      <w:r w:rsidRPr="009C03D2">
        <w:rPr>
          <w:lang w:eastAsia="zh-CN"/>
        </w:rPr>
        <w:t>]</w:t>
      </w:r>
    </w:p>
    <w:p w14:paraId="74D89710" w14:textId="77777777" w:rsidR="005A6DB3" w:rsidRPr="009C03D2" w:rsidRDefault="005A6DB3" w:rsidP="005A6DB3">
      <w:pPr>
        <w:pStyle w:val="1e"/>
      </w:pPr>
      <w:r w:rsidRPr="009C03D2">
        <w:t>参数说明：</w:t>
      </w:r>
      <w:r>
        <w:rPr>
          <w:rFonts w:hint="eastAsia"/>
        </w:rPr>
        <w:t>可编辑的</w:t>
      </w:r>
      <w:r w:rsidRPr="009C03D2">
        <w:t>文件名。</w:t>
      </w:r>
    </w:p>
    <w:p w14:paraId="34282751" w14:textId="77777777" w:rsidR="005A6DB3" w:rsidRPr="009C03D2" w:rsidRDefault="005A6DB3" w:rsidP="005A6DB3">
      <w:pPr>
        <w:pStyle w:val="1e"/>
      </w:pPr>
      <w:r w:rsidRPr="009C03D2">
        <w:t>命令示例：</w:t>
      </w:r>
    </w:p>
    <w:p w14:paraId="0379147D" w14:textId="69A99155" w:rsidR="005A6DB3" w:rsidRPr="009C03D2" w:rsidRDefault="005A6DB3" w:rsidP="005A6DB3">
      <w:pPr>
        <w:pStyle w:val="41"/>
      </w:pPr>
      <w:r w:rsidRPr="009C03D2">
        <w:t>编辑名为</w:t>
      </w:r>
      <w:r w:rsidRPr="009C03D2">
        <w:t>clusterconfig</w:t>
      </w:r>
      <w:r w:rsidRPr="009C03D2">
        <w:t>的</w:t>
      </w:r>
      <w:r w:rsidRPr="009C03D2">
        <w:t>xml</w:t>
      </w:r>
      <w:r w:rsidRPr="009C03D2">
        <w:t>文本</w:t>
      </w:r>
      <w:r w:rsidR="00F3032C">
        <w:rPr>
          <w:rFonts w:hint="eastAsia"/>
        </w:rPr>
        <w:t>。</w:t>
      </w:r>
    </w:p>
    <w:p w14:paraId="5713AC84" w14:textId="77777777" w:rsidR="005A6DB3" w:rsidRPr="009C03D2" w:rsidRDefault="005A6DB3" w:rsidP="005A6DB3">
      <w:pPr>
        <w:pStyle w:val="affffc"/>
      </w:pPr>
      <w:r w:rsidRPr="009C03D2">
        <w:t>vim clusterconfig.xml</w:t>
      </w:r>
    </w:p>
    <w:p w14:paraId="28CE2B22" w14:textId="77777777" w:rsidR="005A6DB3" w:rsidRPr="009C03D2" w:rsidRDefault="005A6DB3" w:rsidP="005A6DB3">
      <w:pPr>
        <w:pStyle w:val="1e"/>
      </w:pPr>
      <w:r w:rsidRPr="009C03D2">
        <w:t>注：</w:t>
      </w:r>
    </w:p>
    <w:p w14:paraId="08596F67" w14:textId="77777777" w:rsidR="005A6DB3" w:rsidRPr="009C03D2" w:rsidRDefault="005A6DB3" w:rsidP="005A6DB3">
      <w:pPr>
        <w:pStyle w:val="1e"/>
      </w:pPr>
      <w:r w:rsidRPr="009C03D2">
        <w:t>vim</w:t>
      </w:r>
      <w:r w:rsidRPr="009C03D2">
        <w:t>编辑器有以下三种模式：</w:t>
      </w:r>
    </w:p>
    <w:p w14:paraId="6A1370CC" w14:textId="77777777" w:rsidR="005A6DB3" w:rsidRPr="009C03D2" w:rsidRDefault="005A6DB3" w:rsidP="005A6DB3">
      <w:pPr>
        <w:pStyle w:val="41"/>
      </w:pPr>
      <w:r w:rsidRPr="009C03D2">
        <w:t>正常模式：其它模式下按</w:t>
      </w:r>
      <w:r w:rsidRPr="009C03D2">
        <w:t>Esc</w:t>
      </w:r>
      <w:r w:rsidRPr="009C03D2">
        <w:t>或</w:t>
      </w:r>
      <w:r w:rsidRPr="009C03D2">
        <w:t>Ctrl+[</w:t>
      </w:r>
      <w:r w:rsidRPr="009C03D2">
        <w:t>进入，左下角显示文件名或为空。</w:t>
      </w:r>
    </w:p>
    <w:p w14:paraId="06DB2CA9" w14:textId="77777777" w:rsidR="005A6DB3" w:rsidRPr="009C03D2" w:rsidRDefault="005A6DB3" w:rsidP="005A6DB3">
      <w:pPr>
        <w:pStyle w:val="41"/>
      </w:pPr>
      <w:r w:rsidRPr="009C03D2">
        <w:t>插入模式：正常模式下按</w:t>
      </w:r>
      <w:r w:rsidRPr="009C03D2">
        <w:t>i</w:t>
      </w:r>
      <w:r w:rsidRPr="009C03D2">
        <w:t>键进入，左下角显示</w:t>
      </w:r>
      <w:r w:rsidRPr="009C03D2">
        <w:t>--INSERT--</w:t>
      </w:r>
      <w:r w:rsidRPr="009C03D2">
        <w:t>。</w:t>
      </w:r>
    </w:p>
    <w:p w14:paraId="214D0E1D" w14:textId="77777777" w:rsidR="005A6DB3" w:rsidRPr="009C03D2" w:rsidRDefault="005A6DB3" w:rsidP="005A6DB3">
      <w:pPr>
        <w:pStyle w:val="41"/>
      </w:pPr>
      <w:r w:rsidRPr="009C03D2">
        <w:t>可视模式：正常模式下按</w:t>
      </w:r>
      <w:r w:rsidRPr="009C03D2">
        <w:t>v</w:t>
      </w:r>
      <w:r w:rsidRPr="009C03D2">
        <w:t>键进入，左下角显示</w:t>
      </w:r>
      <w:r w:rsidRPr="009C03D2">
        <w:t>--VISUAL--</w:t>
      </w:r>
      <w:r w:rsidRPr="009C03D2">
        <w:t>。</w:t>
      </w:r>
    </w:p>
    <w:p w14:paraId="24232349" w14:textId="77777777" w:rsidR="005A6DB3" w:rsidRPr="009C03D2" w:rsidRDefault="005A6DB3" w:rsidP="005A6DB3">
      <w:pPr>
        <w:pStyle w:val="1e"/>
      </w:pPr>
      <w:r w:rsidRPr="009C03D2">
        <w:t>退出命令（正常模式下）：</w:t>
      </w:r>
    </w:p>
    <w:p w14:paraId="730D7C8F" w14:textId="77777777" w:rsidR="005A6DB3" w:rsidRPr="009C03D2" w:rsidRDefault="005A6DB3" w:rsidP="005A6DB3">
      <w:pPr>
        <w:pStyle w:val="41"/>
      </w:pPr>
      <w:r w:rsidRPr="009C03D2">
        <w:t xml:space="preserve">:wq </w:t>
      </w:r>
      <w:r w:rsidRPr="009C03D2">
        <w:t>保存并退出。</w:t>
      </w:r>
    </w:p>
    <w:p w14:paraId="6770805E" w14:textId="77777777" w:rsidR="005A6DB3" w:rsidRPr="009C03D2" w:rsidRDefault="005A6DB3" w:rsidP="005A6DB3">
      <w:pPr>
        <w:pStyle w:val="41"/>
      </w:pPr>
      <w:r w:rsidRPr="009C03D2">
        <w:t xml:space="preserve">:q! </w:t>
      </w:r>
      <w:r w:rsidRPr="009C03D2">
        <w:t>强制退出并忽略所有更改。</w:t>
      </w:r>
    </w:p>
    <w:p w14:paraId="61F99141" w14:textId="77777777" w:rsidR="005A6DB3" w:rsidRPr="009C03D2" w:rsidRDefault="005A6DB3" w:rsidP="005A6DB3">
      <w:pPr>
        <w:pStyle w:val="41"/>
      </w:pPr>
      <w:r w:rsidRPr="009C03D2">
        <w:t xml:space="preserve">:e! </w:t>
      </w:r>
      <w:r w:rsidRPr="009C03D2">
        <w:t>放弃所有修改，并打开原有文件。</w:t>
      </w:r>
    </w:p>
    <w:p w14:paraId="3E465529" w14:textId="77777777" w:rsidR="005A6DB3" w:rsidRPr="009C03D2" w:rsidRDefault="005A6DB3" w:rsidP="005A6DB3">
      <w:pPr>
        <w:pStyle w:val="2"/>
        <w:numPr>
          <w:ilvl w:val="1"/>
          <w:numId w:val="4"/>
        </w:numPr>
        <w:rPr>
          <w:rFonts w:ascii="Huawei Sans" w:hAnsi="Huawei Sans" w:cs="Huawei Sans"/>
        </w:rPr>
      </w:pPr>
      <w:bookmarkStart w:id="87" w:name="_Toc51057484"/>
      <w:bookmarkStart w:id="88" w:name="_Toc51141515"/>
      <w:bookmarkStart w:id="89" w:name="_Toc51330011"/>
      <w:bookmarkStart w:id="90" w:name="_Toc53415139"/>
      <w:bookmarkStart w:id="91" w:name="_Toc65486989"/>
      <w:bookmarkStart w:id="92" w:name="_Toc69742824"/>
      <w:bookmarkStart w:id="93" w:name="_Toc74644316"/>
      <w:bookmarkStart w:id="94" w:name="_Toc78182509"/>
      <w:bookmarkStart w:id="95" w:name="_Toc78277401"/>
      <w:bookmarkStart w:id="96" w:name="_Toc81317388"/>
      <w:r w:rsidRPr="009C03D2">
        <w:rPr>
          <w:rFonts w:ascii="Huawei Sans" w:hAnsi="Huawei Sans" w:cs="Huawei Sans"/>
        </w:rPr>
        <w:t>cd</w:t>
      </w:r>
      <w:bookmarkEnd w:id="87"/>
      <w:bookmarkEnd w:id="88"/>
      <w:bookmarkEnd w:id="89"/>
      <w:bookmarkEnd w:id="90"/>
      <w:bookmarkEnd w:id="91"/>
      <w:bookmarkEnd w:id="92"/>
      <w:bookmarkEnd w:id="93"/>
      <w:bookmarkEnd w:id="94"/>
      <w:bookmarkEnd w:id="95"/>
      <w:bookmarkEnd w:id="96"/>
    </w:p>
    <w:p w14:paraId="2B3DEAF9" w14:textId="77777777" w:rsidR="005A6DB3" w:rsidRPr="009C03D2" w:rsidRDefault="005A6DB3" w:rsidP="005A6DB3">
      <w:pPr>
        <w:pStyle w:val="1e"/>
      </w:pPr>
      <w:r w:rsidRPr="009C03D2">
        <w:t>显示当前目录的名称，或切换当前的目录（打开指定目录）。</w:t>
      </w:r>
    </w:p>
    <w:p w14:paraId="016C2D93" w14:textId="77777777" w:rsidR="005A6DB3" w:rsidRPr="009C03D2" w:rsidRDefault="005A6DB3" w:rsidP="005A6DB3">
      <w:pPr>
        <w:pStyle w:val="1e"/>
      </w:pPr>
      <w:r w:rsidRPr="009C03D2">
        <w:t>命令语法：</w:t>
      </w:r>
    </w:p>
    <w:p w14:paraId="2E1D0F16" w14:textId="77777777" w:rsidR="005A6DB3" w:rsidRPr="009C03D2" w:rsidRDefault="005A6DB3" w:rsidP="005A6DB3">
      <w:pPr>
        <w:pStyle w:val="affffc"/>
        <w:rPr>
          <w:lang w:eastAsia="zh-CN"/>
        </w:rPr>
      </w:pPr>
      <w:r w:rsidRPr="009C03D2">
        <w:rPr>
          <w:lang w:eastAsia="zh-CN"/>
        </w:rPr>
        <w:t>cd [</w:t>
      </w:r>
      <w:r w:rsidRPr="009C03D2">
        <w:rPr>
          <w:lang w:eastAsia="zh-CN"/>
        </w:rPr>
        <w:t>参数</w:t>
      </w:r>
      <w:r w:rsidRPr="009C03D2">
        <w:rPr>
          <w:lang w:eastAsia="zh-CN"/>
        </w:rPr>
        <w:t>]</w:t>
      </w:r>
    </w:p>
    <w:p w14:paraId="2BD878B1" w14:textId="77777777" w:rsidR="005A6DB3" w:rsidRDefault="005A6DB3" w:rsidP="005A6DB3">
      <w:pPr>
        <w:pStyle w:val="1e"/>
      </w:pPr>
      <w:r w:rsidRPr="009C03D2">
        <w:t>参数说明：</w:t>
      </w:r>
    </w:p>
    <w:p w14:paraId="2A9AD809" w14:textId="77777777" w:rsidR="005A6DB3" w:rsidRDefault="005A6DB3" w:rsidP="005A6DB3">
      <w:pPr>
        <w:pStyle w:val="41"/>
      </w:pPr>
      <w:r>
        <w:lastRenderedPageBreak/>
        <w:t>无参数</w:t>
      </w:r>
      <w:r>
        <w:rPr>
          <w:rFonts w:hint="eastAsia"/>
        </w:rPr>
        <w:t>：</w:t>
      </w:r>
      <w:r w:rsidRPr="009C03D2">
        <w:t>切换用户当前目录。</w:t>
      </w:r>
    </w:p>
    <w:p w14:paraId="115E962B" w14:textId="77777777" w:rsidR="005A6DB3" w:rsidRDefault="005A6DB3" w:rsidP="005A6DB3">
      <w:pPr>
        <w:pStyle w:val="41"/>
      </w:pPr>
      <w:r w:rsidRPr="009C03D2">
        <w:t xml:space="preserve">. </w:t>
      </w:r>
      <w:r>
        <w:rPr>
          <w:rFonts w:hint="eastAsia"/>
        </w:rPr>
        <w:t>：</w:t>
      </w:r>
      <w:r w:rsidRPr="009C03D2">
        <w:t>表示当前目录</w:t>
      </w:r>
      <w:r>
        <w:rPr>
          <w:rFonts w:hint="eastAsia"/>
        </w:rPr>
        <w:t>。</w:t>
      </w:r>
    </w:p>
    <w:p w14:paraId="74B3B6FD" w14:textId="77777777" w:rsidR="005A6DB3" w:rsidRDefault="005A6DB3" w:rsidP="005A6DB3">
      <w:pPr>
        <w:pStyle w:val="41"/>
      </w:pPr>
      <w:r w:rsidRPr="009C03D2">
        <w:t xml:space="preserve">.. </w:t>
      </w:r>
      <w:r>
        <w:rPr>
          <w:rFonts w:hint="eastAsia"/>
        </w:rPr>
        <w:t>：</w:t>
      </w:r>
      <w:r w:rsidRPr="009C03D2">
        <w:t>表示上一级目录</w:t>
      </w:r>
      <w:r>
        <w:rPr>
          <w:rFonts w:hint="eastAsia"/>
        </w:rPr>
        <w:t>。</w:t>
      </w:r>
    </w:p>
    <w:p w14:paraId="2D7FF56B" w14:textId="77777777" w:rsidR="005A6DB3" w:rsidRDefault="005A6DB3" w:rsidP="005A6DB3">
      <w:pPr>
        <w:pStyle w:val="41"/>
      </w:pPr>
      <w:r w:rsidRPr="009C03D2">
        <w:t xml:space="preserve">~ </w:t>
      </w:r>
      <w:r>
        <w:rPr>
          <w:rFonts w:hint="eastAsia"/>
        </w:rPr>
        <w:t>：</w:t>
      </w:r>
      <w:r w:rsidRPr="009C03D2">
        <w:t>表示</w:t>
      </w:r>
      <w:r w:rsidRPr="009C03D2">
        <w:t>home</w:t>
      </w:r>
      <w:r w:rsidRPr="009C03D2">
        <w:t>目录</w:t>
      </w:r>
      <w:r>
        <w:rPr>
          <w:rFonts w:hint="eastAsia"/>
        </w:rPr>
        <w:t>。</w:t>
      </w:r>
    </w:p>
    <w:p w14:paraId="20F6E283" w14:textId="77777777" w:rsidR="005A6DB3" w:rsidRPr="009C03D2" w:rsidRDefault="005A6DB3" w:rsidP="005A6DB3">
      <w:pPr>
        <w:pStyle w:val="41"/>
      </w:pPr>
      <w:r w:rsidRPr="009C03D2">
        <w:t xml:space="preserve">/ </w:t>
      </w:r>
      <w:r>
        <w:rPr>
          <w:rFonts w:hint="eastAsia"/>
        </w:rPr>
        <w:t>：</w:t>
      </w:r>
      <w:r w:rsidRPr="009C03D2">
        <w:t>表示根目录。</w:t>
      </w:r>
    </w:p>
    <w:p w14:paraId="3A5C90DC" w14:textId="77777777" w:rsidR="005A6DB3" w:rsidRPr="009C03D2" w:rsidRDefault="005A6DB3" w:rsidP="005A6DB3">
      <w:pPr>
        <w:pStyle w:val="1e"/>
      </w:pPr>
      <w:r w:rsidRPr="009C03D2">
        <w:t>命令示例：</w:t>
      </w:r>
    </w:p>
    <w:p w14:paraId="0C2E1686" w14:textId="77777777" w:rsidR="005A6DB3" w:rsidRPr="009C03D2" w:rsidRDefault="005A6DB3" w:rsidP="005A6DB3">
      <w:pPr>
        <w:pStyle w:val="41"/>
      </w:pPr>
      <w:r w:rsidRPr="009C03D2">
        <w:t>切换到</w:t>
      </w:r>
      <w:r w:rsidRPr="009C03D2">
        <w:t>usr</w:t>
      </w:r>
      <w:r w:rsidRPr="009C03D2">
        <w:t>目录下的</w:t>
      </w:r>
      <w:r w:rsidRPr="009C03D2">
        <w:t>bin</w:t>
      </w:r>
      <w:r w:rsidRPr="009C03D2">
        <w:t>目录中</w:t>
      </w:r>
      <w:r>
        <w:rPr>
          <w:rFonts w:hint="eastAsia"/>
        </w:rPr>
        <w:t>。</w:t>
      </w:r>
    </w:p>
    <w:p w14:paraId="5F22DAE9" w14:textId="77777777" w:rsidR="005A6DB3" w:rsidRPr="009C03D2" w:rsidRDefault="005A6DB3" w:rsidP="005A6DB3">
      <w:pPr>
        <w:pStyle w:val="affffc"/>
      </w:pPr>
      <w:r w:rsidRPr="009C03D2">
        <w:t>cd /usr/bin</w:t>
      </w:r>
    </w:p>
    <w:p w14:paraId="5734FA61" w14:textId="77777777" w:rsidR="005A6DB3" w:rsidRPr="009C03D2" w:rsidRDefault="005A6DB3" w:rsidP="005A6DB3">
      <w:pPr>
        <w:pStyle w:val="41"/>
      </w:pPr>
      <w:r w:rsidRPr="009C03D2">
        <w:t>切换到用户</w:t>
      </w:r>
      <w:r w:rsidRPr="009C03D2">
        <w:t>home</w:t>
      </w:r>
      <w:r w:rsidRPr="009C03D2">
        <w:t>目录</w:t>
      </w:r>
      <w:r>
        <w:rPr>
          <w:rFonts w:hint="eastAsia"/>
        </w:rPr>
        <w:t>。</w:t>
      </w:r>
      <w:r w:rsidRPr="009C03D2">
        <w:t xml:space="preserve"> </w:t>
      </w:r>
    </w:p>
    <w:p w14:paraId="26763DFF" w14:textId="77777777" w:rsidR="005A6DB3" w:rsidRPr="009C03D2" w:rsidRDefault="005A6DB3" w:rsidP="005A6DB3">
      <w:pPr>
        <w:pStyle w:val="affffc"/>
      </w:pPr>
      <w:r w:rsidRPr="009C03D2">
        <w:t>cd</w:t>
      </w:r>
    </w:p>
    <w:p w14:paraId="2135228D" w14:textId="77777777" w:rsidR="005A6DB3" w:rsidRPr="009C03D2" w:rsidRDefault="005A6DB3" w:rsidP="005A6DB3">
      <w:pPr>
        <w:pStyle w:val="41"/>
      </w:pPr>
      <w:r w:rsidRPr="009C03D2">
        <w:t>切换到当前目录</w:t>
      </w:r>
      <w:r w:rsidRPr="009C03D2">
        <w:t>(cd</w:t>
      </w:r>
      <w:r w:rsidRPr="009C03D2">
        <w:t>后面接一个</w:t>
      </w:r>
      <w:r w:rsidRPr="009C03D2">
        <w:t>.)</w:t>
      </w:r>
      <w:r>
        <w:rPr>
          <w:rFonts w:hint="eastAsia"/>
        </w:rPr>
        <w:t>。</w:t>
      </w:r>
    </w:p>
    <w:p w14:paraId="0E7B3692" w14:textId="77777777" w:rsidR="005A6DB3" w:rsidRPr="009C03D2" w:rsidRDefault="005A6DB3" w:rsidP="005A6DB3">
      <w:pPr>
        <w:pStyle w:val="affffc"/>
      </w:pPr>
      <w:r w:rsidRPr="009C03D2">
        <w:t>cd .</w:t>
      </w:r>
    </w:p>
    <w:p w14:paraId="27E92D1F" w14:textId="77777777" w:rsidR="005A6DB3" w:rsidRPr="009C03D2" w:rsidRDefault="005A6DB3" w:rsidP="005A6DB3">
      <w:pPr>
        <w:pStyle w:val="41"/>
      </w:pPr>
      <w:r w:rsidRPr="009C03D2">
        <w:t>切换到当前目录上一级目录</w:t>
      </w:r>
      <w:r w:rsidRPr="009C03D2">
        <w:t>(cd</w:t>
      </w:r>
      <w:r w:rsidRPr="009C03D2">
        <w:t>后面接两个</w:t>
      </w:r>
      <w:r w:rsidRPr="009C03D2">
        <w:t>.)</w:t>
      </w:r>
      <w:r>
        <w:rPr>
          <w:rFonts w:hint="eastAsia"/>
        </w:rPr>
        <w:t>。</w:t>
      </w:r>
    </w:p>
    <w:p w14:paraId="3774CCF0" w14:textId="77777777" w:rsidR="005A6DB3" w:rsidRPr="009C03D2" w:rsidRDefault="005A6DB3" w:rsidP="005A6DB3">
      <w:pPr>
        <w:pStyle w:val="affffc"/>
      </w:pPr>
      <w:r w:rsidRPr="009C03D2">
        <w:t xml:space="preserve">cd .. </w:t>
      </w:r>
    </w:p>
    <w:p w14:paraId="16E6E264" w14:textId="77777777" w:rsidR="005A6DB3" w:rsidRPr="009C03D2" w:rsidRDefault="005A6DB3" w:rsidP="005A6DB3">
      <w:pPr>
        <w:pStyle w:val="41"/>
      </w:pPr>
      <w:r w:rsidRPr="009C03D2">
        <w:t>切换到用户</w:t>
      </w:r>
      <w:r w:rsidRPr="009C03D2">
        <w:t>home</w:t>
      </w:r>
      <w:r>
        <w:t>目录。</w:t>
      </w:r>
    </w:p>
    <w:p w14:paraId="3287C995" w14:textId="77777777" w:rsidR="005A6DB3" w:rsidRPr="009C03D2" w:rsidRDefault="005A6DB3" w:rsidP="005A6DB3">
      <w:pPr>
        <w:pStyle w:val="affffc"/>
      </w:pPr>
      <w:r w:rsidRPr="009C03D2">
        <w:t>cd ~</w:t>
      </w:r>
    </w:p>
    <w:p w14:paraId="1E4D15E6" w14:textId="77777777" w:rsidR="005A6DB3" w:rsidRPr="009C03D2" w:rsidRDefault="005A6DB3" w:rsidP="005A6DB3">
      <w:pPr>
        <w:pStyle w:val="41"/>
      </w:pPr>
      <w:r>
        <w:t>切换到根目录下。</w:t>
      </w:r>
    </w:p>
    <w:p w14:paraId="0E4DD7F3" w14:textId="77777777" w:rsidR="005A6DB3" w:rsidRPr="009C03D2" w:rsidRDefault="005A6DB3" w:rsidP="005A6DB3">
      <w:pPr>
        <w:pStyle w:val="affffc"/>
      </w:pPr>
      <w:r w:rsidRPr="009C03D2">
        <w:t>cd /</w:t>
      </w:r>
    </w:p>
    <w:p w14:paraId="5B622C04" w14:textId="77777777" w:rsidR="005A6DB3" w:rsidRPr="009C03D2" w:rsidRDefault="005A6DB3" w:rsidP="005A6DB3">
      <w:pPr>
        <w:pStyle w:val="1e"/>
      </w:pPr>
      <w:r w:rsidRPr="009C03D2">
        <w:t>注：切换目录需要理解绝对路径和相对路径这两个概念。</w:t>
      </w:r>
    </w:p>
    <w:p w14:paraId="603F6BC5" w14:textId="77777777" w:rsidR="005A6DB3" w:rsidRPr="009C03D2" w:rsidRDefault="005A6DB3" w:rsidP="005A6DB3">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7C1647FE" w14:textId="77777777" w:rsidR="005A6DB3" w:rsidRPr="009C03D2" w:rsidRDefault="005A6DB3" w:rsidP="005A6DB3">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7DD4DCE5" w14:textId="77777777" w:rsidR="005A6DB3" w:rsidRPr="009C03D2" w:rsidRDefault="005A6DB3" w:rsidP="005A6DB3">
      <w:pPr>
        <w:pStyle w:val="2"/>
        <w:numPr>
          <w:ilvl w:val="1"/>
          <w:numId w:val="4"/>
        </w:numPr>
        <w:rPr>
          <w:rFonts w:ascii="Huawei Sans" w:hAnsi="Huawei Sans" w:cs="Huawei Sans"/>
        </w:rPr>
      </w:pPr>
      <w:bookmarkStart w:id="97" w:name="_Toc51057485"/>
      <w:bookmarkStart w:id="98" w:name="_Toc51141516"/>
      <w:bookmarkStart w:id="99" w:name="_Toc51330012"/>
      <w:bookmarkStart w:id="100" w:name="_Toc53415140"/>
      <w:bookmarkStart w:id="101" w:name="_Toc65486990"/>
      <w:bookmarkStart w:id="102" w:name="_Toc69742825"/>
      <w:bookmarkStart w:id="103" w:name="_Toc74644317"/>
      <w:bookmarkStart w:id="104" w:name="_Toc78182510"/>
      <w:bookmarkStart w:id="105" w:name="_Toc78277402"/>
      <w:bookmarkStart w:id="106" w:name="_Toc81317389"/>
      <w:r w:rsidRPr="009C03D2">
        <w:rPr>
          <w:rFonts w:ascii="Huawei Sans" w:hAnsi="Huawei Sans" w:cs="Huawei Sans"/>
        </w:rPr>
        <w:t>mv</w:t>
      </w:r>
      <w:bookmarkEnd w:id="97"/>
      <w:bookmarkEnd w:id="98"/>
      <w:bookmarkEnd w:id="99"/>
      <w:bookmarkEnd w:id="100"/>
      <w:bookmarkEnd w:id="101"/>
      <w:bookmarkEnd w:id="102"/>
      <w:bookmarkEnd w:id="103"/>
      <w:bookmarkEnd w:id="104"/>
      <w:bookmarkEnd w:id="105"/>
      <w:bookmarkEnd w:id="106"/>
    </w:p>
    <w:p w14:paraId="6A2B46AF" w14:textId="77777777" w:rsidR="005A6DB3" w:rsidRPr="009C03D2" w:rsidRDefault="005A6DB3" w:rsidP="005A6DB3">
      <w:pPr>
        <w:pStyle w:val="1e"/>
      </w:pPr>
      <w:r w:rsidRPr="009C03D2">
        <w:t>文件或目录改名</w:t>
      </w:r>
      <w:r w:rsidRPr="009C03D2">
        <w:t>(move (rename) files)</w:t>
      </w:r>
      <w:r w:rsidRPr="009C03D2">
        <w:t>或将文件或目录移入其它位置</w:t>
      </w:r>
      <w:r>
        <w:t>，</w:t>
      </w:r>
      <w:r w:rsidRPr="009C03D2">
        <w:t>经常用来备份文件或者目录。</w:t>
      </w:r>
    </w:p>
    <w:p w14:paraId="19438D68" w14:textId="77777777" w:rsidR="005A6DB3" w:rsidRPr="009C03D2" w:rsidRDefault="005A6DB3" w:rsidP="005A6DB3">
      <w:pPr>
        <w:pStyle w:val="1e"/>
      </w:pPr>
      <w:r w:rsidRPr="009C03D2">
        <w:t>命令语法：</w:t>
      </w:r>
    </w:p>
    <w:p w14:paraId="4F947C7D" w14:textId="77777777" w:rsidR="005A6DB3" w:rsidRPr="009C03D2" w:rsidRDefault="005A6DB3" w:rsidP="005A6DB3">
      <w:pPr>
        <w:pStyle w:val="affffc"/>
        <w:rPr>
          <w:lang w:eastAsia="zh-CN"/>
        </w:rPr>
      </w:pPr>
      <w:r w:rsidRPr="009C03D2">
        <w:rPr>
          <w:lang w:eastAsia="zh-CN"/>
        </w:rPr>
        <w:t>mv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0E78999C" w14:textId="77777777" w:rsidR="005A6DB3" w:rsidRDefault="005A6DB3" w:rsidP="005A6DB3">
      <w:pPr>
        <w:pStyle w:val="1e"/>
      </w:pPr>
      <w:r w:rsidRPr="009C03D2">
        <w:t>常用选项：</w:t>
      </w:r>
    </w:p>
    <w:p w14:paraId="43A9B31D" w14:textId="77777777" w:rsidR="005A6DB3" w:rsidRPr="009C03D2" w:rsidRDefault="005A6DB3" w:rsidP="005A6DB3">
      <w:pPr>
        <w:pStyle w:val="41"/>
      </w:pPr>
      <w:r w:rsidRPr="009C03D2">
        <w:t>-b</w:t>
      </w:r>
      <w:r>
        <w:rPr>
          <w:rFonts w:hint="eastAsia"/>
        </w:rPr>
        <w:t>：</w:t>
      </w:r>
      <w:r w:rsidRPr="009C03D2">
        <w:t>若需覆盖文件，则覆盖前先行备份。</w:t>
      </w:r>
    </w:p>
    <w:p w14:paraId="60493746" w14:textId="77777777" w:rsidR="005A6DB3" w:rsidRPr="009C03D2" w:rsidRDefault="005A6DB3" w:rsidP="005A6DB3">
      <w:pPr>
        <w:pStyle w:val="1e"/>
      </w:pPr>
      <w:r w:rsidRPr="009C03D2">
        <w:t>参数说明：</w:t>
      </w:r>
    </w:p>
    <w:p w14:paraId="73DA6D2A" w14:textId="77777777" w:rsidR="005A6DB3" w:rsidRPr="009C03D2" w:rsidRDefault="005A6DB3" w:rsidP="005A6DB3">
      <w:pPr>
        <w:pStyle w:val="41"/>
      </w:pPr>
      <w:r w:rsidRPr="009C03D2">
        <w:t>参数</w:t>
      </w:r>
      <w:r w:rsidRPr="009C03D2">
        <w:t>1</w:t>
      </w:r>
      <w:r w:rsidRPr="009C03D2">
        <w:t>：源文件或目录。</w:t>
      </w:r>
    </w:p>
    <w:p w14:paraId="1D9AE450" w14:textId="77777777" w:rsidR="005A6DB3" w:rsidRPr="009C03D2" w:rsidRDefault="005A6DB3" w:rsidP="005A6DB3">
      <w:pPr>
        <w:pStyle w:val="41"/>
      </w:pPr>
      <w:r w:rsidRPr="009C03D2">
        <w:t>参数</w:t>
      </w:r>
      <w:r w:rsidRPr="009C03D2">
        <w:t>2</w:t>
      </w:r>
      <w:r w:rsidRPr="009C03D2">
        <w:t>：目标文件或目录。</w:t>
      </w:r>
    </w:p>
    <w:p w14:paraId="5A3594DF" w14:textId="77777777" w:rsidR="005A6DB3" w:rsidRPr="009C03D2" w:rsidRDefault="005A6DB3" w:rsidP="005A6DB3">
      <w:pPr>
        <w:pStyle w:val="1e"/>
      </w:pPr>
      <w:r w:rsidRPr="009C03D2">
        <w:lastRenderedPageBreak/>
        <w:t>命令示例：</w:t>
      </w:r>
    </w:p>
    <w:p w14:paraId="549D179C" w14:textId="1820B667" w:rsidR="005A6DB3" w:rsidRPr="009C03D2" w:rsidRDefault="005A6DB3" w:rsidP="005A6DB3">
      <w:pPr>
        <w:pStyle w:val="41"/>
      </w:pPr>
      <w:r w:rsidRPr="009C03D2">
        <w:t>将文件</w:t>
      </w:r>
      <w:r w:rsidRPr="009C03D2">
        <w:t>python</w:t>
      </w:r>
      <w:r w:rsidRPr="009C03D2">
        <w:t>重命名为</w:t>
      </w:r>
      <w:r w:rsidRPr="009C03D2">
        <w:t>python.bak</w:t>
      </w:r>
      <w:r w:rsidR="00F3032C">
        <w:rPr>
          <w:rFonts w:hint="eastAsia"/>
        </w:rPr>
        <w:t>。</w:t>
      </w:r>
    </w:p>
    <w:p w14:paraId="299FAB64" w14:textId="77777777" w:rsidR="005A6DB3" w:rsidRPr="009C03D2" w:rsidRDefault="005A6DB3" w:rsidP="005A6DB3">
      <w:pPr>
        <w:pStyle w:val="affffc"/>
      </w:pPr>
      <w:r w:rsidRPr="009C03D2">
        <w:t>mv python python.bak</w:t>
      </w:r>
    </w:p>
    <w:p w14:paraId="6D7EEE7F" w14:textId="04693864" w:rsidR="005A6DB3" w:rsidRPr="009C03D2" w:rsidRDefault="005A6DB3" w:rsidP="005A6DB3">
      <w:pPr>
        <w:pStyle w:val="41"/>
      </w:pPr>
      <w:r w:rsidRPr="009C03D2">
        <w:t>将</w:t>
      </w:r>
      <w:r w:rsidRPr="009C03D2">
        <w:t>/physical/backup</w:t>
      </w:r>
      <w:r w:rsidRPr="009C03D2">
        <w:t>目录下的所有文件和目录移到</w:t>
      </w:r>
      <w:r w:rsidRPr="009C03D2">
        <w:t>/data/dbn1</w:t>
      </w:r>
      <w:r w:rsidRPr="009C03D2">
        <w:t>目录下</w:t>
      </w:r>
      <w:r w:rsidR="00F3032C">
        <w:rPr>
          <w:rFonts w:hint="eastAsia"/>
        </w:rPr>
        <w:t>。</w:t>
      </w:r>
    </w:p>
    <w:p w14:paraId="39906FCE" w14:textId="77777777" w:rsidR="005A6DB3" w:rsidRPr="009C03D2" w:rsidRDefault="005A6DB3" w:rsidP="005A6DB3">
      <w:pPr>
        <w:pStyle w:val="affffc"/>
        <w:rPr>
          <w:lang w:eastAsia="zh-CN"/>
        </w:rPr>
      </w:pPr>
      <w:r w:rsidRPr="009C03D2">
        <w:t>mv  /physical/backup/*  /data/dbn</w:t>
      </w:r>
      <w:r w:rsidRPr="009C03D2">
        <w:rPr>
          <w:lang w:eastAsia="zh-CN"/>
        </w:rPr>
        <w:t>1</w:t>
      </w:r>
    </w:p>
    <w:p w14:paraId="751DFA70" w14:textId="77777777" w:rsidR="005A6DB3" w:rsidRPr="009C03D2" w:rsidRDefault="005A6DB3" w:rsidP="005A6DB3">
      <w:pPr>
        <w:pStyle w:val="2"/>
        <w:numPr>
          <w:ilvl w:val="1"/>
          <w:numId w:val="4"/>
        </w:numPr>
        <w:shd w:val="clear" w:color="auto" w:fill="FFFFFF"/>
        <w:spacing w:before="150" w:after="150"/>
        <w:rPr>
          <w:rFonts w:ascii="Huawei Sans" w:hAnsi="Huawei Sans" w:cs="Huawei Sans"/>
          <w:color w:val="000000"/>
          <w:sz w:val="32"/>
          <w:szCs w:val="32"/>
        </w:rPr>
      </w:pPr>
      <w:bookmarkStart w:id="107" w:name="_Toc51057486"/>
      <w:bookmarkStart w:id="108" w:name="_Toc51141517"/>
      <w:bookmarkStart w:id="109" w:name="_Toc51330013"/>
      <w:bookmarkStart w:id="110" w:name="_Toc53415141"/>
      <w:bookmarkStart w:id="111" w:name="_Toc65486991"/>
      <w:bookmarkStart w:id="112" w:name="_Toc69742826"/>
      <w:bookmarkStart w:id="113" w:name="_Toc74644318"/>
      <w:bookmarkStart w:id="114" w:name="_Toc78182511"/>
      <w:bookmarkStart w:id="115" w:name="_Toc78277403"/>
      <w:bookmarkStart w:id="116" w:name="_Toc81317390"/>
      <w:r w:rsidRPr="009C03D2">
        <w:rPr>
          <w:rFonts w:ascii="Huawei Sans" w:hAnsi="Huawei Sans" w:cs="Huawei Sans"/>
          <w:color w:val="000000"/>
          <w:sz w:val="32"/>
          <w:szCs w:val="32"/>
        </w:rPr>
        <w:t>curl</w:t>
      </w:r>
      <w:bookmarkEnd w:id="107"/>
      <w:bookmarkEnd w:id="108"/>
      <w:bookmarkEnd w:id="109"/>
      <w:bookmarkEnd w:id="110"/>
      <w:bookmarkEnd w:id="111"/>
      <w:bookmarkEnd w:id="112"/>
      <w:bookmarkEnd w:id="113"/>
      <w:bookmarkEnd w:id="114"/>
      <w:bookmarkEnd w:id="115"/>
      <w:bookmarkEnd w:id="116"/>
    </w:p>
    <w:p w14:paraId="1A1D9B44" w14:textId="77777777" w:rsidR="005A6DB3" w:rsidRPr="009C03D2" w:rsidRDefault="005A6DB3" w:rsidP="005A6DB3">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7CDA4DDA" w14:textId="77777777" w:rsidR="005A6DB3" w:rsidRPr="009C03D2" w:rsidRDefault="005A6DB3" w:rsidP="005A6DB3">
      <w:pPr>
        <w:pStyle w:val="1e"/>
      </w:pPr>
      <w:r w:rsidRPr="009C03D2">
        <w:t>命令语法：</w:t>
      </w:r>
    </w:p>
    <w:p w14:paraId="5DE98F57" w14:textId="77777777" w:rsidR="005A6DB3" w:rsidRPr="009C03D2" w:rsidRDefault="005A6DB3" w:rsidP="005A6DB3">
      <w:pPr>
        <w:pStyle w:val="affffc"/>
        <w:rPr>
          <w:lang w:eastAsia="zh-CN"/>
        </w:rPr>
      </w:pPr>
      <w:r w:rsidRPr="009C03D2">
        <w:rPr>
          <w:lang w:eastAsia="zh-CN"/>
        </w:rPr>
        <w:t>curl [</w:t>
      </w:r>
      <w:r w:rsidRPr="009C03D2">
        <w:rPr>
          <w:lang w:eastAsia="zh-CN"/>
        </w:rPr>
        <w:t>选项</w:t>
      </w:r>
      <w:r w:rsidRPr="009C03D2">
        <w:rPr>
          <w:lang w:eastAsia="zh-CN"/>
        </w:rPr>
        <w:t>] [URL]</w:t>
      </w:r>
    </w:p>
    <w:p w14:paraId="642CF337" w14:textId="77777777" w:rsidR="005A6DB3" w:rsidRPr="009C03D2" w:rsidRDefault="005A6DB3" w:rsidP="005A6DB3">
      <w:pPr>
        <w:pStyle w:val="1e"/>
      </w:pPr>
      <w:r w:rsidRPr="009C03D2">
        <w:t>常用选项：</w:t>
      </w:r>
    </w:p>
    <w:p w14:paraId="2B7B736D" w14:textId="77777777" w:rsidR="005A6DB3" w:rsidRPr="009C03D2" w:rsidRDefault="005A6DB3" w:rsidP="005A6DB3">
      <w:pPr>
        <w:pStyle w:val="41"/>
      </w:pPr>
      <w:r w:rsidRPr="009C03D2">
        <w:t>-A/--user-agent &lt;string&gt;</w:t>
      </w:r>
      <w:r w:rsidRPr="009C03D2">
        <w:t>：设置用户代理发送给服务器</w:t>
      </w:r>
      <w:r>
        <w:rPr>
          <w:rFonts w:hint="eastAsia"/>
        </w:rPr>
        <w:t>；</w:t>
      </w:r>
    </w:p>
    <w:p w14:paraId="3A07EC66" w14:textId="77777777" w:rsidR="005A6DB3" w:rsidRPr="009C03D2" w:rsidRDefault="005A6DB3" w:rsidP="005A6DB3">
      <w:pPr>
        <w:pStyle w:val="41"/>
      </w:pPr>
      <w:r w:rsidRPr="009C03D2">
        <w:t>-C/--continue-at &lt;offset&gt;</w:t>
      </w:r>
      <w:r w:rsidRPr="009C03D2">
        <w:t>：断点续转</w:t>
      </w:r>
      <w:r>
        <w:rPr>
          <w:rFonts w:hint="eastAsia"/>
        </w:rPr>
        <w:t>；</w:t>
      </w:r>
    </w:p>
    <w:p w14:paraId="5D04C9B0" w14:textId="77777777" w:rsidR="005A6DB3" w:rsidRPr="009C03D2" w:rsidRDefault="005A6DB3" w:rsidP="005A6DB3">
      <w:pPr>
        <w:pStyle w:val="41"/>
      </w:pPr>
      <w:r w:rsidRPr="009C03D2">
        <w:t>-D/--dump-header &lt;file&gt;</w:t>
      </w:r>
      <w:r w:rsidRPr="009C03D2">
        <w:t>：把</w:t>
      </w:r>
      <w:r w:rsidRPr="009C03D2">
        <w:t>header</w:t>
      </w:r>
      <w:r w:rsidRPr="009C03D2">
        <w:t>信息写入到该文件中</w:t>
      </w:r>
      <w:r>
        <w:rPr>
          <w:rFonts w:hint="eastAsia"/>
        </w:rPr>
        <w:t>；</w:t>
      </w:r>
    </w:p>
    <w:p w14:paraId="1BBA4D77" w14:textId="77777777" w:rsidR="005A6DB3" w:rsidRPr="009C03D2" w:rsidRDefault="005A6DB3" w:rsidP="005A6DB3">
      <w:pPr>
        <w:pStyle w:val="41"/>
      </w:pPr>
      <w:r w:rsidRPr="009C03D2">
        <w:t>-e/--referer</w:t>
      </w:r>
      <w:r w:rsidRPr="009C03D2">
        <w:t>：来源网址</w:t>
      </w:r>
      <w:r>
        <w:rPr>
          <w:rFonts w:hint="eastAsia"/>
        </w:rPr>
        <w:t>；</w:t>
      </w:r>
    </w:p>
    <w:p w14:paraId="553A909E" w14:textId="77777777" w:rsidR="005A6DB3" w:rsidRPr="009C03D2" w:rsidRDefault="005A6DB3" w:rsidP="005A6DB3">
      <w:pPr>
        <w:pStyle w:val="41"/>
      </w:pPr>
      <w:r w:rsidRPr="009C03D2">
        <w:t>-o/--output</w:t>
      </w:r>
      <w:r w:rsidRPr="009C03D2">
        <w:t>：把输出写到该文件中</w:t>
      </w:r>
      <w:r>
        <w:rPr>
          <w:rFonts w:hint="eastAsia"/>
        </w:rPr>
        <w:t>；</w:t>
      </w:r>
    </w:p>
    <w:p w14:paraId="42CAD4B1" w14:textId="77777777" w:rsidR="005A6DB3" w:rsidRPr="009C03D2" w:rsidRDefault="005A6DB3" w:rsidP="005A6DB3">
      <w:pPr>
        <w:pStyle w:val="41"/>
      </w:pPr>
      <w:r w:rsidRPr="009C03D2">
        <w:t>-O/--remote-name</w:t>
      </w:r>
      <w:r w:rsidRPr="009C03D2">
        <w:t>：把输出写到该文件中，保留远程文件的文件名</w:t>
      </w:r>
      <w:r>
        <w:rPr>
          <w:rFonts w:hint="eastAsia"/>
        </w:rPr>
        <w:t>；</w:t>
      </w:r>
    </w:p>
    <w:p w14:paraId="7A4E553A" w14:textId="77777777" w:rsidR="005A6DB3" w:rsidRPr="009C03D2" w:rsidRDefault="005A6DB3" w:rsidP="005A6DB3">
      <w:pPr>
        <w:pStyle w:val="41"/>
      </w:pPr>
      <w:r w:rsidRPr="009C03D2">
        <w:t>-s/--silent</w:t>
      </w:r>
      <w:r w:rsidRPr="009C03D2">
        <w:t>：</w:t>
      </w:r>
      <w:r>
        <w:t>静默</w:t>
      </w:r>
      <w:r w:rsidRPr="009C03D2">
        <w:t>模式。不输出任何东西</w:t>
      </w:r>
      <w:r>
        <w:rPr>
          <w:rFonts w:hint="eastAsia"/>
        </w:rPr>
        <w:t>；</w:t>
      </w:r>
    </w:p>
    <w:p w14:paraId="2A28847D" w14:textId="77777777" w:rsidR="005A6DB3" w:rsidRPr="009C03D2" w:rsidRDefault="005A6DB3" w:rsidP="005A6DB3">
      <w:pPr>
        <w:pStyle w:val="41"/>
      </w:pPr>
      <w:r w:rsidRPr="009C03D2">
        <w:t>-T/--upload-file &lt;file&gt;</w:t>
      </w:r>
      <w:r w:rsidRPr="009C03D2">
        <w:t>：上传文件</w:t>
      </w:r>
      <w:r>
        <w:rPr>
          <w:rFonts w:hint="eastAsia"/>
        </w:rPr>
        <w:t>；</w:t>
      </w:r>
    </w:p>
    <w:p w14:paraId="6F6F70F8" w14:textId="77777777" w:rsidR="005A6DB3" w:rsidRPr="009C03D2" w:rsidRDefault="005A6DB3" w:rsidP="005A6DB3">
      <w:pPr>
        <w:pStyle w:val="41"/>
      </w:pPr>
      <w:r w:rsidRPr="009C03D2">
        <w:t>-u/--user &lt;user[:password]&gt;</w:t>
      </w:r>
      <w:r w:rsidRPr="009C03D2">
        <w:t>：设置服务器的用户和密码</w:t>
      </w:r>
      <w:r>
        <w:rPr>
          <w:rFonts w:hint="eastAsia"/>
        </w:rPr>
        <w:t>；</w:t>
      </w:r>
    </w:p>
    <w:p w14:paraId="214DD7D3" w14:textId="77777777" w:rsidR="005A6DB3" w:rsidRPr="009C03D2" w:rsidRDefault="005A6DB3" w:rsidP="005A6DB3">
      <w:pPr>
        <w:pStyle w:val="41"/>
      </w:pPr>
      <w:r w:rsidRPr="009C03D2">
        <w:t>-x/--proxy &lt;host[:port]&gt;</w:t>
      </w:r>
      <w:r w:rsidRPr="009C03D2">
        <w:t>：在给定的端口上使用</w:t>
      </w:r>
      <w:r w:rsidRPr="009C03D2">
        <w:t>HTTP</w:t>
      </w:r>
      <w:r w:rsidRPr="009C03D2">
        <w:t>代理</w:t>
      </w:r>
      <w:r>
        <w:rPr>
          <w:rFonts w:hint="eastAsia"/>
        </w:rPr>
        <w:t>；</w:t>
      </w:r>
    </w:p>
    <w:p w14:paraId="425D8BB3" w14:textId="77777777" w:rsidR="005A6DB3" w:rsidRPr="009C03D2" w:rsidRDefault="005A6DB3" w:rsidP="005A6DB3">
      <w:pPr>
        <w:pStyle w:val="41"/>
      </w:pPr>
      <w:r w:rsidRPr="009C03D2">
        <w:t>-#/--progress-bar</w:t>
      </w:r>
      <w:r w:rsidRPr="009C03D2">
        <w:t>：进度条显示当前的传送状态。</w:t>
      </w:r>
    </w:p>
    <w:p w14:paraId="19C527E6" w14:textId="77777777" w:rsidR="005A6DB3" w:rsidRPr="009C03D2" w:rsidRDefault="005A6DB3" w:rsidP="005A6DB3">
      <w:pPr>
        <w:pStyle w:val="1e"/>
      </w:pPr>
      <w:r w:rsidRPr="009C03D2">
        <w:t>参数说明：</w:t>
      </w:r>
    </w:p>
    <w:p w14:paraId="3B985C2D" w14:textId="77777777" w:rsidR="005A6DB3" w:rsidRPr="009C03D2" w:rsidRDefault="005A6DB3" w:rsidP="005A6DB3">
      <w:pPr>
        <w:pStyle w:val="41"/>
      </w:pPr>
      <w:r w:rsidRPr="009C03D2">
        <w:t>URL</w:t>
      </w:r>
      <w:r w:rsidRPr="009C03D2">
        <w:t>：指定的文件传输</w:t>
      </w:r>
      <w:r w:rsidRPr="009C03D2">
        <w:t>URL</w:t>
      </w:r>
      <w:r w:rsidRPr="009C03D2">
        <w:t>地址</w:t>
      </w:r>
      <w:r>
        <w:rPr>
          <w:rFonts w:hint="eastAsia"/>
        </w:rPr>
        <w:t>。</w:t>
      </w:r>
    </w:p>
    <w:p w14:paraId="5F14F7F9" w14:textId="77777777" w:rsidR="005A6DB3" w:rsidRPr="009C03D2" w:rsidRDefault="005A6DB3" w:rsidP="005A6DB3">
      <w:pPr>
        <w:pStyle w:val="1e"/>
      </w:pPr>
      <w:r w:rsidRPr="009C03D2">
        <w:t>命令示例：</w:t>
      </w:r>
    </w:p>
    <w:p w14:paraId="4279EC31" w14:textId="77777777" w:rsidR="005A6DB3" w:rsidRPr="009C03D2" w:rsidRDefault="005A6DB3" w:rsidP="005A6DB3">
      <w:pPr>
        <w:pStyle w:val="41"/>
      </w:pPr>
      <w:r w:rsidRPr="009C03D2">
        <w:t>将</w:t>
      </w:r>
      <w:r w:rsidRPr="009C03D2">
        <w:t>url(</w:t>
      </w:r>
      <w:hyperlink r:id="rId30" w:history="1">
        <w:r w:rsidRPr="009C03D2">
          <w:t>https://mirrors.huaweicloud.com/repository/conf/CentOS-7-anon.repo)</w:t>
        </w:r>
        <w:r w:rsidRPr="009C03D2">
          <w:t>的内容保存到</w:t>
        </w:r>
        <w:r w:rsidRPr="009C03D2">
          <w:t>/etc/yum.repos.d/CentOS-Base.repo</w:t>
        </w:r>
      </w:hyperlink>
      <w:r w:rsidRPr="009C03D2">
        <w:t>文件中。</w:t>
      </w:r>
    </w:p>
    <w:p w14:paraId="5A66DA62" w14:textId="77777777" w:rsidR="005A6DB3" w:rsidRPr="009C03D2" w:rsidRDefault="005A6DB3" w:rsidP="005A6DB3">
      <w:pPr>
        <w:pStyle w:val="affffc"/>
      </w:pPr>
      <w:r w:rsidRPr="009C03D2">
        <w:t>curl -o /etc/yum.repos.d/CentOS-Base.repo</w:t>
      </w:r>
      <w:r w:rsidRPr="009C03D2">
        <w:rPr>
          <w:shd w:val="clear" w:color="auto" w:fill="auto"/>
        </w:rPr>
        <w:t xml:space="preserve"> </w:t>
      </w:r>
      <w:hyperlink r:id="rId31" w:history="1">
        <w:r w:rsidRPr="009C03D2">
          <w:rPr>
            <w:shd w:val="clear" w:color="auto" w:fill="auto"/>
          </w:rPr>
          <w:t>https://mirrors.huaweicloud.com/repository/conf/CentOS-7-anon.repo</w:t>
        </w:r>
      </w:hyperlink>
    </w:p>
    <w:p w14:paraId="36D4BF7D" w14:textId="77777777" w:rsidR="005A6DB3" w:rsidRPr="009C03D2" w:rsidRDefault="005A6DB3" w:rsidP="005A6DB3">
      <w:pPr>
        <w:pStyle w:val="41"/>
      </w:pPr>
      <w:r>
        <w:t>如果在传输过程中掉线</w:t>
      </w:r>
      <w:r w:rsidRPr="009C03D2">
        <w:t>，可以使用</w:t>
      </w:r>
      <w:r w:rsidRPr="009C03D2">
        <w:t>-C</w:t>
      </w:r>
      <w:r w:rsidRPr="009C03D2">
        <w:t>的方式进行续传。</w:t>
      </w:r>
    </w:p>
    <w:p w14:paraId="1AC2E8BE" w14:textId="77777777" w:rsidR="005A6DB3" w:rsidRPr="009C03D2" w:rsidRDefault="005A6DB3" w:rsidP="005A6DB3">
      <w:pPr>
        <w:pStyle w:val="affffc"/>
        <w:rPr>
          <w:shd w:val="clear" w:color="auto" w:fill="auto"/>
        </w:rPr>
      </w:pPr>
      <w:r w:rsidRPr="009C03D2">
        <w:rPr>
          <w:shd w:val="clear" w:color="auto" w:fill="auto"/>
        </w:rPr>
        <w:t xml:space="preserve">curl -C -O </w:t>
      </w:r>
      <w:hyperlink r:id="rId32" w:history="1">
        <w:r w:rsidRPr="009C03D2">
          <w:rPr>
            <w:shd w:val="clear" w:color="auto" w:fill="auto"/>
          </w:rPr>
          <w:t>https://mirrors.huaweicloud.com/repository/conf/CentOS-7-anon.repo</w:t>
        </w:r>
      </w:hyperlink>
    </w:p>
    <w:p w14:paraId="42677BB1" w14:textId="77777777" w:rsidR="005A6DB3" w:rsidRPr="009C03D2" w:rsidRDefault="005A6DB3" w:rsidP="005A6DB3">
      <w:pPr>
        <w:pStyle w:val="2"/>
        <w:numPr>
          <w:ilvl w:val="1"/>
          <w:numId w:val="4"/>
        </w:numPr>
        <w:rPr>
          <w:rFonts w:ascii="Huawei Sans" w:hAnsi="Huawei Sans" w:cs="Huawei Sans"/>
        </w:rPr>
      </w:pPr>
      <w:bookmarkStart w:id="117" w:name="_Toc51057487"/>
      <w:bookmarkStart w:id="118" w:name="_Toc51141518"/>
      <w:bookmarkStart w:id="119" w:name="_Toc51330014"/>
      <w:bookmarkStart w:id="120" w:name="_Toc53415142"/>
      <w:bookmarkStart w:id="121" w:name="_Toc65486992"/>
      <w:bookmarkStart w:id="122" w:name="_Toc69742827"/>
      <w:bookmarkStart w:id="123" w:name="_Toc74644319"/>
      <w:bookmarkStart w:id="124" w:name="_Toc78182512"/>
      <w:bookmarkStart w:id="125" w:name="_Toc78277404"/>
      <w:bookmarkStart w:id="126" w:name="_Toc81317391"/>
      <w:r w:rsidRPr="009C03D2">
        <w:rPr>
          <w:rFonts w:ascii="Huawei Sans" w:hAnsi="Huawei Sans" w:cs="Huawei Sans"/>
        </w:rPr>
        <w:lastRenderedPageBreak/>
        <w:t>yum</w:t>
      </w:r>
      <w:bookmarkEnd w:id="117"/>
      <w:bookmarkEnd w:id="118"/>
      <w:bookmarkEnd w:id="119"/>
      <w:bookmarkEnd w:id="120"/>
      <w:bookmarkEnd w:id="121"/>
      <w:bookmarkEnd w:id="122"/>
      <w:bookmarkEnd w:id="123"/>
      <w:bookmarkEnd w:id="124"/>
      <w:bookmarkEnd w:id="125"/>
      <w:bookmarkEnd w:id="126"/>
    </w:p>
    <w:p w14:paraId="170117C2" w14:textId="77777777" w:rsidR="005A6DB3" w:rsidRPr="009C03D2" w:rsidRDefault="005A6DB3" w:rsidP="005A6DB3">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1FF93AE1" w14:textId="77777777" w:rsidR="005A6DB3" w:rsidRPr="009C03D2" w:rsidRDefault="005A6DB3" w:rsidP="005A6DB3">
      <w:pPr>
        <w:pStyle w:val="1e"/>
      </w:pPr>
      <w:r w:rsidRPr="009C03D2">
        <w:t>命令语法：</w:t>
      </w:r>
    </w:p>
    <w:p w14:paraId="37549591" w14:textId="77777777" w:rsidR="005A6DB3" w:rsidRPr="009C03D2" w:rsidRDefault="005A6DB3" w:rsidP="005A6DB3">
      <w:pPr>
        <w:pStyle w:val="affffc"/>
      </w:pPr>
      <w:r w:rsidRPr="009C03D2">
        <w:t>yum [options] [command] [package ...]</w:t>
      </w:r>
    </w:p>
    <w:p w14:paraId="42FAAE9F" w14:textId="77777777" w:rsidR="005A6DB3" w:rsidRPr="009C03D2" w:rsidRDefault="005A6DB3" w:rsidP="005A6DB3">
      <w:pPr>
        <w:pStyle w:val="ItemListTextinTable"/>
      </w:pPr>
      <w:r w:rsidRPr="009C03D2">
        <w:t>常用选项：</w:t>
      </w:r>
    </w:p>
    <w:p w14:paraId="2609E686" w14:textId="77777777" w:rsidR="005A6DB3" w:rsidRPr="009C03D2" w:rsidRDefault="005A6DB3" w:rsidP="005A6DB3">
      <w:pPr>
        <w:pStyle w:val="41"/>
      </w:pPr>
      <w:r w:rsidRPr="009C03D2">
        <w:t>-h</w:t>
      </w:r>
      <w:r w:rsidRPr="009C03D2">
        <w:t>：查看帮助</w:t>
      </w:r>
      <w:r>
        <w:rPr>
          <w:rFonts w:hint="eastAsia"/>
        </w:rPr>
        <w:t>；</w:t>
      </w:r>
    </w:p>
    <w:p w14:paraId="64DD7792" w14:textId="77777777" w:rsidR="005A6DB3" w:rsidRPr="009C03D2" w:rsidRDefault="005A6DB3" w:rsidP="005A6DB3">
      <w:pPr>
        <w:pStyle w:val="41"/>
      </w:pPr>
      <w:r w:rsidRPr="009C03D2">
        <w:t>-y</w:t>
      </w:r>
      <w:r w:rsidRPr="009C03D2">
        <w:t>：当安装过程提示选择全部为</w:t>
      </w:r>
      <w:r w:rsidRPr="009C03D2">
        <w:t xml:space="preserve"> "yes"</w:t>
      </w:r>
      <w:r>
        <w:rPr>
          <w:rFonts w:hint="eastAsia"/>
        </w:rPr>
        <w:t>；</w:t>
      </w:r>
    </w:p>
    <w:p w14:paraId="1F411487" w14:textId="77777777" w:rsidR="005A6DB3" w:rsidRPr="009C03D2" w:rsidRDefault="005A6DB3" w:rsidP="005A6DB3">
      <w:pPr>
        <w:pStyle w:val="41"/>
      </w:pPr>
      <w:r w:rsidRPr="009C03D2">
        <w:t>-q</w:t>
      </w:r>
      <w:r w:rsidRPr="009C03D2">
        <w:t>：不显示安装的过程。</w:t>
      </w:r>
    </w:p>
    <w:p w14:paraId="1EBD3585" w14:textId="77777777" w:rsidR="005A6DB3" w:rsidRPr="009C03D2" w:rsidRDefault="005A6DB3" w:rsidP="005A6DB3">
      <w:pPr>
        <w:pStyle w:val="ItemListTextinTable"/>
      </w:pPr>
      <w:r w:rsidRPr="009C03D2">
        <w:t>参数说明：</w:t>
      </w:r>
    </w:p>
    <w:p w14:paraId="5BBAE4D0" w14:textId="76100F10" w:rsidR="005A6DB3" w:rsidRPr="009C03D2" w:rsidRDefault="005A6DB3" w:rsidP="005A6DB3">
      <w:pPr>
        <w:pStyle w:val="41"/>
      </w:pPr>
      <w:r w:rsidRPr="009C03D2">
        <w:t>command</w:t>
      </w:r>
      <w:r w:rsidRPr="009C03D2">
        <w:t>：要进行的操作</w:t>
      </w:r>
      <w:r w:rsidR="003C62BB">
        <w:rPr>
          <w:rFonts w:hint="eastAsia"/>
        </w:rPr>
        <w:t>；</w:t>
      </w:r>
    </w:p>
    <w:p w14:paraId="2BE8F3ED" w14:textId="77777777" w:rsidR="005A6DB3" w:rsidRPr="009C03D2" w:rsidRDefault="005A6DB3" w:rsidP="005A6DB3">
      <w:pPr>
        <w:pStyle w:val="41"/>
      </w:pPr>
      <w:r w:rsidRPr="009C03D2">
        <w:t>package</w:t>
      </w:r>
      <w:r w:rsidRPr="009C03D2">
        <w:t>：安装的包名。</w:t>
      </w:r>
    </w:p>
    <w:p w14:paraId="22E2A850" w14:textId="77777777" w:rsidR="005A6DB3" w:rsidRPr="009C03D2" w:rsidRDefault="005A6DB3" w:rsidP="005A6DB3">
      <w:pPr>
        <w:pStyle w:val="1e"/>
      </w:pPr>
      <w:r w:rsidRPr="009C03D2">
        <w:t>命令示例：</w:t>
      </w:r>
    </w:p>
    <w:p w14:paraId="6C5FB70A" w14:textId="77777777" w:rsidR="005A6DB3" w:rsidRPr="009C03D2" w:rsidRDefault="005A6DB3" w:rsidP="005A6DB3">
      <w:pPr>
        <w:pStyle w:val="41"/>
      </w:pPr>
      <w:r w:rsidRPr="009C03D2">
        <w:t>列出所有可更新的软件清单命令</w:t>
      </w:r>
      <w:r>
        <w:rPr>
          <w:rFonts w:hint="eastAsia"/>
        </w:rPr>
        <w:t>。</w:t>
      </w:r>
    </w:p>
    <w:p w14:paraId="2EFDDA64" w14:textId="77777777" w:rsidR="005A6DB3" w:rsidRPr="009C03D2" w:rsidRDefault="005A6DB3" w:rsidP="005A6DB3">
      <w:pPr>
        <w:pStyle w:val="affffc"/>
      </w:pPr>
      <w:r w:rsidRPr="009C03D2">
        <w:t>yum check-update</w:t>
      </w:r>
    </w:p>
    <w:p w14:paraId="5BB00D90" w14:textId="77777777" w:rsidR="005A6DB3" w:rsidRPr="009C03D2" w:rsidRDefault="005A6DB3" w:rsidP="005A6DB3">
      <w:pPr>
        <w:pStyle w:val="41"/>
      </w:pPr>
      <w:r w:rsidRPr="009C03D2">
        <w:t>更新所有软件命令</w:t>
      </w:r>
      <w:r>
        <w:rPr>
          <w:rFonts w:hint="eastAsia"/>
        </w:rPr>
        <w:t>。</w:t>
      </w:r>
    </w:p>
    <w:p w14:paraId="0C0521FC" w14:textId="77777777" w:rsidR="005A6DB3" w:rsidRPr="009C03D2" w:rsidRDefault="005A6DB3" w:rsidP="005A6DB3">
      <w:pPr>
        <w:pStyle w:val="affffc"/>
      </w:pPr>
      <w:r w:rsidRPr="009C03D2">
        <w:t>yum update</w:t>
      </w:r>
    </w:p>
    <w:p w14:paraId="3BF57DC4" w14:textId="77777777" w:rsidR="005A6DB3" w:rsidRPr="009C03D2" w:rsidRDefault="005A6DB3" w:rsidP="005A6DB3">
      <w:pPr>
        <w:pStyle w:val="41"/>
      </w:pPr>
      <w:r>
        <w:t>列出所有可安装</w:t>
      </w:r>
      <w:r w:rsidRPr="009C03D2">
        <w:t>的软件清单命令</w:t>
      </w:r>
      <w:r>
        <w:rPr>
          <w:rFonts w:hint="eastAsia"/>
        </w:rPr>
        <w:t>。</w:t>
      </w:r>
    </w:p>
    <w:p w14:paraId="53E68B0A" w14:textId="77777777" w:rsidR="005A6DB3" w:rsidRPr="009C03D2" w:rsidRDefault="005A6DB3" w:rsidP="005A6DB3">
      <w:pPr>
        <w:pStyle w:val="affffc"/>
      </w:pPr>
      <w:r w:rsidRPr="009C03D2">
        <w:t>yum list</w:t>
      </w:r>
    </w:p>
    <w:p w14:paraId="4E70D95F" w14:textId="77777777" w:rsidR="005A6DB3" w:rsidRPr="009C03D2" w:rsidRDefault="005A6DB3" w:rsidP="005A6DB3">
      <w:pPr>
        <w:pStyle w:val="41"/>
      </w:pPr>
      <w:r w:rsidRPr="009C03D2">
        <w:t>安装指定的软件</w:t>
      </w:r>
      <w:r>
        <w:rPr>
          <w:rFonts w:hint="eastAsia"/>
        </w:rPr>
        <w:t>。</w:t>
      </w:r>
    </w:p>
    <w:p w14:paraId="5A4FEA13" w14:textId="77777777" w:rsidR="005A6DB3" w:rsidRPr="009C03D2" w:rsidRDefault="005A6DB3" w:rsidP="005A6DB3">
      <w:pPr>
        <w:pStyle w:val="affffc"/>
      </w:pPr>
      <w:r w:rsidRPr="009C03D2">
        <w:t>yum install -y libaio-devel flex bison ncurses-devel glibc.devel patch lsb_release wget python3</w:t>
      </w:r>
    </w:p>
    <w:p w14:paraId="46D3CF91" w14:textId="77777777" w:rsidR="005A6DB3" w:rsidRPr="009C03D2" w:rsidRDefault="005A6DB3" w:rsidP="005A6DB3">
      <w:pPr>
        <w:pStyle w:val="2"/>
        <w:numPr>
          <w:ilvl w:val="1"/>
          <w:numId w:val="4"/>
        </w:numPr>
        <w:rPr>
          <w:rFonts w:ascii="Huawei Sans" w:hAnsi="Huawei Sans" w:cs="Huawei Sans"/>
        </w:rPr>
      </w:pPr>
      <w:bookmarkStart w:id="127" w:name="_Toc51057488"/>
      <w:bookmarkStart w:id="128" w:name="_Toc51141519"/>
      <w:bookmarkStart w:id="129" w:name="_Toc51330015"/>
      <w:bookmarkStart w:id="130" w:name="_Toc53415143"/>
      <w:bookmarkStart w:id="131" w:name="_Toc65486993"/>
      <w:bookmarkStart w:id="132" w:name="_Toc69742828"/>
      <w:bookmarkStart w:id="133" w:name="_Toc74644320"/>
      <w:bookmarkStart w:id="134" w:name="_Toc78182513"/>
      <w:bookmarkStart w:id="135" w:name="_Toc78277405"/>
      <w:bookmarkStart w:id="136" w:name="_Toc81317392"/>
      <w:r>
        <w:rPr>
          <w:rFonts w:ascii="Huawei Sans" w:hAnsi="Huawei Sans" w:cs="Huawei Sans"/>
        </w:rPr>
        <w:t>w</w:t>
      </w:r>
      <w:r w:rsidRPr="009C03D2">
        <w:rPr>
          <w:rFonts w:ascii="Huawei Sans" w:hAnsi="Huawei Sans" w:cs="Huawei Sans"/>
        </w:rPr>
        <w:t>get</w:t>
      </w:r>
      <w:bookmarkEnd w:id="127"/>
      <w:bookmarkEnd w:id="128"/>
      <w:bookmarkEnd w:id="129"/>
      <w:bookmarkEnd w:id="130"/>
      <w:bookmarkEnd w:id="131"/>
      <w:bookmarkEnd w:id="132"/>
      <w:bookmarkEnd w:id="133"/>
      <w:bookmarkEnd w:id="134"/>
      <w:bookmarkEnd w:id="135"/>
      <w:bookmarkEnd w:id="136"/>
    </w:p>
    <w:p w14:paraId="46CEC066" w14:textId="77777777" w:rsidR="005A6DB3" w:rsidRPr="009C03D2" w:rsidRDefault="005A6DB3" w:rsidP="005A6DB3">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04B7D0EA" w14:textId="77777777" w:rsidR="005A6DB3" w:rsidRPr="009C03D2" w:rsidRDefault="005A6DB3" w:rsidP="005A6DB3">
      <w:pPr>
        <w:pStyle w:val="1e"/>
      </w:pPr>
      <w:r w:rsidRPr="009C03D2">
        <w:t>命令语法</w:t>
      </w:r>
      <w:r>
        <w:rPr>
          <w:rFonts w:hint="eastAsia"/>
        </w:rPr>
        <w:t>：</w:t>
      </w:r>
    </w:p>
    <w:p w14:paraId="1AD65BE7" w14:textId="77777777" w:rsidR="005A6DB3" w:rsidRPr="009C03D2" w:rsidRDefault="005A6DB3" w:rsidP="005A6DB3">
      <w:pPr>
        <w:pStyle w:val="affffc"/>
        <w:rPr>
          <w:lang w:eastAsia="zh-CN"/>
        </w:rPr>
      </w:pPr>
      <w:r w:rsidRPr="009C03D2">
        <w:rPr>
          <w:lang w:eastAsia="zh-CN"/>
        </w:rPr>
        <w:t>wget [</w:t>
      </w:r>
      <w:r w:rsidRPr="009C03D2">
        <w:rPr>
          <w:lang w:eastAsia="zh-CN"/>
        </w:rPr>
        <w:t>选项</w:t>
      </w:r>
      <w:r w:rsidRPr="009C03D2">
        <w:rPr>
          <w:lang w:eastAsia="zh-CN"/>
        </w:rPr>
        <w:t>] [URL]</w:t>
      </w:r>
    </w:p>
    <w:p w14:paraId="2C907DEB" w14:textId="77777777" w:rsidR="005A6DB3" w:rsidRPr="009C03D2" w:rsidRDefault="005A6DB3" w:rsidP="005A6DB3">
      <w:pPr>
        <w:pStyle w:val="1e"/>
      </w:pPr>
      <w:r w:rsidRPr="009C03D2">
        <w:t>常用选项</w:t>
      </w:r>
      <w:r w:rsidRPr="009C03D2">
        <w:t>:</w:t>
      </w:r>
    </w:p>
    <w:p w14:paraId="3E3B6169" w14:textId="77777777" w:rsidR="005A6DB3" w:rsidRPr="009C03D2" w:rsidRDefault="005A6DB3" w:rsidP="005A6DB3">
      <w:pPr>
        <w:pStyle w:val="41"/>
      </w:pPr>
      <w:r w:rsidRPr="009C03D2">
        <w:t>-c</w:t>
      </w:r>
      <w:r w:rsidRPr="009C03D2">
        <w:t>：接着下载没下载完的文件</w:t>
      </w:r>
      <w:r>
        <w:rPr>
          <w:rFonts w:hint="eastAsia"/>
        </w:rPr>
        <w:t>；</w:t>
      </w:r>
    </w:p>
    <w:p w14:paraId="0714C61A" w14:textId="77777777" w:rsidR="005A6DB3" w:rsidRPr="009C03D2" w:rsidRDefault="005A6DB3" w:rsidP="005A6DB3">
      <w:pPr>
        <w:pStyle w:val="41"/>
      </w:pPr>
      <w:r w:rsidRPr="009C03D2">
        <w:t>-b</w:t>
      </w:r>
      <w:r w:rsidRPr="009C03D2">
        <w:t>：启动后转入后台执行</w:t>
      </w:r>
      <w:r>
        <w:rPr>
          <w:rFonts w:hint="eastAsia"/>
        </w:rPr>
        <w:t>；</w:t>
      </w:r>
    </w:p>
    <w:p w14:paraId="43007577" w14:textId="77777777" w:rsidR="005A6DB3" w:rsidRPr="009C03D2" w:rsidRDefault="005A6DB3" w:rsidP="005A6DB3">
      <w:pPr>
        <w:pStyle w:val="41"/>
      </w:pPr>
      <w:r w:rsidRPr="009C03D2">
        <w:t>-P</w:t>
      </w:r>
      <w:r w:rsidRPr="009C03D2">
        <w:t>：指定下载目录</w:t>
      </w:r>
      <w:r>
        <w:rPr>
          <w:rFonts w:hint="eastAsia"/>
        </w:rPr>
        <w:t>；</w:t>
      </w:r>
    </w:p>
    <w:p w14:paraId="03A71B8B" w14:textId="77777777" w:rsidR="005A6DB3" w:rsidRPr="009C03D2" w:rsidRDefault="005A6DB3" w:rsidP="005A6DB3">
      <w:pPr>
        <w:pStyle w:val="41"/>
      </w:pPr>
      <w:r w:rsidRPr="009C03D2">
        <w:t>-O</w:t>
      </w:r>
      <w:r w:rsidRPr="009C03D2">
        <w:t>：变更下载文件名</w:t>
      </w:r>
      <w:r>
        <w:rPr>
          <w:rFonts w:hint="eastAsia"/>
        </w:rPr>
        <w:t>；</w:t>
      </w:r>
    </w:p>
    <w:p w14:paraId="3CD857A6" w14:textId="77777777" w:rsidR="005A6DB3" w:rsidRPr="009C03D2" w:rsidRDefault="005A6DB3" w:rsidP="005A6DB3">
      <w:pPr>
        <w:pStyle w:val="41"/>
      </w:pPr>
      <w:r w:rsidRPr="009C03D2">
        <w:lastRenderedPageBreak/>
        <w:t>--ftp-user --ftp-password</w:t>
      </w:r>
      <w:r w:rsidRPr="009C03D2">
        <w:t>：使用</w:t>
      </w:r>
      <w:r w:rsidRPr="009C03D2">
        <w:t>FTP</w:t>
      </w:r>
      <w:r w:rsidRPr="009C03D2">
        <w:t>用户认证下载</w:t>
      </w:r>
      <w:r>
        <w:rPr>
          <w:rFonts w:hint="eastAsia"/>
        </w:rPr>
        <w:t>。</w:t>
      </w:r>
    </w:p>
    <w:p w14:paraId="52A73EF7" w14:textId="77777777" w:rsidR="005A6DB3" w:rsidRPr="009C03D2" w:rsidRDefault="005A6DB3" w:rsidP="005A6DB3">
      <w:pPr>
        <w:pStyle w:val="1e"/>
      </w:pPr>
      <w:r w:rsidRPr="009C03D2">
        <w:t>参数说明</w:t>
      </w:r>
      <w:r>
        <w:t>：</w:t>
      </w:r>
    </w:p>
    <w:p w14:paraId="75276464" w14:textId="77777777" w:rsidR="005A6DB3" w:rsidRPr="009C03D2" w:rsidRDefault="005A6DB3" w:rsidP="005A6DB3">
      <w:pPr>
        <w:pStyle w:val="41"/>
      </w:pPr>
      <w:r w:rsidRPr="009C03D2">
        <w:t>指定的文件下载</w:t>
      </w:r>
      <w:r w:rsidRPr="009C03D2">
        <w:t>URL</w:t>
      </w:r>
      <w:r w:rsidRPr="009C03D2">
        <w:t>地址</w:t>
      </w:r>
      <w:r>
        <w:rPr>
          <w:rFonts w:hint="eastAsia"/>
        </w:rPr>
        <w:t>。</w:t>
      </w:r>
    </w:p>
    <w:p w14:paraId="0343484B" w14:textId="77777777" w:rsidR="005A6DB3" w:rsidRPr="009C03D2" w:rsidRDefault="005A6DB3" w:rsidP="005A6DB3">
      <w:pPr>
        <w:pStyle w:val="1e"/>
      </w:pPr>
      <w:r w:rsidRPr="009C03D2">
        <w:t>命令示例：</w:t>
      </w:r>
    </w:p>
    <w:p w14:paraId="47391161" w14:textId="6AD0064E" w:rsidR="005A6DB3" w:rsidRPr="009C03D2" w:rsidRDefault="005A6DB3" w:rsidP="005A6DB3">
      <w:pPr>
        <w:pStyle w:val="41"/>
      </w:pPr>
      <w:r w:rsidRPr="009C03D2">
        <w:t>下载</w:t>
      </w:r>
      <w:r w:rsidRPr="009C03D2">
        <w:t>openGauss</w:t>
      </w:r>
      <w:r w:rsidRPr="009C03D2">
        <w:t>数据库安装文件到当前文件夹</w:t>
      </w:r>
      <w:r w:rsidR="00804E78">
        <w:rPr>
          <w:rFonts w:hint="eastAsia"/>
        </w:rPr>
        <w:t>。</w:t>
      </w:r>
    </w:p>
    <w:p w14:paraId="735C8F8D" w14:textId="77777777" w:rsidR="005A6DB3" w:rsidRPr="009C03D2" w:rsidRDefault="005A6DB3" w:rsidP="005A6DB3">
      <w:pPr>
        <w:pStyle w:val="affffc"/>
      </w:pPr>
      <w:r w:rsidRPr="009C03D2">
        <w:t xml:space="preserve">wget </w:t>
      </w:r>
      <w:hyperlink r:id="rId33" w:history="1">
        <w:r w:rsidRPr="009C03D2">
          <w:t>https://opengauss.obs.cn-south-1.myhuaweicloud.com/</w:t>
        </w:r>
        <w:r>
          <w:t>1.1.0</w:t>
        </w:r>
        <w:r w:rsidRPr="009C03D2">
          <w:t>/x86/openGauss-</w:t>
        </w:r>
        <w:r>
          <w:t>1.1.0</w:t>
        </w:r>
        <w:r w:rsidRPr="009C03D2">
          <w:t>-CentOS-64bit.tar.gz</w:t>
        </w:r>
      </w:hyperlink>
    </w:p>
    <w:p w14:paraId="40FC18D9" w14:textId="03D1E160" w:rsidR="005A6DB3" w:rsidRPr="009C03D2" w:rsidRDefault="005A6DB3" w:rsidP="005A6DB3">
      <w:pPr>
        <w:pStyle w:val="41"/>
      </w:pPr>
      <w:r w:rsidRPr="009C03D2">
        <w:t>使用</w:t>
      </w:r>
      <w:r w:rsidRPr="009C03D2">
        <w:t>wget</w:t>
      </w:r>
      <w:r w:rsidRPr="009C03D2">
        <w:t>断点续传</w:t>
      </w:r>
      <w:r w:rsidR="00804E78">
        <w:rPr>
          <w:rFonts w:hint="eastAsia"/>
        </w:rPr>
        <w:t>。</w:t>
      </w:r>
    </w:p>
    <w:p w14:paraId="225203CB" w14:textId="77777777" w:rsidR="005A6DB3" w:rsidRPr="009C03D2" w:rsidRDefault="005A6DB3" w:rsidP="005A6DB3">
      <w:pPr>
        <w:pStyle w:val="affffc"/>
      </w:pPr>
      <w:r w:rsidRPr="009C03D2">
        <w:t xml:space="preserve">wget </w:t>
      </w:r>
      <w:r w:rsidRPr="009C03D2">
        <w:rPr>
          <w:rFonts w:eastAsia="宋体"/>
        </w:rPr>
        <w:t>–</w:t>
      </w:r>
      <w:r w:rsidRPr="009C03D2">
        <w:t xml:space="preserve">c </w:t>
      </w:r>
      <w:hyperlink r:id="rId34" w:history="1">
        <w:r w:rsidRPr="009C03D2">
          <w:t>https://opengauss.obs.cn-south-1.myhuaweicloud.com/</w:t>
        </w:r>
        <w:r>
          <w:t>1.1.0</w:t>
        </w:r>
        <w:r w:rsidRPr="009C03D2">
          <w:t>/x86/openGauss-</w:t>
        </w:r>
        <w:r>
          <w:t>1.1.0</w:t>
        </w:r>
        <w:r w:rsidRPr="009C03D2">
          <w:t>-CentOS-64bit.tar.gz</w:t>
        </w:r>
      </w:hyperlink>
    </w:p>
    <w:p w14:paraId="3F6836BF" w14:textId="77777777" w:rsidR="005A6DB3" w:rsidRPr="009C03D2" w:rsidRDefault="005A6DB3" w:rsidP="005A6DB3">
      <w:pPr>
        <w:pStyle w:val="2"/>
        <w:numPr>
          <w:ilvl w:val="1"/>
          <w:numId w:val="4"/>
        </w:numPr>
        <w:rPr>
          <w:rFonts w:ascii="Huawei Sans" w:hAnsi="Huawei Sans" w:cs="Huawei Sans"/>
        </w:rPr>
      </w:pPr>
      <w:bookmarkStart w:id="137" w:name="_Toc51057489"/>
      <w:bookmarkStart w:id="138" w:name="_Toc51141520"/>
      <w:bookmarkStart w:id="139" w:name="_Toc51330016"/>
      <w:bookmarkStart w:id="140" w:name="_Toc53415144"/>
      <w:bookmarkStart w:id="141" w:name="_Toc65486994"/>
      <w:bookmarkStart w:id="142" w:name="_Toc69742829"/>
      <w:bookmarkStart w:id="143" w:name="_Toc74644321"/>
      <w:bookmarkStart w:id="144" w:name="_Toc78182514"/>
      <w:bookmarkStart w:id="145" w:name="_Toc78277406"/>
      <w:bookmarkStart w:id="146" w:name="_Toc81317393"/>
      <w:r w:rsidRPr="009C03D2">
        <w:rPr>
          <w:rFonts w:ascii="Huawei Sans" w:hAnsi="Huawei Sans" w:cs="Huawei Sans"/>
        </w:rPr>
        <w:t>ln</w:t>
      </w:r>
      <w:bookmarkEnd w:id="137"/>
      <w:bookmarkEnd w:id="138"/>
      <w:bookmarkEnd w:id="139"/>
      <w:bookmarkEnd w:id="140"/>
      <w:bookmarkEnd w:id="141"/>
      <w:bookmarkEnd w:id="142"/>
      <w:bookmarkEnd w:id="143"/>
      <w:bookmarkEnd w:id="144"/>
      <w:bookmarkEnd w:id="145"/>
      <w:bookmarkEnd w:id="146"/>
    </w:p>
    <w:p w14:paraId="1C09197A" w14:textId="77777777" w:rsidR="005A6DB3" w:rsidRPr="009C03D2" w:rsidRDefault="005A6DB3" w:rsidP="005A6DB3">
      <w:pPr>
        <w:pStyle w:val="1e"/>
      </w:pPr>
      <w:r w:rsidRPr="009C03D2">
        <w:t>为某一个文件在另外一个位置建立一个同步的链接（软硬链接，不带选项为硬链接）。</w:t>
      </w:r>
    </w:p>
    <w:p w14:paraId="242319DD" w14:textId="77777777" w:rsidR="005A6DB3" w:rsidRPr="009C03D2" w:rsidRDefault="005A6DB3" w:rsidP="005A6DB3">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71A40421" w14:textId="77777777" w:rsidR="005A6DB3" w:rsidRPr="009C03D2" w:rsidRDefault="005A6DB3" w:rsidP="005A6DB3">
      <w:pPr>
        <w:pStyle w:val="1e"/>
      </w:pPr>
      <w:r w:rsidRPr="009C03D2">
        <w:t>命令语法：</w:t>
      </w:r>
    </w:p>
    <w:p w14:paraId="3C3F65D1" w14:textId="77777777" w:rsidR="005A6DB3" w:rsidRPr="009C03D2" w:rsidRDefault="005A6DB3" w:rsidP="005A6DB3">
      <w:pPr>
        <w:pStyle w:val="affffc"/>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6731D844" w14:textId="77777777" w:rsidR="005A6DB3" w:rsidRPr="009C03D2" w:rsidRDefault="005A6DB3" w:rsidP="005A6DB3">
      <w:pPr>
        <w:pStyle w:val="1e"/>
      </w:pPr>
      <w:r w:rsidRPr="009C03D2">
        <w:t>常用选项：</w:t>
      </w:r>
    </w:p>
    <w:p w14:paraId="7E42A4A2" w14:textId="77777777" w:rsidR="005A6DB3" w:rsidRPr="009C03D2" w:rsidRDefault="005A6DB3" w:rsidP="005A6DB3">
      <w:pPr>
        <w:pStyle w:val="41"/>
      </w:pPr>
      <w:r w:rsidRPr="009C03D2">
        <w:t>-b  --</w:t>
      </w:r>
      <w:r w:rsidRPr="009C03D2">
        <w:t>删除，覆盖以前建立的链接</w:t>
      </w:r>
      <w:r>
        <w:rPr>
          <w:rFonts w:hint="eastAsia"/>
        </w:rPr>
        <w:t>；</w:t>
      </w:r>
    </w:p>
    <w:p w14:paraId="5DB2C553" w14:textId="77777777" w:rsidR="005A6DB3" w:rsidRPr="009C03D2" w:rsidRDefault="005A6DB3" w:rsidP="005A6DB3">
      <w:pPr>
        <w:pStyle w:val="41"/>
      </w:pPr>
      <w:r w:rsidRPr="009C03D2">
        <w:t>-d  --</w:t>
      </w:r>
      <w:r w:rsidRPr="009C03D2">
        <w:t>允许超级用户制作目录的硬链接</w:t>
      </w:r>
      <w:r>
        <w:rPr>
          <w:rFonts w:hint="eastAsia"/>
        </w:rPr>
        <w:t>；</w:t>
      </w:r>
    </w:p>
    <w:p w14:paraId="2E48DF57" w14:textId="77777777" w:rsidR="005A6DB3" w:rsidRPr="009C03D2" w:rsidRDefault="005A6DB3" w:rsidP="005A6DB3">
      <w:pPr>
        <w:pStyle w:val="41"/>
      </w:pPr>
      <w:r w:rsidRPr="009C03D2">
        <w:t>-s  --</w:t>
      </w:r>
      <w:r w:rsidRPr="009C03D2">
        <w:t>软链接</w:t>
      </w:r>
      <w:r w:rsidRPr="009C03D2">
        <w:t>(</w:t>
      </w:r>
      <w:r w:rsidRPr="009C03D2">
        <w:t>符号链接</w:t>
      </w:r>
      <w:r w:rsidRPr="009C03D2">
        <w:t>)</w:t>
      </w:r>
      <w:r w:rsidRPr="009C03D2">
        <w:t>。</w:t>
      </w:r>
    </w:p>
    <w:p w14:paraId="3CACCC72" w14:textId="77777777" w:rsidR="005A6DB3" w:rsidRPr="009C03D2" w:rsidRDefault="005A6DB3" w:rsidP="005A6DB3">
      <w:pPr>
        <w:pStyle w:val="1e"/>
      </w:pPr>
      <w:r w:rsidRPr="009C03D2">
        <w:t>参数说明：</w:t>
      </w:r>
    </w:p>
    <w:p w14:paraId="4C2C01F6" w14:textId="77777777" w:rsidR="005A6DB3" w:rsidRPr="009C03D2" w:rsidRDefault="005A6DB3" w:rsidP="005A6DB3">
      <w:pPr>
        <w:pStyle w:val="41"/>
      </w:pPr>
      <w:r w:rsidRPr="009C03D2">
        <w:t>参数</w:t>
      </w:r>
      <w:r w:rsidRPr="009C03D2">
        <w:t>1</w:t>
      </w:r>
      <w:r w:rsidRPr="009C03D2">
        <w:t>：源文件或目录。</w:t>
      </w:r>
    </w:p>
    <w:p w14:paraId="4F541E52" w14:textId="77777777" w:rsidR="005A6DB3" w:rsidRPr="009C03D2" w:rsidRDefault="005A6DB3" w:rsidP="005A6DB3">
      <w:pPr>
        <w:pStyle w:val="41"/>
      </w:pPr>
      <w:r w:rsidRPr="009C03D2">
        <w:t>参数</w:t>
      </w:r>
      <w:r w:rsidRPr="009C03D2">
        <w:t>2</w:t>
      </w:r>
      <w:r w:rsidRPr="009C03D2">
        <w:t>：被链接的文件或目录。</w:t>
      </w:r>
    </w:p>
    <w:p w14:paraId="691C1577" w14:textId="77777777" w:rsidR="005A6DB3" w:rsidRPr="009C03D2" w:rsidRDefault="005A6DB3" w:rsidP="005A6DB3">
      <w:pPr>
        <w:pStyle w:val="1e"/>
      </w:pPr>
      <w:r w:rsidRPr="009C03D2">
        <w:t>命令示例：</w:t>
      </w:r>
    </w:p>
    <w:p w14:paraId="757062B9" w14:textId="48B7B0EA" w:rsidR="005A6DB3" w:rsidRPr="009C03D2" w:rsidRDefault="005A6DB3" w:rsidP="005A6DB3">
      <w:pPr>
        <w:pStyle w:val="41"/>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r w:rsidR="00804E78">
        <w:rPr>
          <w:rFonts w:hint="eastAsia"/>
        </w:rPr>
        <w:t>。</w:t>
      </w:r>
    </w:p>
    <w:p w14:paraId="73885402" w14:textId="77777777" w:rsidR="005A6DB3" w:rsidRPr="009C03D2" w:rsidRDefault="005A6DB3" w:rsidP="005A6DB3">
      <w:pPr>
        <w:pStyle w:val="affffc"/>
      </w:pPr>
      <w:r w:rsidRPr="009C03D2">
        <w:t>ln -s python3 /usr/bin/python</w:t>
      </w:r>
    </w:p>
    <w:p w14:paraId="500BB3DB" w14:textId="1CB9F12C" w:rsidR="005A6DB3" w:rsidRPr="009C03D2" w:rsidRDefault="005A6DB3" w:rsidP="005A6DB3">
      <w:pPr>
        <w:pStyle w:val="41"/>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r w:rsidR="00804E78">
        <w:rPr>
          <w:rFonts w:hint="eastAsia"/>
        </w:rPr>
        <w:t>。</w:t>
      </w:r>
    </w:p>
    <w:p w14:paraId="6BFFBE62" w14:textId="77777777" w:rsidR="005A6DB3" w:rsidRPr="009C03D2" w:rsidRDefault="005A6DB3" w:rsidP="005A6DB3">
      <w:pPr>
        <w:pStyle w:val="affffc"/>
      </w:pPr>
      <w:r w:rsidRPr="009C03D2">
        <w:t>ln python3 /usr/bin/python</w:t>
      </w:r>
    </w:p>
    <w:p w14:paraId="4D37B009" w14:textId="77777777" w:rsidR="005A6DB3" w:rsidRPr="009C03D2" w:rsidRDefault="005A6DB3" w:rsidP="005A6DB3">
      <w:pPr>
        <w:pStyle w:val="1e"/>
      </w:pPr>
    </w:p>
    <w:p w14:paraId="6C691B9D" w14:textId="77777777" w:rsidR="005A6DB3" w:rsidRPr="009C03D2" w:rsidRDefault="005A6DB3" w:rsidP="005A6DB3">
      <w:pPr>
        <w:pStyle w:val="2"/>
        <w:numPr>
          <w:ilvl w:val="1"/>
          <w:numId w:val="4"/>
        </w:numPr>
        <w:rPr>
          <w:rFonts w:ascii="Huawei Sans" w:hAnsi="Huawei Sans" w:cs="Huawei Sans"/>
        </w:rPr>
      </w:pPr>
      <w:bookmarkStart w:id="147" w:name="_Toc51057490"/>
      <w:bookmarkStart w:id="148" w:name="_Toc51141521"/>
      <w:bookmarkStart w:id="149" w:name="_Toc51330017"/>
      <w:bookmarkStart w:id="150" w:name="_Toc53415145"/>
      <w:bookmarkStart w:id="151" w:name="_Toc65486995"/>
      <w:bookmarkStart w:id="152" w:name="_Toc69742830"/>
      <w:bookmarkStart w:id="153" w:name="_Toc74644322"/>
      <w:bookmarkStart w:id="154" w:name="_Toc78182515"/>
      <w:bookmarkStart w:id="155" w:name="_Toc78277407"/>
      <w:bookmarkStart w:id="156" w:name="_Toc81317394"/>
      <w:r w:rsidRPr="009C03D2">
        <w:rPr>
          <w:rFonts w:ascii="Huawei Sans" w:hAnsi="Huawei Sans" w:cs="Huawei Sans"/>
        </w:rPr>
        <w:lastRenderedPageBreak/>
        <w:t>mkdir</w:t>
      </w:r>
      <w:bookmarkEnd w:id="147"/>
      <w:bookmarkEnd w:id="148"/>
      <w:bookmarkEnd w:id="149"/>
      <w:bookmarkEnd w:id="150"/>
      <w:bookmarkEnd w:id="151"/>
      <w:bookmarkEnd w:id="152"/>
      <w:bookmarkEnd w:id="153"/>
      <w:bookmarkEnd w:id="154"/>
      <w:bookmarkEnd w:id="155"/>
      <w:bookmarkEnd w:id="156"/>
    </w:p>
    <w:p w14:paraId="175547C7" w14:textId="77777777" w:rsidR="005A6DB3" w:rsidRPr="009C03D2" w:rsidRDefault="005A6DB3" w:rsidP="005A6DB3">
      <w:pPr>
        <w:pStyle w:val="1e"/>
      </w:pPr>
      <w:r w:rsidRPr="009C03D2">
        <w:t>创建指定的名称的目录，要求创建目录的用户在当前目录中具有写权限，并且指定的目录名不能是当前目录中已有的目录。</w:t>
      </w:r>
    </w:p>
    <w:p w14:paraId="3DAF6CF1" w14:textId="77777777" w:rsidR="005A6DB3" w:rsidRPr="009C03D2" w:rsidRDefault="005A6DB3" w:rsidP="005A6DB3">
      <w:pPr>
        <w:pStyle w:val="1e"/>
      </w:pPr>
      <w:r w:rsidRPr="009C03D2">
        <w:t>命令语法：</w:t>
      </w:r>
    </w:p>
    <w:p w14:paraId="0DF3369D" w14:textId="77777777" w:rsidR="005A6DB3" w:rsidRPr="009C03D2" w:rsidRDefault="005A6DB3" w:rsidP="005A6DB3">
      <w:pPr>
        <w:pStyle w:val="affffc"/>
        <w:rPr>
          <w:lang w:eastAsia="zh-CN"/>
        </w:rPr>
      </w:pPr>
      <w:r w:rsidRPr="009C03D2">
        <w:rPr>
          <w:lang w:eastAsia="zh-CN"/>
        </w:rPr>
        <w:t>mkdir [</w:t>
      </w:r>
      <w:r w:rsidRPr="009C03D2">
        <w:rPr>
          <w:lang w:eastAsia="zh-CN"/>
        </w:rPr>
        <w:t>选项</w:t>
      </w:r>
      <w:r w:rsidRPr="009C03D2">
        <w:rPr>
          <w:lang w:eastAsia="zh-CN"/>
        </w:rPr>
        <w:t>] [</w:t>
      </w:r>
      <w:r w:rsidRPr="009C03D2">
        <w:rPr>
          <w:lang w:eastAsia="zh-CN"/>
        </w:rPr>
        <w:t>参数</w:t>
      </w:r>
      <w:r w:rsidRPr="009C03D2">
        <w:rPr>
          <w:lang w:eastAsia="zh-CN"/>
        </w:rPr>
        <w:t>]</w:t>
      </w:r>
    </w:p>
    <w:p w14:paraId="4682EF70" w14:textId="77777777" w:rsidR="005A6DB3" w:rsidRPr="009C03D2" w:rsidRDefault="005A6DB3" w:rsidP="005A6DB3">
      <w:pPr>
        <w:pStyle w:val="1e"/>
      </w:pPr>
      <w:r w:rsidRPr="009C03D2">
        <w:t>常用选项：</w:t>
      </w:r>
    </w:p>
    <w:p w14:paraId="282883B1" w14:textId="77777777" w:rsidR="005A6DB3" w:rsidRPr="009C03D2" w:rsidRDefault="005A6DB3" w:rsidP="005A6DB3">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3550D546" w14:textId="77777777" w:rsidR="005A6DB3" w:rsidRPr="009C03D2" w:rsidRDefault="005A6DB3" w:rsidP="005A6DB3">
      <w:pPr>
        <w:pStyle w:val="41"/>
      </w:pPr>
      <w:r w:rsidRPr="009C03D2">
        <w:t>-v --</w:t>
      </w:r>
      <w:r w:rsidRPr="009C03D2">
        <w:t>每次创建新目录都显示信息</w:t>
      </w:r>
      <w:r>
        <w:rPr>
          <w:rFonts w:hint="eastAsia"/>
        </w:rPr>
        <w:t>；</w:t>
      </w:r>
    </w:p>
    <w:p w14:paraId="7912AC34" w14:textId="77777777" w:rsidR="005A6DB3" w:rsidRPr="009C03D2" w:rsidRDefault="005A6DB3" w:rsidP="005A6DB3">
      <w:pPr>
        <w:pStyle w:val="41"/>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5C65358F" w14:textId="77777777" w:rsidR="005A6DB3" w:rsidRDefault="005A6DB3" w:rsidP="005A6DB3">
      <w:pPr>
        <w:pStyle w:val="1e"/>
      </w:pPr>
      <w:r w:rsidRPr="009C03D2">
        <w:t>参数说明：</w:t>
      </w:r>
    </w:p>
    <w:p w14:paraId="31C493BB" w14:textId="77777777" w:rsidR="005A6DB3" w:rsidRPr="009C03D2" w:rsidRDefault="005A6DB3" w:rsidP="005A6DB3">
      <w:pPr>
        <w:pStyle w:val="41"/>
      </w:pPr>
      <w:r w:rsidRPr="009C03D2">
        <w:t>需要创建的目录</w:t>
      </w:r>
      <w:r>
        <w:rPr>
          <w:rFonts w:hint="eastAsia"/>
        </w:rPr>
        <w:t>。</w:t>
      </w:r>
    </w:p>
    <w:p w14:paraId="5D642C2C" w14:textId="77777777" w:rsidR="005A6DB3" w:rsidRPr="009C03D2" w:rsidRDefault="005A6DB3" w:rsidP="005A6DB3">
      <w:pPr>
        <w:pStyle w:val="1e"/>
      </w:pPr>
      <w:r w:rsidRPr="009C03D2">
        <w:t>命令示例：</w:t>
      </w:r>
    </w:p>
    <w:p w14:paraId="66FF7983" w14:textId="733F0C40" w:rsidR="005A6DB3" w:rsidRPr="009C03D2" w:rsidRDefault="005A6DB3" w:rsidP="005A6DB3">
      <w:pPr>
        <w:pStyle w:val="41"/>
      </w:pPr>
      <w:r w:rsidRPr="009C03D2">
        <w:t>创建一个空目录</w:t>
      </w:r>
      <w:r w:rsidR="00804E78">
        <w:rPr>
          <w:rFonts w:hint="eastAsia"/>
        </w:rPr>
        <w:t>。</w:t>
      </w:r>
    </w:p>
    <w:p w14:paraId="71E57526" w14:textId="77777777" w:rsidR="005A6DB3" w:rsidRPr="009C03D2" w:rsidRDefault="005A6DB3" w:rsidP="005A6DB3">
      <w:pPr>
        <w:pStyle w:val="affffc"/>
      </w:pPr>
      <w:r w:rsidRPr="009C03D2">
        <w:t>mkdir test</w:t>
      </w:r>
    </w:p>
    <w:p w14:paraId="0ACC157D" w14:textId="47DA692B" w:rsidR="005A6DB3" w:rsidRPr="009C03D2" w:rsidRDefault="005A6DB3" w:rsidP="005A6DB3">
      <w:pPr>
        <w:pStyle w:val="41"/>
      </w:pPr>
      <w:r w:rsidRPr="009C03D2">
        <w:t>递归创建多个目录</w:t>
      </w:r>
      <w:r w:rsidR="00804E78">
        <w:rPr>
          <w:rFonts w:hint="eastAsia"/>
        </w:rPr>
        <w:t>。</w:t>
      </w:r>
    </w:p>
    <w:p w14:paraId="5261186D" w14:textId="77777777" w:rsidR="005A6DB3" w:rsidRPr="009C03D2" w:rsidRDefault="005A6DB3" w:rsidP="005A6DB3">
      <w:pPr>
        <w:pStyle w:val="affffc"/>
      </w:pPr>
      <w:r w:rsidRPr="009C03D2">
        <w:t>mkdir -p /opt/software/openGauss</w:t>
      </w:r>
    </w:p>
    <w:p w14:paraId="71F2FA64" w14:textId="77777777" w:rsidR="005A6DB3" w:rsidRPr="009C03D2" w:rsidRDefault="005A6DB3" w:rsidP="005A6DB3">
      <w:pPr>
        <w:pStyle w:val="41"/>
      </w:pPr>
      <w:r w:rsidRPr="009C03D2">
        <w:t>创建权限为</w:t>
      </w:r>
      <w:r w:rsidRPr="009C03D2">
        <w:t>777</w:t>
      </w:r>
      <w:r w:rsidRPr="009C03D2">
        <w:t>的目录</w:t>
      </w:r>
      <w:r>
        <w:t>（</w:t>
      </w:r>
      <w:r w:rsidRPr="009C03D2">
        <w:t>目录的权限为</w:t>
      </w:r>
      <w:r>
        <w:t>rwxrwxrwx</w:t>
      </w:r>
      <w:r>
        <w:t>）</w:t>
      </w:r>
      <w:r w:rsidRPr="009C03D2">
        <w:t>：</w:t>
      </w:r>
    </w:p>
    <w:p w14:paraId="117CC4A5" w14:textId="77777777" w:rsidR="005A6DB3" w:rsidRPr="009C03D2" w:rsidRDefault="005A6DB3" w:rsidP="005A6DB3">
      <w:pPr>
        <w:pStyle w:val="affffc"/>
      </w:pPr>
      <w:r w:rsidRPr="009C03D2">
        <w:t xml:space="preserve">mkdir </w:t>
      </w:r>
      <w:r w:rsidRPr="009C03D2">
        <w:rPr>
          <w:rFonts w:eastAsia="宋体"/>
        </w:rPr>
        <w:t>–</w:t>
      </w:r>
      <w:r w:rsidRPr="009C03D2">
        <w:t>m 777 test</w:t>
      </w:r>
    </w:p>
    <w:p w14:paraId="7A909A39" w14:textId="77777777" w:rsidR="005A6DB3" w:rsidRPr="009C03D2" w:rsidRDefault="005A6DB3" w:rsidP="005A6DB3">
      <w:pPr>
        <w:pStyle w:val="2"/>
        <w:numPr>
          <w:ilvl w:val="1"/>
          <w:numId w:val="4"/>
        </w:numPr>
        <w:rPr>
          <w:rFonts w:ascii="Huawei Sans" w:hAnsi="Huawei Sans" w:cs="Huawei Sans"/>
        </w:rPr>
      </w:pPr>
      <w:bookmarkStart w:id="157" w:name="_Toc51057491"/>
      <w:bookmarkStart w:id="158" w:name="_Toc51141522"/>
      <w:bookmarkStart w:id="159" w:name="_Toc51330018"/>
      <w:bookmarkStart w:id="160" w:name="_Toc53415146"/>
      <w:bookmarkStart w:id="161" w:name="_Toc65486996"/>
      <w:bookmarkStart w:id="162" w:name="_Toc69742831"/>
      <w:bookmarkStart w:id="163" w:name="_Toc74644323"/>
      <w:bookmarkStart w:id="164" w:name="_Toc78182516"/>
      <w:bookmarkStart w:id="165" w:name="_Toc78277408"/>
      <w:bookmarkStart w:id="166" w:name="_Toc81317395"/>
      <w:r w:rsidRPr="009C03D2">
        <w:rPr>
          <w:rFonts w:ascii="Huawei Sans" w:hAnsi="Huawei Sans" w:cs="Huawei Sans"/>
        </w:rPr>
        <w:t>chmod</w:t>
      </w:r>
      <w:bookmarkEnd w:id="157"/>
      <w:bookmarkEnd w:id="158"/>
      <w:bookmarkEnd w:id="159"/>
      <w:bookmarkEnd w:id="160"/>
      <w:bookmarkEnd w:id="161"/>
      <w:bookmarkEnd w:id="162"/>
      <w:bookmarkEnd w:id="163"/>
      <w:bookmarkEnd w:id="164"/>
      <w:bookmarkEnd w:id="165"/>
      <w:bookmarkEnd w:id="166"/>
    </w:p>
    <w:p w14:paraId="187963F6" w14:textId="77777777" w:rsidR="005A6DB3" w:rsidRPr="009C03D2" w:rsidRDefault="005A6DB3" w:rsidP="005A6DB3">
      <w:pPr>
        <w:pStyle w:val="1e"/>
      </w:pPr>
      <w:r w:rsidRPr="009C03D2">
        <w:t>更改文件权限。</w:t>
      </w:r>
    </w:p>
    <w:p w14:paraId="03FC9389" w14:textId="77777777" w:rsidR="005A6DB3" w:rsidRPr="009C03D2" w:rsidRDefault="005A6DB3" w:rsidP="005A6DB3">
      <w:pPr>
        <w:pStyle w:val="1e"/>
      </w:pPr>
      <w:r w:rsidRPr="009C03D2">
        <w:t>命令语法：</w:t>
      </w:r>
    </w:p>
    <w:p w14:paraId="0BB4A6F8" w14:textId="77777777" w:rsidR="005A6DB3" w:rsidRPr="009C03D2" w:rsidRDefault="005A6DB3" w:rsidP="005A6DB3">
      <w:pPr>
        <w:pStyle w:val="affffc"/>
      </w:pPr>
      <w:r w:rsidRPr="009C03D2">
        <w:t>chmod [</w:t>
      </w:r>
      <w:r w:rsidRPr="009C03D2">
        <w:t>选项</w:t>
      </w:r>
      <w:r w:rsidRPr="009C03D2">
        <w:t>] &lt;mode&gt; &lt;file...&gt;</w:t>
      </w:r>
    </w:p>
    <w:p w14:paraId="2C76346A" w14:textId="77777777" w:rsidR="005A6DB3" w:rsidRPr="009C03D2" w:rsidRDefault="005A6DB3" w:rsidP="005A6DB3">
      <w:pPr>
        <w:pStyle w:val="1e"/>
      </w:pPr>
      <w:r w:rsidRPr="009C03D2">
        <w:t>常用选项：</w:t>
      </w:r>
    </w:p>
    <w:p w14:paraId="4DC58273" w14:textId="77777777" w:rsidR="005A6DB3" w:rsidRPr="009C03D2" w:rsidRDefault="005A6DB3" w:rsidP="005A6DB3">
      <w:pPr>
        <w:pStyle w:val="41"/>
      </w:pPr>
      <w:r w:rsidRPr="009C03D2">
        <w:t>-R, --</w:t>
      </w:r>
      <w:r w:rsidRPr="009C03D2">
        <w:t>以递归的方式对目前目录下的所有文件与子目录进行相同的权限变更</w:t>
      </w:r>
      <w:r>
        <w:rPr>
          <w:rFonts w:hint="eastAsia"/>
        </w:rPr>
        <w:t>。</w:t>
      </w:r>
    </w:p>
    <w:p w14:paraId="2D2A5B9B" w14:textId="77777777" w:rsidR="005A6DB3" w:rsidRPr="009C03D2" w:rsidRDefault="005A6DB3" w:rsidP="005A6DB3">
      <w:pPr>
        <w:pStyle w:val="1e"/>
      </w:pPr>
      <w:r w:rsidRPr="009C03D2">
        <w:t>参数说明：</w:t>
      </w:r>
    </w:p>
    <w:p w14:paraId="4D091D61" w14:textId="7ECFC87E" w:rsidR="005A6DB3" w:rsidRPr="009C03D2" w:rsidRDefault="005A6DB3" w:rsidP="005A6DB3">
      <w:pPr>
        <w:pStyle w:val="41"/>
      </w:pPr>
      <w:r>
        <w:t>m</w:t>
      </w:r>
      <w:r w:rsidRPr="009C03D2">
        <w:t>ode</w:t>
      </w:r>
      <w:r w:rsidRPr="009C03D2">
        <w:t>：权限设定字串，详细格式如下</w:t>
      </w:r>
      <w:r w:rsidRPr="009C03D2">
        <w:t xml:space="preserve"> </w:t>
      </w:r>
      <w:r w:rsidR="00F3032C">
        <w:rPr>
          <w:rFonts w:hint="eastAsia"/>
        </w:rPr>
        <w:t>。</w:t>
      </w:r>
    </w:p>
    <w:p w14:paraId="71B8E46F" w14:textId="77777777" w:rsidR="005A6DB3" w:rsidRPr="009C03D2" w:rsidRDefault="005A6DB3" w:rsidP="005A6DB3">
      <w:pPr>
        <w:pStyle w:val="affffc"/>
        <w:rPr>
          <w:lang w:eastAsia="zh-CN"/>
        </w:rPr>
      </w:pPr>
      <w:r w:rsidRPr="009C03D2">
        <w:rPr>
          <w:lang w:eastAsia="zh-CN"/>
        </w:rPr>
        <w:t>[ugoa...][[+-=][rwxX]...][,...]</w:t>
      </w:r>
      <w:r w:rsidRPr="009C03D2">
        <w:rPr>
          <w:lang w:eastAsia="zh-CN"/>
        </w:rPr>
        <w:t>，</w:t>
      </w:r>
    </w:p>
    <w:p w14:paraId="5D205A21" w14:textId="77777777" w:rsidR="005A6DB3" w:rsidRPr="009C03D2" w:rsidRDefault="005A6DB3" w:rsidP="005A6DB3">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3D2E7BBB" w14:textId="77777777" w:rsidR="005A6DB3" w:rsidRPr="009C03D2" w:rsidRDefault="005A6DB3" w:rsidP="005A6DB3">
      <w:pPr>
        <w:pStyle w:val="41"/>
      </w:pPr>
      <w:r>
        <w:lastRenderedPageBreak/>
        <w:t>file</w:t>
      </w:r>
      <w:r w:rsidRPr="009C03D2">
        <w:t>：文件列表（单个或者多个文件、文件夹）</w:t>
      </w:r>
      <w:r>
        <w:rPr>
          <w:rFonts w:hint="eastAsia"/>
        </w:rPr>
        <w:t>。</w:t>
      </w:r>
    </w:p>
    <w:p w14:paraId="3B4D834F" w14:textId="77777777" w:rsidR="005A6DB3" w:rsidRPr="009C03D2" w:rsidRDefault="005A6DB3" w:rsidP="005A6DB3">
      <w:pPr>
        <w:pStyle w:val="1e"/>
      </w:pPr>
      <w:r w:rsidRPr="009C03D2">
        <w:t>命令示例：</w:t>
      </w:r>
    </w:p>
    <w:p w14:paraId="27B34764" w14:textId="4EC2D65C" w:rsidR="005A6DB3" w:rsidRPr="009C03D2" w:rsidRDefault="005A6DB3" w:rsidP="005A6DB3">
      <w:pPr>
        <w:pStyle w:val="41"/>
      </w:pPr>
      <w:r w:rsidRPr="009C03D2">
        <w:t>设置所有用户可读取文件</w:t>
      </w:r>
      <w:r w:rsidRPr="009C03D2">
        <w:t xml:space="preserve"> cluterconfig.xml</w:t>
      </w:r>
      <w:r w:rsidR="00804E78">
        <w:rPr>
          <w:rFonts w:hint="eastAsia"/>
        </w:rPr>
        <w:t>。</w:t>
      </w:r>
    </w:p>
    <w:p w14:paraId="23C68B11" w14:textId="77777777" w:rsidR="005A6DB3" w:rsidRPr="009C03D2" w:rsidRDefault="005A6DB3" w:rsidP="005A6DB3">
      <w:pPr>
        <w:pStyle w:val="affffc"/>
      </w:pPr>
      <w:r w:rsidRPr="009C03D2">
        <w:t xml:space="preserve">chmod ugo+r cluterconfig.xml </w:t>
      </w:r>
    </w:p>
    <w:p w14:paraId="12D1C672" w14:textId="77777777" w:rsidR="005A6DB3" w:rsidRPr="009C03D2" w:rsidRDefault="005A6DB3" w:rsidP="005A6DB3">
      <w:pPr>
        <w:pStyle w:val="affffc"/>
      </w:pPr>
      <w:r w:rsidRPr="009C03D2">
        <w:t>或</w:t>
      </w:r>
      <w:r w:rsidRPr="009C03D2">
        <w:t xml:space="preserve"> </w:t>
      </w:r>
    </w:p>
    <w:p w14:paraId="14B6D0E5" w14:textId="77777777" w:rsidR="005A6DB3" w:rsidRPr="009C03D2" w:rsidRDefault="005A6DB3" w:rsidP="005A6DB3">
      <w:pPr>
        <w:pStyle w:val="affffc"/>
      </w:pPr>
      <w:r w:rsidRPr="009C03D2">
        <w:t>chmod a+r  cluterconfig.xml</w:t>
      </w:r>
    </w:p>
    <w:p w14:paraId="44788DA0" w14:textId="3FE884C8" w:rsidR="005A6DB3" w:rsidRPr="009C03D2" w:rsidRDefault="005A6DB3" w:rsidP="005A6DB3">
      <w:pPr>
        <w:pStyle w:val="41"/>
      </w:pPr>
      <w:r w:rsidRPr="009C03D2">
        <w:t>设置当前目录下的所有档案与子目录皆设为任何人可读写</w:t>
      </w:r>
      <w:r w:rsidR="00804E78">
        <w:rPr>
          <w:rFonts w:hint="eastAsia"/>
        </w:rPr>
        <w:t>。</w:t>
      </w:r>
    </w:p>
    <w:p w14:paraId="5FDE01F3" w14:textId="77777777" w:rsidR="005A6DB3" w:rsidRPr="009C03D2" w:rsidRDefault="005A6DB3" w:rsidP="005A6DB3">
      <w:pPr>
        <w:pStyle w:val="affffc"/>
      </w:pPr>
      <w:r w:rsidRPr="009C03D2">
        <w:t>chmod -R a+rw *</w:t>
      </w:r>
    </w:p>
    <w:p w14:paraId="62FDA469" w14:textId="77777777" w:rsidR="005A6DB3" w:rsidRPr="009C03D2" w:rsidRDefault="005A6DB3" w:rsidP="005A6DB3">
      <w:pPr>
        <w:pStyle w:val="1e"/>
      </w:pPr>
      <w:r w:rsidRPr="009C03D2">
        <w:t>数字权限使用格式：</w:t>
      </w:r>
    </w:p>
    <w:p w14:paraId="379947E1" w14:textId="77777777" w:rsidR="005A6DB3" w:rsidRPr="009C03D2" w:rsidRDefault="005A6DB3" w:rsidP="005A6DB3">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0E67669F" w14:textId="77777777" w:rsidR="005A6DB3" w:rsidRPr="009C03D2" w:rsidRDefault="005A6DB3" w:rsidP="005A6DB3">
      <w:pPr>
        <w:pStyle w:val="41"/>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2FD89A1C" w14:textId="2681F775" w:rsidR="005A6DB3" w:rsidRPr="009C03D2" w:rsidRDefault="005A6DB3" w:rsidP="005A6DB3">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00804E78">
        <w:rPr>
          <w:rFonts w:hint="eastAsia"/>
        </w:rPr>
        <w:t>。</w:t>
      </w:r>
    </w:p>
    <w:p w14:paraId="239CEE6E" w14:textId="77777777" w:rsidR="005A6DB3" w:rsidRPr="009C03D2" w:rsidRDefault="005A6DB3" w:rsidP="005A6DB3">
      <w:pPr>
        <w:pStyle w:val="affffc"/>
        <w:rPr>
          <w:lang w:eastAsia="zh-CN"/>
        </w:rPr>
      </w:pPr>
      <w:r w:rsidRPr="009C03D2">
        <w:rPr>
          <w:lang w:eastAsia="zh-CN"/>
        </w:rPr>
        <w:t>chmod &lt;abc&gt; file...</w:t>
      </w:r>
    </w:p>
    <w:p w14:paraId="5673A5A9" w14:textId="77777777" w:rsidR="005A6DB3" w:rsidRPr="009C03D2" w:rsidRDefault="005A6DB3" w:rsidP="005A6DB3">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2DA72AF9" w14:textId="77777777" w:rsidR="005A6DB3" w:rsidRPr="009C03D2" w:rsidRDefault="005A6DB3" w:rsidP="005A6DB3">
      <w:pPr>
        <w:pStyle w:val="1e"/>
      </w:pPr>
      <w:r w:rsidRPr="009C03D2">
        <w:t>命令示例：</w:t>
      </w:r>
    </w:p>
    <w:p w14:paraId="01285F7D" w14:textId="70016B8B" w:rsidR="005A6DB3" w:rsidRPr="009C03D2" w:rsidRDefault="005A6DB3" w:rsidP="005A6DB3">
      <w:pPr>
        <w:pStyle w:val="41"/>
      </w:pPr>
      <w:r w:rsidRPr="009C03D2">
        <w:t>赋予</w:t>
      </w:r>
      <w:r w:rsidRPr="009C03D2">
        <w:t>cluterconfig.xml</w:t>
      </w:r>
      <w:r w:rsidRPr="009C03D2">
        <w:t>文件可读可写可执行权限（所有权限）</w:t>
      </w:r>
      <w:r w:rsidR="00804E78">
        <w:rPr>
          <w:rFonts w:hint="eastAsia"/>
        </w:rPr>
        <w:t>。</w:t>
      </w:r>
    </w:p>
    <w:p w14:paraId="04E3E766" w14:textId="77777777" w:rsidR="005A6DB3" w:rsidRPr="009C03D2" w:rsidRDefault="005A6DB3" w:rsidP="005A6DB3">
      <w:pPr>
        <w:pStyle w:val="affffc"/>
      </w:pPr>
      <w:r w:rsidRPr="009C03D2">
        <w:t>chmod 777 cluterconfig.xml</w:t>
      </w:r>
    </w:p>
    <w:p w14:paraId="3630F53F" w14:textId="4C875D0D" w:rsidR="005A6DB3" w:rsidRPr="009C03D2" w:rsidRDefault="005A6DB3" w:rsidP="005A6DB3">
      <w:pPr>
        <w:pStyle w:val="41"/>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r w:rsidR="00804E78">
        <w:rPr>
          <w:rFonts w:hint="eastAsia"/>
        </w:rPr>
        <w:t>。</w:t>
      </w:r>
    </w:p>
    <w:p w14:paraId="0F3D31E9" w14:textId="77777777" w:rsidR="005A6DB3" w:rsidRPr="009C03D2" w:rsidRDefault="005A6DB3" w:rsidP="005A6DB3">
      <w:pPr>
        <w:pStyle w:val="affffc"/>
      </w:pPr>
      <w:r w:rsidRPr="009C03D2">
        <w:t>chmod  R 755 /opt/software/openGauss</w:t>
      </w:r>
    </w:p>
    <w:p w14:paraId="39B07ED4" w14:textId="77777777" w:rsidR="005A6DB3" w:rsidRPr="009C03D2" w:rsidRDefault="005A6DB3" w:rsidP="005A6DB3">
      <w:pPr>
        <w:pStyle w:val="2"/>
        <w:numPr>
          <w:ilvl w:val="1"/>
          <w:numId w:val="4"/>
        </w:numPr>
        <w:rPr>
          <w:rFonts w:ascii="Huawei Sans" w:hAnsi="Huawei Sans" w:cs="Huawei Sans"/>
        </w:rPr>
      </w:pPr>
      <w:bookmarkStart w:id="167" w:name="_Toc51057492"/>
      <w:bookmarkStart w:id="168" w:name="_Toc51141523"/>
      <w:bookmarkStart w:id="169" w:name="_Toc51330019"/>
      <w:bookmarkStart w:id="170" w:name="_Toc53415147"/>
      <w:bookmarkStart w:id="171" w:name="_Toc65486997"/>
      <w:bookmarkStart w:id="172" w:name="_Toc69742832"/>
      <w:bookmarkStart w:id="173" w:name="_Toc74644324"/>
      <w:bookmarkStart w:id="174" w:name="_Toc78182517"/>
      <w:bookmarkStart w:id="175" w:name="_Toc78277409"/>
      <w:bookmarkStart w:id="176" w:name="_Toc81317396"/>
      <w:r w:rsidRPr="009C03D2">
        <w:rPr>
          <w:rFonts w:ascii="Huawei Sans" w:hAnsi="Huawei Sans" w:cs="Huawei Sans"/>
        </w:rPr>
        <w:t>chown</w:t>
      </w:r>
      <w:bookmarkEnd w:id="167"/>
      <w:bookmarkEnd w:id="168"/>
      <w:bookmarkEnd w:id="169"/>
      <w:bookmarkEnd w:id="170"/>
      <w:bookmarkEnd w:id="171"/>
      <w:bookmarkEnd w:id="172"/>
      <w:bookmarkEnd w:id="173"/>
      <w:bookmarkEnd w:id="174"/>
      <w:bookmarkEnd w:id="175"/>
      <w:bookmarkEnd w:id="176"/>
    </w:p>
    <w:p w14:paraId="42FE53EC" w14:textId="77777777" w:rsidR="005A6DB3" w:rsidRPr="009C03D2" w:rsidRDefault="005A6DB3" w:rsidP="005A6DB3">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31E65476" w14:textId="77777777" w:rsidR="005A6DB3" w:rsidRPr="009C03D2" w:rsidRDefault="005A6DB3" w:rsidP="005A6DB3">
      <w:pPr>
        <w:pStyle w:val="1e"/>
      </w:pPr>
      <w:r w:rsidRPr="009C03D2">
        <w:t>命令语法：</w:t>
      </w:r>
    </w:p>
    <w:p w14:paraId="6C42F088" w14:textId="77777777" w:rsidR="005A6DB3" w:rsidRPr="009C03D2" w:rsidRDefault="005A6DB3" w:rsidP="005A6DB3">
      <w:pPr>
        <w:pStyle w:val="affffc"/>
      </w:pPr>
      <w:r w:rsidRPr="009C03D2">
        <w:t>chown [</w:t>
      </w:r>
      <w:r w:rsidRPr="009C03D2">
        <w:t>选项</w:t>
      </w:r>
      <w:r w:rsidRPr="009C03D2">
        <w:t>] user[:group] file...</w:t>
      </w:r>
    </w:p>
    <w:p w14:paraId="5F127E0D" w14:textId="77777777" w:rsidR="005A6DB3" w:rsidRPr="009C03D2" w:rsidRDefault="005A6DB3" w:rsidP="005A6DB3">
      <w:pPr>
        <w:pStyle w:val="1e"/>
      </w:pPr>
      <w:r w:rsidRPr="009C03D2">
        <w:t>常用选项</w:t>
      </w:r>
      <w:r w:rsidRPr="009C03D2">
        <w:t>:</w:t>
      </w:r>
    </w:p>
    <w:p w14:paraId="637AA13F" w14:textId="77777777" w:rsidR="005A6DB3" w:rsidRPr="009C03D2" w:rsidRDefault="005A6DB3" w:rsidP="005A6DB3">
      <w:pPr>
        <w:pStyle w:val="41"/>
      </w:pPr>
      <w:r w:rsidRPr="009C03D2">
        <w:t xml:space="preserve">-c : </w:t>
      </w:r>
      <w:r w:rsidRPr="009C03D2">
        <w:t>显示更改的部分的信息</w:t>
      </w:r>
      <w:r>
        <w:rPr>
          <w:rFonts w:hint="eastAsia"/>
        </w:rPr>
        <w:t>；</w:t>
      </w:r>
    </w:p>
    <w:p w14:paraId="7288D6A2" w14:textId="77777777" w:rsidR="005A6DB3" w:rsidRPr="009C03D2" w:rsidRDefault="005A6DB3" w:rsidP="005A6DB3">
      <w:pPr>
        <w:pStyle w:val="41"/>
      </w:pPr>
      <w:r w:rsidRPr="009C03D2">
        <w:t xml:space="preserve">-f : </w:t>
      </w:r>
      <w:r w:rsidRPr="009C03D2">
        <w:t>忽略错误信息</w:t>
      </w:r>
      <w:r>
        <w:rPr>
          <w:rFonts w:hint="eastAsia"/>
        </w:rPr>
        <w:t>；</w:t>
      </w:r>
    </w:p>
    <w:p w14:paraId="069F0283" w14:textId="77777777" w:rsidR="005A6DB3" w:rsidRPr="009C03D2" w:rsidRDefault="005A6DB3" w:rsidP="005A6DB3">
      <w:pPr>
        <w:pStyle w:val="41"/>
      </w:pPr>
      <w:r w:rsidRPr="009C03D2">
        <w:lastRenderedPageBreak/>
        <w:t xml:space="preserve">-R : </w:t>
      </w:r>
      <w:r w:rsidRPr="009C03D2">
        <w:t>处理指定目录以及其子目录下的所有文件</w:t>
      </w:r>
      <w:r>
        <w:rPr>
          <w:rFonts w:hint="eastAsia"/>
        </w:rPr>
        <w:t>。</w:t>
      </w:r>
    </w:p>
    <w:p w14:paraId="1D30003B" w14:textId="77777777" w:rsidR="005A6DB3" w:rsidRPr="009C03D2" w:rsidRDefault="005A6DB3" w:rsidP="005A6DB3">
      <w:pPr>
        <w:pStyle w:val="1e"/>
      </w:pPr>
      <w:r w:rsidRPr="009C03D2">
        <w:t>参数说明</w:t>
      </w:r>
    </w:p>
    <w:p w14:paraId="5585AA74" w14:textId="77777777" w:rsidR="005A6DB3" w:rsidRPr="009C03D2" w:rsidRDefault="005A6DB3" w:rsidP="005A6DB3">
      <w:pPr>
        <w:pStyle w:val="41"/>
      </w:pPr>
      <w:r w:rsidRPr="009C03D2">
        <w:t xml:space="preserve">user : </w:t>
      </w:r>
      <w:r w:rsidRPr="009C03D2">
        <w:t>新的文件拥有者的使用者</w:t>
      </w:r>
      <w:r w:rsidRPr="009C03D2">
        <w:t xml:space="preserve"> ID</w:t>
      </w:r>
      <w:r>
        <w:rPr>
          <w:rFonts w:hint="eastAsia"/>
        </w:rPr>
        <w:t>。</w:t>
      </w:r>
    </w:p>
    <w:p w14:paraId="03E907E0" w14:textId="77777777" w:rsidR="005A6DB3" w:rsidRPr="009C03D2" w:rsidRDefault="005A6DB3" w:rsidP="005A6DB3">
      <w:pPr>
        <w:pStyle w:val="41"/>
      </w:pPr>
      <w:r w:rsidRPr="009C03D2">
        <w:t xml:space="preserve">group : </w:t>
      </w:r>
      <w:r w:rsidRPr="009C03D2">
        <w:t>新的文件拥有者的使用者组</w:t>
      </w:r>
      <w:r w:rsidRPr="009C03D2">
        <w:t>(group)</w:t>
      </w:r>
      <w:r>
        <w:rPr>
          <w:rFonts w:hint="eastAsia"/>
        </w:rPr>
        <w:t>。</w:t>
      </w:r>
    </w:p>
    <w:p w14:paraId="1DDFC6C9" w14:textId="77777777" w:rsidR="005A6DB3" w:rsidRPr="009C03D2" w:rsidRDefault="005A6DB3" w:rsidP="005A6DB3">
      <w:pPr>
        <w:pStyle w:val="41"/>
      </w:pPr>
      <w:r w:rsidRPr="009C03D2">
        <w:t>flie</w:t>
      </w:r>
      <w:r w:rsidRPr="009C03D2">
        <w:t>：文件</w:t>
      </w:r>
      <w:r>
        <w:rPr>
          <w:rFonts w:hint="eastAsia"/>
        </w:rPr>
        <w:t>。</w:t>
      </w:r>
    </w:p>
    <w:p w14:paraId="2CD9DF84" w14:textId="77777777" w:rsidR="005A6DB3" w:rsidRPr="009C03D2" w:rsidRDefault="005A6DB3" w:rsidP="005A6DB3">
      <w:pPr>
        <w:pStyle w:val="1e"/>
      </w:pPr>
      <w:r w:rsidRPr="009C03D2">
        <w:t>命令示例：</w:t>
      </w:r>
    </w:p>
    <w:p w14:paraId="3D60A445" w14:textId="08A7CA61" w:rsidR="005A6DB3" w:rsidRPr="009C03D2" w:rsidRDefault="005A6DB3" w:rsidP="005A6DB3">
      <w:pPr>
        <w:pStyle w:val="41"/>
      </w:pPr>
      <w:r w:rsidRPr="009C03D2">
        <w:t>将文件</w:t>
      </w:r>
      <w:r w:rsidRPr="009C03D2">
        <w:t xml:space="preserve"> file1.txt </w:t>
      </w:r>
      <w:r w:rsidRPr="009C03D2">
        <w:t>的拥有者设为</w:t>
      </w:r>
      <w:r w:rsidRPr="009C03D2">
        <w:t>omm</w:t>
      </w:r>
      <w:r w:rsidRPr="009C03D2">
        <w:t>，群体的使用者</w:t>
      </w:r>
      <w:r w:rsidRPr="009C03D2">
        <w:t>dbgrp</w:t>
      </w:r>
      <w:r w:rsidR="00804E78">
        <w:rPr>
          <w:rFonts w:hint="eastAsia"/>
        </w:rPr>
        <w:t>。</w:t>
      </w:r>
    </w:p>
    <w:p w14:paraId="3F8AB253" w14:textId="77777777" w:rsidR="005A6DB3" w:rsidRPr="009C03D2" w:rsidRDefault="005A6DB3" w:rsidP="005A6DB3">
      <w:pPr>
        <w:pStyle w:val="affffc"/>
      </w:pPr>
      <w:r w:rsidRPr="009C03D2">
        <w:t xml:space="preserve">chown </w:t>
      </w:r>
      <w:r w:rsidRPr="009C03D2">
        <w:rPr>
          <w:lang w:eastAsia="zh-CN"/>
        </w:rPr>
        <w:t>omm</w:t>
      </w:r>
      <w:r w:rsidRPr="009C03D2">
        <w:t>:dbgrp /opt/software/openGauss/clusterconfig.xml</w:t>
      </w:r>
    </w:p>
    <w:p w14:paraId="46E7EA07" w14:textId="5ED508D4" w:rsidR="005A6DB3" w:rsidRPr="009C03D2" w:rsidRDefault="005A6DB3" w:rsidP="005A6DB3">
      <w:pPr>
        <w:pStyle w:val="41"/>
      </w:pPr>
      <w:r w:rsidRPr="009C03D2">
        <w:t>将目前目录下的所有文件与子目录的拥有者皆设为</w:t>
      </w:r>
      <w:r w:rsidRPr="009C03D2">
        <w:t>omm</w:t>
      </w:r>
      <w:r w:rsidRPr="009C03D2">
        <w:t>，群体的使用者</w:t>
      </w:r>
      <w:r w:rsidRPr="009C03D2">
        <w:t>dbgrp</w:t>
      </w:r>
      <w:r w:rsidR="00804E78">
        <w:rPr>
          <w:rFonts w:hint="eastAsia"/>
        </w:rPr>
        <w:t>。</w:t>
      </w:r>
    </w:p>
    <w:p w14:paraId="4A09DA25" w14:textId="77777777" w:rsidR="005A6DB3" w:rsidRPr="009C03D2" w:rsidRDefault="005A6DB3" w:rsidP="005A6DB3">
      <w:pPr>
        <w:pStyle w:val="affffc"/>
      </w:pPr>
      <w:r w:rsidRPr="009C03D2">
        <w:t xml:space="preserve">chown -R </w:t>
      </w:r>
      <w:r w:rsidRPr="009C03D2">
        <w:rPr>
          <w:lang w:eastAsia="zh-CN"/>
        </w:rPr>
        <w:t>omm</w:t>
      </w:r>
      <w:r w:rsidRPr="009C03D2">
        <w:t>:dbgrp *</w:t>
      </w:r>
    </w:p>
    <w:p w14:paraId="7702A1D8" w14:textId="77777777" w:rsidR="005A6DB3" w:rsidRPr="009C03D2" w:rsidRDefault="005A6DB3" w:rsidP="005A6DB3">
      <w:pPr>
        <w:pStyle w:val="2"/>
        <w:numPr>
          <w:ilvl w:val="1"/>
          <w:numId w:val="4"/>
        </w:numPr>
        <w:rPr>
          <w:rFonts w:ascii="Huawei Sans" w:hAnsi="Huawei Sans" w:cs="Huawei Sans"/>
        </w:rPr>
      </w:pPr>
      <w:bookmarkStart w:id="177" w:name="_Toc51057493"/>
      <w:bookmarkStart w:id="178" w:name="_Toc51141524"/>
      <w:bookmarkStart w:id="179" w:name="_Toc51330020"/>
      <w:bookmarkStart w:id="180" w:name="_Toc53415148"/>
      <w:bookmarkStart w:id="181" w:name="_Toc65486998"/>
      <w:bookmarkStart w:id="182" w:name="_Toc69742833"/>
      <w:bookmarkStart w:id="183" w:name="_Toc74644325"/>
      <w:bookmarkStart w:id="184" w:name="_Toc78182518"/>
      <w:bookmarkStart w:id="185" w:name="_Toc78277410"/>
      <w:bookmarkStart w:id="186" w:name="_Toc81317397"/>
      <w:r w:rsidRPr="009C03D2">
        <w:rPr>
          <w:rFonts w:ascii="Huawei Sans" w:hAnsi="Huawei Sans" w:cs="Huawei Sans"/>
        </w:rPr>
        <w:t>ls</w:t>
      </w:r>
      <w:bookmarkEnd w:id="177"/>
      <w:bookmarkEnd w:id="178"/>
      <w:bookmarkEnd w:id="179"/>
      <w:bookmarkEnd w:id="180"/>
      <w:bookmarkEnd w:id="181"/>
      <w:bookmarkEnd w:id="182"/>
      <w:bookmarkEnd w:id="183"/>
      <w:bookmarkEnd w:id="184"/>
      <w:bookmarkEnd w:id="185"/>
      <w:bookmarkEnd w:id="186"/>
    </w:p>
    <w:p w14:paraId="3B07C498" w14:textId="77777777" w:rsidR="005A6DB3" w:rsidRPr="009C03D2" w:rsidRDefault="005A6DB3" w:rsidP="005A6DB3">
      <w:pPr>
        <w:pStyle w:val="1e"/>
      </w:pPr>
      <w:r w:rsidRPr="009C03D2">
        <w:t>列出文件和目录的内容。</w:t>
      </w:r>
    </w:p>
    <w:p w14:paraId="340DCF11" w14:textId="77777777" w:rsidR="005A6DB3" w:rsidRPr="009C03D2" w:rsidRDefault="005A6DB3" w:rsidP="005A6DB3">
      <w:pPr>
        <w:pStyle w:val="1e"/>
      </w:pPr>
      <w:r w:rsidRPr="009C03D2">
        <w:t>命令语法：</w:t>
      </w:r>
    </w:p>
    <w:p w14:paraId="10CD7C78" w14:textId="77777777" w:rsidR="005A6DB3" w:rsidRPr="009C03D2" w:rsidRDefault="005A6DB3" w:rsidP="005A6DB3">
      <w:pPr>
        <w:pStyle w:val="affffc"/>
        <w:rPr>
          <w:lang w:eastAsia="zh-CN"/>
        </w:rPr>
      </w:pPr>
      <w:r w:rsidRPr="009C03D2">
        <w:rPr>
          <w:lang w:eastAsia="zh-CN"/>
        </w:rPr>
        <w:t>ls [</w:t>
      </w:r>
      <w:r w:rsidRPr="009C03D2">
        <w:rPr>
          <w:lang w:eastAsia="zh-CN"/>
        </w:rPr>
        <w:t>选项</w:t>
      </w:r>
      <w:r w:rsidRPr="009C03D2">
        <w:rPr>
          <w:lang w:eastAsia="zh-CN"/>
        </w:rPr>
        <w:t>] [</w:t>
      </w:r>
      <w:r w:rsidRPr="009C03D2">
        <w:rPr>
          <w:lang w:eastAsia="zh-CN"/>
        </w:rPr>
        <w:t>参数</w:t>
      </w:r>
      <w:r w:rsidRPr="009C03D2">
        <w:rPr>
          <w:lang w:eastAsia="zh-CN"/>
        </w:rPr>
        <w:t>]</w:t>
      </w:r>
    </w:p>
    <w:p w14:paraId="362CD166" w14:textId="77777777" w:rsidR="005A6DB3" w:rsidRPr="009C03D2" w:rsidRDefault="005A6DB3" w:rsidP="005A6DB3">
      <w:pPr>
        <w:pStyle w:val="1e"/>
      </w:pPr>
      <w:r w:rsidRPr="009C03D2">
        <w:t>常用选项：</w:t>
      </w:r>
    </w:p>
    <w:p w14:paraId="706A0CAB" w14:textId="77777777" w:rsidR="005A6DB3" w:rsidRPr="009C03D2" w:rsidRDefault="005A6DB3" w:rsidP="005A6DB3">
      <w:pPr>
        <w:pStyle w:val="41"/>
      </w:pPr>
      <w:r w:rsidRPr="009C03D2">
        <w:t>-l --</w:t>
      </w:r>
      <w:r w:rsidRPr="009C03D2">
        <w:t>以长格式显示，列出文件的详细信息，如创建者，创建时间，文件的读写权限列表等等</w:t>
      </w:r>
      <w:r>
        <w:rPr>
          <w:rFonts w:hint="eastAsia"/>
        </w:rPr>
        <w:t>；</w:t>
      </w:r>
    </w:p>
    <w:p w14:paraId="2F74FB6D" w14:textId="77777777" w:rsidR="005A6DB3" w:rsidRPr="009C03D2" w:rsidRDefault="005A6DB3" w:rsidP="005A6DB3">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35DE4F74" w14:textId="77777777" w:rsidR="005A6DB3" w:rsidRPr="009C03D2" w:rsidRDefault="005A6DB3" w:rsidP="005A6DB3">
      <w:pPr>
        <w:pStyle w:val="41"/>
      </w:pPr>
      <w:r w:rsidRPr="009C03D2">
        <w:t>-d --</w:t>
      </w:r>
      <w:r w:rsidRPr="009C03D2">
        <w:t>列出目录本身而非目录内的文件，通常要与</w:t>
      </w:r>
      <w:r w:rsidRPr="009C03D2">
        <w:t>-l</w:t>
      </w:r>
      <w:r w:rsidRPr="009C03D2">
        <w:t>一起使用</w:t>
      </w:r>
      <w:r>
        <w:rPr>
          <w:rFonts w:hint="eastAsia"/>
        </w:rPr>
        <w:t>；</w:t>
      </w:r>
    </w:p>
    <w:p w14:paraId="2C9ADA3A" w14:textId="2161358D" w:rsidR="005A6DB3" w:rsidRPr="009C03D2" w:rsidRDefault="005A6DB3" w:rsidP="005A6DB3">
      <w:pPr>
        <w:pStyle w:val="41"/>
      </w:pPr>
      <w:r w:rsidRPr="009C03D2">
        <w:t>-R --</w:t>
      </w:r>
      <w:r w:rsidRPr="009C03D2">
        <w:t>同时列出所有子目录层，与</w:t>
      </w:r>
      <w:r w:rsidRPr="009C03D2">
        <w:t>-l</w:t>
      </w:r>
      <w:r w:rsidRPr="009C03D2">
        <w:t>相似，只是不显示出文件的所有者，相当于编程中的</w:t>
      </w:r>
      <w:r w:rsidR="004E0E9E">
        <w:t>＂</w:t>
      </w:r>
      <w:r w:rsidRPr="009C03D2">
        <w:t>递归</w:t>
      </w:r>
      <w:r w:rsidR="004E0E9E">
        <w:t>＂</w:t>
      </w:r>
      <w:r w:rsidRPr="009C03D2">
        <w:t>实现</w:t>
      </w:r>
      <w:r>
        <w:rPr>
          <w:rFonts w:hint="eastAsia"/>
        </w:rPr>
        <w:t>；</w:t>
      </w:r>
    </w:p>
    <w:p w14:paraId="4BB2A8AE" w14:textId="77777777" w:rsidR="005A6DB3" w:rsidRPr="009C03D2" w:rsidRDefault="005A6DB3" w:rsidP="005A6DB3">
      <w:pPr>
        <w:pStyle w:val="41"/>
      </w:pPr>
      <w:r w:rsidRPr="009C03D2">
        <w:t>-t --</w:t>
      </w:r>
      <w:r w:rsidRPr="009C03D2">
        <w:t>按照时间进行文件的排序，</w:t>
      </w:r>
      <w:r w:rsidRPr="009C03D2">
        <w:t>Time</w:t>
      </w:r>
      <w:r w:rsidRPr="009C03D2">
        <w:t>（时间）</w:t>
      </w:r>
      <w:r>
        <w:rPr>
          <w:rFonts w:hint="eastAsia"/>
        </w:rPr>
        <w:t>；</w:t>
      </w:r>
    </w:p>
    <w:p w14:paraId="1FFDEB3D" w14:textId="77777777" w:rsidR="005A6DB3" w:rsidRPr="009C03D2" w:rsidRDefault="005A6DB3" w:rsidP="005A6DB3">
      <w:pPr>
        <w:pStyle w:val="41"/>
      </w:pPr>
      <w:r w:rsidRPr="009C03D2">
        <w:t>-s --</w:t>
      </w:r>
      <w:r w:rsidRPr="009C03D2">
        <w:t>在每个文件的后面打印出文件的大小，</w:t>
      </w:r>
      <w:r w:rsidRPr="009C03D2">
        <w:t>size</w:t>
      </w:r>
      <w:r w:rsidRPr="009C03D2">
        <w:t>（大小）</w:t>
      </w:r>
      <w:r>
        <w:rPr>
          <w:rFonts w:hint="eastAsia"/>
        </w:rPr>
        <w:t>；</w:t>
      </w:r>
    </w:p>
    <w:p w14:paraId="6B363655" w14:textId="77777777" w:rsidR="005A6DB3" w:rsidRPr="009C03D2" w:rsidRDefault="005A6DB3" w:rsidP="005A6DB3">
      <w:pPr>
        <w:pStyle w:val="41"/>
      </w:pPr>
      <w:r w:rsidRPr="009C03D2">
        <w:t>-S --</w:t>
      </w:r>
      <w:r w:rsidRPr="009C03D2">
        <w:t>以文件的大小进行排序</w:t>
      </w:r>
      <w:r>
        <w:rPr>
          <w:rFonts w:hint="eastAsia"/>
        </w:rPr>
        <w:t>。</w:t>
      </w:r>
    </w:p>
    <w:p w14:paraId="19CF5D68" w14:textId="77777777" w:rsidR="005A6DB3" w:rsidRDefault="005A6DB3" w:rsidP="005A6DB3">
      <w:pPr>
        <w:pStyle w:val="1e"/>
      </w:pPr>
      <w:r w:rsidRPr="009C03D2">
        <w:t>参数说明：</w:t>
      </w:r>
    </w:p>
    <w:p w14:paraId="433F2271" w14:textId="77777777" w:rsidR="005A6DB3" w:rsidRPr="009C03D2" w:rsidRDefault="005A6DB3" w:rsidP="005A6DB3">
      <w:pPr>
        <w:pStyle w:val="41"/>
      </w:pPr>
      <w:r w:rsidRPr="009C03D2">
        <w:t>目录或文件</w:t>
      </w:r>
      <w:r>
        <w:rPr>
          <w:rFonts w:hint="eastAsia"/>
        </w:rPr>
        <w:t>。</w:t>
      </w:r>
    </w:p>
    <w:p w14:paraId="681923B6" w14:textId="77777777" w:rsidR="005A6DB3" w:rsidRPr="009C03D2" w:rsidRDefault="005A6DB3" w:rsidP="005A6DB3">
      <w:pPr>
        <w:pStyle w:val="1e"/>
      </w:pPr>
      <w:r w:rsidRPr="009C03D2">
        <w:t>命令示例：</w:t>
      </w:r>
    </w:p>
    <w:p w14:paraId="277BF514" w14:textId="4DCBB3B0" w:rsidR="005A6DB3" w:rsidRPr="009C03D2" w:rsidRDefault="005A6DB3" w:rsidP="005A6DB3">
      <w:pPr>
        <w:pStyle w:val="41"/>
      </w:pPr>
      <w:r w:rsidRPr="009C03D2">
        <w:t>以长格式列出当前目录中的文件及目录</w:t>
      </w:r>
      <w:r w:rsidR="00804E78">
        <w:rPr>
          <w:rFonts w:hint="eastAsia"/>
        </w:rPr>
        <w:t>。</w:t>
      </w:r>
    </w:p>
    <w:p w14:paraId="5975D2AF" w14:textId="77777777" w:rsidR="005A6DB3" w:rsidRPr="009C03D2" w:rsidRDefault="005A6DB3" w:rsidP="005A6DB3">
      <w:pPr>
        <w:pStyle w:val="affffc"/>
      </w:pPr>
      <w:r w:rsidRPr="009C03D2">
        <w:t>ls -l</w:t>
      </w:r>
    </w:p>
    <w:p w14:paraId="18207C49" w14:textId="77777777" w:rsidR="005A6DB3" w:rsidRPr="009C03D2" w:rsidRDefault="005A6DB3" w:rsidP="005A6DB3">
      <w:pPr>
        <w:pStyle w:val="2"/>
        <w:numPr>
          <w:ilvl w:val="1"/>
          <w:numId w:val="4"/>
        </w:numPr>
        <w:rPr>
          <w:rFonts w:ascii="Huawei Sans" w:hAnsi="Huawei Sans" w:cs="Huawei Sans"/>
        </w:rPr>
      </w:pPr>
      <w:bookmarkStart w:id="187" w:name="_Toc51057494"/>
      <w:bookmarkStart w:id="188" w:name="_Toc51141525"/>
      <w:bookmarkStart w:id="189" w:name="_Toc51330021"/>
      <w:bookmarkStart w:id="190" w:name="_Toc53415149"/>
      <w:bookmarkStart w:id="191" w:name="_Toc65486999"/>
      <w:bookmarkStart w:id="192" w:name="_Toc69742834"/>
      <w:bookmarkStart w:id="193" w:name="_Toc74644326"/>
      <w:bookmarkStart w:id="194" w:name="_Toc78182519"/>
      <w:bookmarkStart w:id="195" w:name="_Toc78277411"/>
      <w:bookmarkStart w:id="196" w:name="_Toc81317398"/>
      <w:r w:rsidRPr="009C03D2">
        <w:rPr>
          <w:rFonts w:ascii="Huawei Sans" w:hAnsi="Huawei Sans" w:cs="Huawei Sans"/>
        </w:rPr>
        <w:lastRenderedPageBreak/>
        <w:t>cp</w:t>
      </w:r>
      <w:bookmarkEnd w:id="187"/>
      <w:bookmarkEnd w:id="188"/>
      <w:bookmarkEnd w:id="189"/>
      <w:bookmarkEnd w:id="190"/>
      <w:bookmarkEnd w:id="191"/>
      <w:bookmarkEnd w:id="192"/>
      <w:bookmarkEnd w:id="193"/>
      <w:bookmarkEnd w:id="194"/>
      <w:bookmarkEnd w:id="195"/>
      <w:bookmarkEnd w:id="196"/>
    </w:p>
    <w:p w14:paraId="314CC7E6" w14:textId="77777777" w:rsidR="005A6DB3" w:rsidRPr="009C03D2" w:rsidRDefault="005A6DB3" w:rsidP="005A6DB3">
      <w:pPr>
        <w:pStyle w:val="1e"/>
      </w:pPr>
      <w:r w:rsidRPr="009C03D2">
        <w:t>复制文件或者目录。</w:t>
      </w:r>
    </w:p>
    <w:p w14:paraId="699D920D" w14:textId="77777777" w:rsidR="005A6DB3" w:rsidRPr="009C03D2" w:rsidRDefault="005A6DB3" w:rsidP="005A6DB3">
      <w:pPr>
        <w:pStyle w:val="1e"/>
      </w:pPr>
      <w:r w:rsidRPr="009C03D2">
        <w:t>命令语法：</w:t>
      </w:r>
    </w:p>
    <w:p w14:paraId="5CF8F235" w14:textId="77777777" w:rsidR="005A6DB3" w:rsidRPr="009C03D2" w:rsidRDefault="005A6DB3" w:rsidP="005A6DB3">
      <w:pPr>
        <w:pStyle w:val="affffc"/>
      </w:pPr>
      <w:r w:rsidRPr="009C03D2">
        <w:t>cp [</w:t>
      </w:r>
      <w:r w:rsidRPr="009C03D2">
        <w:t>选项</w:t>
      </w:r>
      <w:r w:rsidRPr="009C03D2">
        <w:t xml:space="preserve">] </w:t>
      </w:r>
      <w:r w:rsidRPr="009C03D2">
        <w:t>参数</w:t>
      </w:r>
      <w:r w:rsidRPr="009C03D2">
        <w:t xml:space="preserve">1 </w:t>
      </w:r>
      <w:r w:rsidRPr="009C03D2">
        <w:t>参数</w:t>
      </w:r>
      <w:r w:rsidRPr="009C03D2">
        <w:t>2</w:t>
      </w:r>
    </w:p>
    <w:p w14:paraId="5570D443" w14:textId="77777777" w:rsidR="005A6DB3" w:rsidRPr="009C03D2" w:rsidRDefault="005A6DB3" w:rsidP="005A6DB3">
      <w:pPr>
        <w:pStyle w:val="1e"/>
      </w:pPr>
      <w:r w:rsidRPr="009C03D2">
        <w:t>常用选项：</w:t>
      </w:r>
    </w:p>
    <w:p w14:paraId="648BF597" w14:textId="77777777" w:rsidR="005A6DB3" w:rsidRPr="009C03D2" w:rsidRDefault="005A6DB3" w:rsidP="005A6DB3">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6859873B" w14:textId="77777777" w:rsidR="005A6DB3" w:rsidRPr="009C03D2" w:rsidRDefault="005A6DB3" w:rsidP="005A6DB3">
      <w:pPr>
        <w:pStyle w:val="41"/>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4DA5D96B" w14:textId="77777777" w:rsidR="005A6DB3" w:rsidRPr="009C03D2" w:rsidRDefault="005A6DB3" w:rsidP="005A6DB3">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6E92C8CB" w14:textId="77777777" w:rsidR="005A6DB3" w:rsidRPr="009C03D2" w:rsidRDefault="005A6DB3" w:rsidP="005A6DB3">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102DF54E" w14:textId="77777777" w:rsidR="005A6DB3" w:rsidRPr="009C03D2" w:rsidRDefault="005A6DB3" w:rsidP="005A6DB3">
      <w:pPr>
        <w:pStyle w:val="41"/>
      </w:pPr>
      <w:r w:rsidRPr="009C03D2">
        <w:t>-R,-r --</w:t>
      </w:r>
      <w:r w:rsidRPr="009C03D2">
        <w:t>复制目录及目录内的所有项目</w:t>
      </w:r>
      <w:r>
        <w:rPr>
          <w:rFonts w:hint="eastAsia"/>
        </w:rPr>
        <w:t>。</w:t>
      </w:r>
    </w:p>
    <w:p w14:paraId="4E2877FE" w14:textId="77777777" w:rsidR="005A6DB3" w:rsidRPr="009C03D2" w:rsidRDefault="005A6DB3" w:rsidP="005A6DB3">
      <w:pPr>
        <w:pStyle w:val="1e"/>
      </w:pPr>
      <w:r w:rsidRPr="009C03D2">
        <w:t>参数说明：</w:t>
      </w:r>
    </w:p>
    <w:p w14:paraId="01903022" w14:textId="77777777" w:rsidR="005A6DB3" w:rsidRPr="009C03D2" w:rsidRDefault="005A6DB3" w:rsidP="005A6DB3">
      <w:pPr>
        <w:pStyle w:val="41"/>
      </w:pPr>
      <w:r w:rsidRPr="009C03D2">
        <w:t>参数</w:t>
      </w:r>
      <w:r w:rsidRPr="009C03D2">
        <w:t>1</w:t>
      </w:r>
      <w:r w:rsidRPr="009C03D2">
        <w:t>：源文件</w:t>
      </w:r>
      <w:r>
        <w:rPr>
          <w:rFonts w:hint="eastAsia"/>
        </w:rPr>
        <w:t>。</w:t>
      </w:r>
    </w:p>
    <w:p w14:paraId="13932833" w14:textId="77777777" w:rsidR="005A6DB3" w:rsidRPr="009C03D2" w:rsidRDefault="005A6DB3" w:rsidP="005A6DB3">
      <w:pPr>
        <w:pStyle w:val="41"/>
      </w:pPr>
      <w:r w:rsidRPr="009C03D2">
        <w:t>参数</w:t>
      </w:r>
      <w:r w:rsidRPr="009C03D2">
        <w:t>2</w:t>
      </w:r>
      <w:r w:rsidRPr="009C03D2">
        <w:t>：目标文件</w:t>
      </w:r>
      <w:r>
        <w:rPr>
          <w:rFonts w:hint="eastAsia"/>
        </w:rPr>
        <w:t>。</w:t>
      </w:r>
    </w:p>
    <w:p w14:paraId="0F79E793" w14:textId="77777777" w:rsidR="005A6DB3" w:rsidRPr="009C03D2" w:rsidRDefault="005A6DB3" w:rsidP="005A6DB3">
      <w:pPr>
        <w:pStyle w:val="1e"/>
      </w:pPr>
      <w:r w:rsidRPr="009C03D2">
        <w:t>命令示例：</w:t>
      </w:r>
    </w:p>
    <w:p w14:paraId="52B5B679" w14:textId="50220206" w:rsidR="005A6DB3" w:rsidRPr="009C03D2" w:rsidRDefault="005A6DB3" w:rsidP="005A6DB3">
      <w:pPr>
        <w:pStyle w:val="41"/>
      </w:pPr>
      <w:r w:rsidRPr="009C03D2">
        <w:t>将</w:t>
      </w:r>
      <w:r w:rsidRPr="009C03D2">
        <w:t>home</w:t>
      </w:r>
      <w:r w:rsidRPr="009C03D2">
        <w:t>目录中的</w:t>
      </w:r>
      <w:r w:rsidRPr="009C03D2">
        <w:t>abc</w:t>
      </w:r>
      <w:r w:rsidRPr="009C03D2">
        <w:t>文件复制到</w:t>
      </w:r>
      <w:r w:rsidRPr="009C03D2">
        <w:t>opt</w:t>
      </w:r>
      <w:r w:rsidRPr="009C03D2">
        <w:t>目录下</w:t>
      </w:r>
      <w:r w:rsidR="00804E78">
        <w:rPr>
          <w:rFonts w:hint="eastAsia"/>
        </w:rPr>
        <w:t>。</w:t>
      </w:r>
    </w:p>
    <w:p w14:paraId="20262DC4" w14:textId="77777777" w:rsidR="005A6DB3" w:rsidRPr="009C03D2" w:rsidRDefault="005A6DB3" w:rsidP="005A6DB3">
      <w:pPr>
        <w:pStyle w:val="affffc"/>
      </w:pPr>
      <w:r w:rsidRPr="009C03D2">
        <w:t>cp /home/abc /opt</w:t>
      </w:r>
    </w:p>
    <w:p w14:paraId="73B68647" w14:textId="77777777" w:rsidR="005A6DB3" w:rsidRPr="009C03D2" w:rsidRDefault="005A6DB3" w:rsidP="005A6DB3">
      <w:pPr>
        <w:pStyle w:val="1e"/>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14:paraId="3C4A35F9" w14:textId="77777777" w:rsidR="005A6DB3" w:rsidRPr="009C03D2" w:rsidRDefault="005A6DB3" w:rsidP="005A6DB3">
      <w:pPr>
        <w:pStyle w:val="2"/>
        <w:numPr>
          <w:ilvl w:val="1"/>
          <w:numId w:val="4"/>
        </w:numPr>
        <w:rPr>
          <w:rFonts w:ascii="Huawei Sans" w:hAnsi="Huawei Sans" w:cs="Huawei Sans"/>
        </w:rPr>
      </w:pPr>
      <w:bookmarkStart w:id="197" w:name="_Toc51057495"/>
      <w:bookmarkStart w:id="198" w:name="_Toc51141526"/>
      <w:bookmarkStart w:id="199" w:name="_Toc51330022"/>
      <w:bookmarkStart w:id="200" w:name="_Toc53415150"/>
      <w:bookmarkStart w:id="201" w:name="_Toc65487000"/>
      <w:bookmarkStart w:id="202" w:name="_Toc69742835"/>
      <w:bookmarkStart w:id="203" w:name="_Toc74644327"/>
      <w:bookmarkStart w:id="204" w:name="_Toc78182520"/>
      <w:bookmarkStart w:id="205" w:name="_Toc78277412"/>
      <w:bookmarkStart w:id="206" w:name="_Toc81317399"/>
      <w:r w:rsidRPr="009C03D2">
        <w:rPr>
          <w:rFonts w:ascii="Huawei Sans" w:hAnsi="Huawei Sans" w:cs="Huawei Sans"/>
        </w:rPr>
        <w:t>rm</w:t>
      </w:r>
      <w:bookmarkEnd w:id="197"/>
      <w:bookmarkEnd w:id="198"/>
      <w:bookmarkEnd w:id="199"/>
      <w:bookmarkEnd w:id="200"/>
      <w:bookmarkEnd w:id="201"/>
      <w:bookmarkEnd w:id="202"/>
      <w:bookmarkEnd w:id="203"/>
      <w:bookmarkEnd w:id="204"/>
      <w:bookmarkEnd w:id="205"/>
      <w:bookmarkEnd w:id="206"/>
    </w:p>
    <w:p w14:paraId="060565C1" w14:textId="77777777" w:rsidR="005A6DB3" w:rsidRPr="009C03D2" w:rsidRDefault="005A6DB3" w:rsidP="005A6DB3">
      <w:pPr>
        <w:pStyle w:val="1e"/>
      </w:pPr>
      <w:r w:rsidRPr="009C03D2">
        <w:t>删除一个目录中的一个或多个文件或目录，它也可以将某个目录及其下的所有文件及子目录均删除。对于链接文件，只是删除了链接，原有文件均保持不变。</w:t>
      </w:r>
    </w:p>
    <w:p w14:paraId="181D5DDB" w14:textId="77777777" w:rsidR="005A6DB3" w:rsidRPr="009C03D2" w:rsidRDefault="005A6DB3" w:rsidP="005A6DB3">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39A64BA3" w14:textId="77777777" w:rsidR="005A6DB3" w:rsidRPr="009C03D2" w:rsidRDefault="005A6DB3" w:rsidP="005A6DB3">
      <w:pPr>
        <w:pStyle w:val="1e"/>
      </w:pPr>
      <w:r w:rsidRPr="009C03D2">
        <w:t>命令语法：</w:t>
      </w:r>
    </w:p>
    <w:p w14:paraId="3BB08515" w14:textId="77777777" w:rsidR="005A6DB3" w:rsidRPr="009C03D2" w:rsidRDefault="005A6DB3" w:rsidP="005A6DB3">
      <w:pPr>
        <w:pStyle w:val="affffc"/>
        <w:rPr>
          <w:lang w:eastAsia="zh-CN"/>
        </w:rPr>
      </w:pPr>
      <w:r w:rsidRPr="009C03D2">
        <w:rPr>
          <w:lang w:eastAsia="zh-CN"/>
        </w:rPr>
        <w:t>rm [</w:t>
      </w:r>
      <w:r w:rsidRPr="009C03D2">
        <w:rPr>
          <w:lang w:eastAsia="zh-CN"/>
        </w:rPr>
        <w:t>选项</w:t>
      </w:r>
      <w:r w:rsidRPr="009C03D2">
        <w:rPr>
          <w:lang w:eastAsia="zh-CN"/>
        </w:rPr>
        <w:t xml:space="preserve">] </w:t>
      </w:r>
      <w:r w:rsidRPr="009C03D2">
        <w:rPr>
          <w:lang w:eastAsia="zh-CN"/>
        </w:rPr>
        <w:t>文件</w:t>
      </w:r>
    </w:p>
    <w:p w14:paraId="7DEE3A70" w14:textId="77777777" w:rsidR="005A6DB3" w:rsidRPr="009C03D2" w:rsidRDefault="005A6DB3" w:rsidP="005A6DB3">
      <w:pPr>
        <w:pStyle w:val="1e"/>
      </w:pPr>
      <w:r w:rsidRPr="009C03D2">
        <w:t>常用选项：</w:t>
      </w:r>
    </w:p>
    <w:p w14:paraId="3744C34A" w14:textId="77777777" w:rsidR="005A6DB3" w:rsidRPr="009C03D2" w:rsidRDefault="005A6DB3" w:rsidP="005A6DB3">
      <w:pPr>
        <w:pStyle w:val="41"/>
      </w:pPr>
      <w:r w:rsidRPr="009C03D2">
        <w:t>-f --</w:t>
      </w:r>
      <w:r w:rsidRPr="009C03D2">
        <w:t>忽略不存在的文件，从不给出提示</w:t>
      </w:r>
      <w:r>
        <w:rPr>
          <w:rFonts w:hint="eastAsia"/>
        </w:rPr>
        <w:t>；</w:t>
      </w:r>
    </w:p>
    <w:p w14:paraId="6404B73C" w14:textId="77777777" w:rsidR="005A6DB3" w:rsidRPr="009C03D2" w:rsidRDefault="005A6DB3" w:rsidP="005A6DB3">
      <w:pPr>
        <w:pStyle w:val="41"/>
      </w:pPr>
      <w:r w:rsidRPr="009C03D2">
        <w:t>-r --</w:t>
      </w:r>
      <w:r w:rsidRPr="009C03D2">
        <w:t>指示</w:t>
      </w:r>
      <w:r w:rsidRPr="009C03D2">
        <w:t>rm</w:t>
      </w:r>
      <w:r w:rsidRPr="009C03D2">
        <w:t>将参数中列出的全部目录和子目录均递归地删除。</w:t>
      </w:r>
    </w:p>
    <w:p w14:paraId="23F67255" w14:textId="77777777" w:rsidR="005A6DB3" w:rsidRPr="009C03D2" w:rsidRDefault="005A6DB3" w:rsidP="005A6DB3">
      <w:pPr>
        <w:pStyle w:val="1e"/>
      </w:pPr>
      <w:r w:rsidRPr="009C03D2">
        <w:t>参数说明：</w:t>
      </w:r>
    </w:p>
    <w:p w14:paraId="408CF22F" w14:textId="77777777" w:rsidR="005A6DB3" w:rsidRPr="009C03D2" w:rsidRDefault="005A6DB3" w:rsidP="005A6DB3">
      <w:pPr>
        <w:pStyle w:val="41"/>
      </w:pPr>
      <w:r w:rsidRPr="009C03D2">
        <w:t>需要删除的文件或目录</w:t>
      </w:r>
      <w:r>
        <w:rPr>
          <w:rFonts w:hint="eastAsia"/>
        </w:rPr>
        <w:t>。</w:t>
      </w:r>
    </w:p>
    <w:p w14:paraId="7A33BD9A" w14:textId="77777777" w:rsidR="005A6DB3" w:rsidRPr="009C03D2" w:rsidRDefault="005A6DB3" w:rsidP="005A6DB3">
      <w:pPr>
        <w:pStyle w:val="1e"/>
      </w:pPr>
      <w:r w:rsidRPr="009C03D2">
        <w:lastRenderedPageBreak/>
        <w:t>命令示例：</w:t>
      </w:r>
    </w:p>
    <w:p w14:paraId="2DFDB68E" w14:textId="7FE4AA86" w:rsidR="005A6DB3" w:rsidRPr="009C03D2" w:rsidRDefault="005A6DB3" w:rsidP="005A6DB3">
      <w:pPr>
        <w:pStyle w:val="41"/>
      </w:pPr>
      <w:r w:rsidRPr="009C03D2">
        <w:t>删除文件</w:t>
      </w:r>
      <w:r w:rsidR="00804E78">
        <w:rPr>
          <w:rFonts w:hint="eastAsia"/>
        </w:rPr>
        <w:t>。</w:t>
      </w:r>
    </w:p>
    <w:p w14:paraId="795137EE" w14:textId="77777777" w:rsidR="005A6DB3" w:rsidRPr="009C03D2" w:rsidRDefault="005A6DB3" w:rsidP="005A6DB3">
      <w:pPr>
        <w:pStyle w:val="affffc"/>
      </w:pPr>
      <w:r w:rsidRPr="009C03D2">
        <w:t>rm qwe</w:t>
      </w:r>
    </w:p>
    <w:p w14:paraId="3BDB9734" w14:textId="77777777" w:rsidR="005A6DB3" w:rsidRPr="009C03D2" w:rsidRDefault="005A6DB3" w:rsidP="005A6DB3">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72447589" w14:textId="72AEFCFB" w:rsidR="005A6DB3" w:rsidRPr="009C03D2" w:rsidRDefault="005A6DB3" w:rsidP="005A6DB3">
      <w:pPr>
        <w:pStyle w:val="41"/>
      </w:pPr>
      <w:r w:rsidRPr="009C03D2">
        <w:t>强制删除某个文件</w:t>
      </w:r>
      <w:r w:rsidR="00804E78">
        <w:rPr>
          <w:rFonts w:hint="eastAsia"/>
        </w:rPr>
        <w:t>。</w:t>
      </w:r>
    </w:p>
    <w:p w14:paraId="475E0C32" w14:textId="77777777" w:rsidR="005A6DB3" w:rsidRPr="009C03D2" w:rsidRDefault="005A6DB3" w:rsidP="005A6DB3">
      <w:pPr>
        <w:pStyle w:val="affffc"/>
      </w:pPr>
      <w:r w:rsidRPr="009C03D2">
        <w:t>rm-rf clusterconfig.log</w:t>
      </w:r>
    </w:p>
    <w:p w14:paraId="7E06A4B7" w14:textId="77777777" w:rsidR="005A6DB3" w:rsidRPr="009C03D2" w:rsidRDefault="005A6DB3" w:rsidP="005A6DB3">
      <w:pPr>
        <w:pStyle w:val="2"/>
        <w:numPr>
          <w:ilvl w:val="1"/>
          <w:numId w:val="4"/>
        </w:numPr>
        <w:rPr>
          <w:rFonts w:ascii="Huawei Sans" w:hAnsi="Huawei Sans" w:cs="Huawei Sans"/>
        </w:rPr>
      </w:pPr>
      <w:bookmarkStart w:id="207" w:name="_Toc51057496"/>
      <w:bookmarkStart w:id="208" w:name="_Toc51141527"/>
      <w:bookmarkStart w:id="209" w:name="_Toc51330023"/>
      <w:bookmarkStart w:id="210" w:name="_Toc53415151"/>
      <w:bookmarkStart w:id="211" w:name="_Toc65487001"/>
      <w:bookmarkStart w:id="212" w:name="_Toc69742836"/>
      <w:bookmarkStart w:id="213" w:name="_Toc74644328"/>
      <w:bookmarkStart w:id="214" w:name="_Toc78182521"/>
      <w:bookmarkStart w:id="215" w:name="_Toc78277413"/>
      <w:bookmarkStart w:id="216" w:name="_Toc81317400"/>
      <w:r w:rsidRPr="009C03D2">
        <w:rPr>
          <w:rFonts w:ascii="Huawei Sans" w:hAnsi="Huawei Sans" w:cs="Huawei Sans"/>
        </w:rPr>
        <w:t>cat</w:t>
      </w:r>
      <w:bookmarkEnd w:id="207"/>
      <w:bookmarkEnd w:id="208"/>
      <w:bookmarkEnd w:id="209"/>
      <w:bookmarkEnd w:id="210"/>
      <w:bookmarkEnd w:id="211"/>
      <w:bookmarkEnd w:id="212"/>
      <w:bookmarkEnd w:id="213"/>
      <w:bookmarkEnd w:id="214"/>
      <w:bookmarkEnd w:id="215"/>
      <w:bookmarkEnd w:id="216"/>
    </w:p>
    <w:p w14:paraId="5FE9F66A" w14:textId="77777777" w:rsidR="005A6DB3" w:rsidRPr="009C03D2" w:rsidRDefault="005A6DB3" w:rsidP="005A6DB3">
      <w:pPr>
        <w:pStyle w:val="1e"/>
      </w:pPr>
      <w:r w:rsidRPr="009C03D2">
        <w:t>连接文件并在标准输出上输出。这个命令常用来显示文件内容，或者将几个文件连接起来显示，或者从标准输入读取内容并显示，它常与重定向符号配合使用。</w:t>
      </w:r>
    </w:p>
    <w:p w14:paraId="2D9F3D1D" w14:textId="77777777" w:rsidR="005A6DB3" w:rsidRPr="009C03D2" w:rsidRDefault="005A6DB3" w:rsidP="005A6DB3">
      <w:pPr>
        <w:pStyle w:val="1e"/>
      </w:pPr>
      <w:r w:rsidRPr="009C03D2">
        <w:t>命令语法：</w:t>
      </w:r>
    </w:p>
    <w:p w14:paraId="50F85DFF" w14:textId="77777777" w:rsidR="005A6DB3" w:rsidRPr="009C03D2" w:rsidRDefault="005A6DB3" w:rsidP="005A6DB3">
      <w:pPr>
        <w:pStyle w:val="affffc"/>
        <w:rPr>
          <w:lang w:eastAsia="zh-CN"/>
        </w:rPr>
      </w:pPr>
      <w:r w:rsidRPr="009C03D2">
        <w:rPr>
          <w:lang w:eastAsia="zh-CN"/>
        </w:rPr>
        <w:t>cat [</w:t>
      </w:r>
      <w:r w:rsidRPr="009C03D2">
        <w:rPr>
          <w:lang w:eastAsia="zh-CN"/>
        </w:rPr>
        <w:t>选项</w:t>
      </w:r>
      <w:r w:rsidRPr="009C03D2">
        <w:rPr>
          <w:lang w:eastAsia="zh-CN"/>
        </w:rPr>
        <w:t>] [</w:t>
      </w:r>
      <w:r w:rsidRPr="009C03D2">
        <w:rPr>
          <w:lang w:eastAsia="zh-CN"/>
        </w:rPr>
        <w:t>参数</w:t>
      </w:r>
      <w:r w:rsidRPr="009C03D2">
        <w:rPr>
          <w:lang w:eastAsia="zh-CN"/>
        </w:rPr>
        <w:t>]</w:t>
      </w:r>
    </w:p>
    <w:p w14:paraId="633ADF05" w14:textId="77777777" w:rsidR="005A6DB3" w:rsidRPr="009C03D2" w:rsidRDefault="005A6DB3" w:rsidP="005A6DB3">
      <w:pPr>
        <w:pStyle w:val="1e"/>
      </w:pPr>
      <w:r w:rsidRPr="009C03D2">
        <w:t>常用选项：</w:t>
      </w:r>
    </w:p>
    <w:p w14:paraId="648AA56C" w14:textId="77777777" w:rsidR="005A6DB3" w:rsidRPr="009C03D2" w:rsidRDefault="005A6DB3" w:rsidP="005A6DB3">
      <w:pPr>
        <w:pStyle w:val="41"/>
      </w:pPr>
      <w:r w:rsidRPr="009C03D2">
        <w:t>-E --</w:t>
      </w:r>
      <w:r w:rsidRPr="009C03D2">
        <w:t>在每行结束显示</w:t>
      </w:r>
      <w:r w:rsidRPr="009C03D2">
        <w:t>$</w:t>
      </w:r>
      <w:r>
        <w:rPr>
          <w:rFonts w:hint="eastAsia"/>
        </w:rPr>
        <w:t>；</w:t>
      </w:r>
    </w:p>
    <w:p w14:paraId="35F8FB93" w14:textId="77777777" w:rsidR="005A6DB3" w:rsidRDefault="005A6DB3" w:rsidP="005A6DB3">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2BD7F9FD" w14:textId="77777777" w:rsidR="005A6DB3" w:rsidRPr="009C03D2" w:rsidRDefault="005A6DB3" w:rsidP="005A6DB3">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179E329C" w14:textId="77777777" w:rsidR="005A6DB3" w:rsidRPr="009C03D2" w:rsidRDefault="005A6DB3" w:rsidP="005A6DB3">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2B083A07" w14:textId="77777777" w:rsidR="005A6DB3" w:rsidRPr="009C03D2" w:rsidRDefault="005A6DB3" w:rsidP="005A6DB3">
      <w:pPr>
        <w:pStyle w:val="1e"/>
      </w:pPr>
      <w:r w:rsidRPr="009C03D2">
        <w:t>参数说明：</w:t>
      </w:r>
    </w:p>
    <w:p w14:paraId="75A6F096" w14:textId="77777777" w:rsidR="005A6DB3" w:rsidRPr="009C03D2" w:rsidRDefault="005A6DB3" w:rsidP="005A6DB3">
      <w:pPr>
        <w:pStyle w:val="41"/>
      </w:pPr>
      <w:r>
        <w:t>可操作的</w:t>
      </w:r>
      <w:r w:rsidRPr="009C03D2">
        <w:t>文件名</w:t>
      </w:r>
      <w:r>
        <w:rPr>
          <w:rFonts w:hint="eastAsia"/>
        </w:rPr>
        <w:t>。</w:t>
      </w:r>
    </w:p>
    <w:p w14:paraId="2068A6BA" w14:textId="77777777" w:rsidR="005A6DB3" w:rsidRPr="009C03D2" w:rsidRDefault="005A6DB3" w:rsidP="005A6DB3">
      <w:pPr>
        <w:pStyle w:val="1e"/>
      </w:pPr>
      <w:r w:rsidRPr="009C03D2">
        <w:t>命令示例</w:t>
      </w:r>
      <w:r w:rsidRPr="009C03D2">
        <w:t>:</w:t>
      </w:r>
    </w:p>
    <w:p w14:paraId="69D0E756" w14:textId="3B17F370" w:rsidR="005A6DB3" w:rsidRDefault="005A6DB3" w:rsidP="005A6DB3">
      <w:pPr>
        <w:pStyle w:val="41"/>
      </w:pPr>
      <w:r w:rsidRPr="009C03D2">
        <w:t>显示</w:t>
      </w:r>
      <w:r>
        <w:rPr>
          <w:rFonts w:hint="eastAsia"/>
        </w:rPr>
        <w:t>testfile</w:t>
      </w:r>
      <w:r w:rsidRPr="009C03D2">
        <w:t>文件</w:t>
      </w:r>
      <w:r>
        <w:t>的</w:t>
      </w:r>
      <w:r w:rsidRPr="009C03D2">
        <w:t>内容</w:t>
      </w:r>
      <w:r w:rsidR="00804E78">
        <w:rPr>
          <w:rFonts w:hint="eastAsia"/>
        </w:rPr>
        <w:t>。</w:t>
      </w:r>
    </w:p>
    <w:p w14:paraId="0E47D02C" w14:textId="77777777" w:rsidR="005A6DB3" w:rsidRDefault="005A6DB3" w:rsidP="005A6DB3">
      <w:pPr>
        <w:pStyle w:val="affffc"/>
      </w:pPr>
      <w:r>
        <w:t>cat textfile</w:t>
      </w:r>
    </w:p>
    <w:p w14:paraId="7409DA1C" w14:textId="39B02E0A" w:rsidR="005A6DB3" w:rsidRDefault="005A6DB3" w:rsidP="005A6DB3">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sidR="00804E78">
        <w:rPr>
          <w:rFonts w:hint="eastAsia"/>
        </w:rPr>
        <w:t>。</w:t>
      </w:r>
    </w:p>
    <w:p w14:paraId="390151DE" w14:textId="77777777" w:rsidR="005A6DB3" w:rsidRDefault="005A6DB3" w:rsidP="005A6DB3">
      <w:pPr>
        <w:pStyle w:val="affffc"/>
        <w:rPr>
          <w:lang w:eastAsia="zh-CN"/>
        </w:rPr>
      </w:pPr>
      <w:r w:rsidRPr="00B712BC">
        <w:t>cat -b textfile1 textfile2 &gt;&gt; textfile3</w:t>
      </w:r>
    </w:p>
    <w:p w14:paraId="02AE887F" w14:textId="3D09A6D5" w:rsidR="005A6DB3" w:rsidRPr="009C03D2" w:rsidRDefault="005A6DB3" w:rsidP="005A6DB3">
      <w:pPr>
        <w:pStyle w:val="41"/>
      </w:pPr>
      <w:r>
        <w:t>向</w:t>
      </w:r>
      <w:r>
        <w:t>/etc/profile</w:t>
      </w:r>
      <w:r>
        <w:t>中追加内容</w:t>
      </w:r>
      <w:r>
        <w:rPr>
          <w:rFonts w:hint="eastAsia"/>
        </w:rPr>
        <w:t>（输入</w:t>
      </w:r>
      <w:r>
        <w:rPr>
          <w:rFonts w:hint="eastAsia"/>
        </w:rPr>
        <w:t>EOF</w:t>
      </w:r>
      <w:r>
        <w:rPr>
          <w:rFonts w:hint="eastAsia"/>
        </w:rPr>
        <w:t>表示结束追加）</w:t>
      </w:r>
      <w:r w:rsidR="00804E78">
        <w:rPr>
          <w:rFonts w:hint="eastAsia"/>
        </w:rPr>
        <w:t>。</w:t>
      </w:r>
    </w:p>
    <w:p w14:paraId="7CB71140" w14:textId="77777777" w:rsidR="005A6DB3" w:rsidRPr="009C03D2" w:rsidRDefault="005A6DB3" w:rsidP="005A6DB3">
      <w:pPr>
        <w:pStyle w:val="affffc"/>
      </w:pPr>
      <w:r w:rsidRPr="009C03D2">
        <w:t>cat &gt;&gt;/etc/profile&lt;&lt;EOF</w:t>
      </w:r>
    </w:p>
    <w:p w14:paraId="161DCF66" w14:textId="77777777" w:rsidR="005A6DB3" w:rsidRPr="009C03D2" w:rsidRDefault="005A6DB3" w:rsidP="005A6DB3">
      <w:pPr>
        <w:pStyle w:val="affffc"/>
      </w:pPr>
      <w:r>
        <w:rPr>
          <w:rFonts w:hint="eastAsia"/>
          <w:lang w:eastAsia="zh-CN"/>
        </w:rPr>
        <w:t>&gt;</w:t>
      </w:r>
      <w:r w:rsidRPr="009C03D2">
        <w:t>export LD_LIBRARY_PATH=$packagePath/script/gspylib/clib:$LD_LIBRARY_PATH</w:t>
      </w:r>
    </w:p>
    <w:p w14:paraId="10AA2BF0" w14:textId="77777777" w:rsidR="005A6DB3" w:rsidRDefault="005A6DB3" w:rsidP="005A6DB3">
      <w:pPr>
        <w:pStyle w:val="affffc"/>
      </w:pPr>
      <w:r>
        <w:t>&gt;</w:t>
      </w:r>
      <w:r w:rsidRPr="009C03D2">
        <w:t>EOF</w:t>
      </w:r>
    </w:p>
    <w:p w14:paraId="6B644C49" w14:textId="77777777" w:rsidR="005A6DB3" w:rsidRDefault="005A6DB3" w:rsidP="005A6DB3">
      <w:pPr>
        <w:pStyle w:val="1e"/>
      </w:pPr>
      <w:r>
        <w:rPr>
          <w:rFonts w:hint="eastAsia"/>
        </w:rPr>
        <w:t>注：</w:t>
      </w:r>
    </w:p>
    <w:p w14:paraId="01CF6BE8" w14:textId="5B56BAEB" w:rsidR="005A6DB3" w:rsidRPr="009C03D2" w:rsidRDefault="005A6DB3" w:rsidP="005A6DB3">
      <w:pPr>
        <w:pStyle w:val="41"/>
      </w:pPr>
      <w:r>
        <w:rPr>
          <w:rFonts w:hint="eastAsia"/>
        </w:rPr>
        <w:t>EOF</w:t>
      </w:r>
      <w:r w:rsidRPr="009C03D2">
        <w:rPr>
          <w:rFonts w:hint="eastAsia"/>
        </w:rPr>
        <w:t>是</w:t>
      </w:r>
      <w:r w:rsidRPr="009C03D2">
        <w:t>end of file</w:t>
      </w:r>
      <w:r w:rsidRPr="009C03D2">
        <w:t>的缩写，表示</w:t>
      </w:r>
      <w:r w:rsidR="00E07816">
        <w:t>＂</w:t>
      </w:r>
      <w:r w:rsidRPr="009C03D2">
        <w:t>文字流</w:t>
      </w:r>
      <w:r w:rsidR="00E07816">
        <w:t>＂</w:t>
      </w:r>
      <w:r w:rsidRPr="009C03D2">
        <w:t>（</w:t>
      </w:r>
      <w:r w:rsidRPr="009C03D2">
        <w:t>stream</w:t>
      </w:r>
      <w:r>
        <w:t>）的结尾。</w:t>
      </w:r>
      <w:r w:rsidR="00E07816">
        <w:t>＂</w:t>
      </w:r>
      <w:r w:rsidRPr="009C03D2">
        <w:t>文字流</w:t>
      </w:r>
      <w:r w:rsidR="00E07816">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0003D10B" w14:textId="483DB32B" w:rsidR="00F12573" w:rsidRDefault="00F12573" w:rsidP="005A6DB3">
      <w:pPr>
        <w:pStyle w:val="41"/>
        <w:rPr>
          <w:rFonts w:cs="Huawei Sans"/>
        </w:rPr>
      </w:pPr>
      <w:r>
        <w:br w:type="page"/>
      </w:r>
    </w:p>
    <w:p w14:paraId="7F248074" w14:textId="63C933CB" w:rsidR="00F12573" w:rsidRDefault="00B7430E" w:rsidP="00F73545">
      <w:pPr>
        <w:pStyle w:val="1"/>
        <w:numPr>
          <w:ilvl w:val="0"/>
          <w:numId w:val="0"/>
        </w:numPr>
        <w:ind w:right="442"/>
      </w:pPr>
      <w:bookmarkStart w:id="217" w:name="_附录二：openGauss数据库基本操作"/>
      <w:bookmarkStart w:id="218" w:name="_Toc81317401"/>
      <w:bookmarkEnd w:id="217"/>
      <w:r>
        <w:lastRenderedPageBreak/>
        <w:t>附录二</w:t>
      </w:r>
      <w:r>
        <w:rPr>
          <w:rFonts w:hint="eastAsia"/>
        </w:rPr>
        <w:t>：</w:t>
      </w:r>
      <w:r>
        <w:t>openGauss</w:t>
      </w:r>
      <w:r>
        <w:t>数据库基本操作</w:t>
      </w:r>
      <w:bookmarkEnd w:id="218"/>
    </w:p>
    <w:p w14:paraId="49CFBF8E" w14:textId="42D9FD09" w:rsidR="00F400A4" w:rsidRDefault="00F400A4" w:rsidP="00F400A4">
      <w:pPr>
        <w:pStyle w:val="2"/>
        <w:rPr>
          <w:rFonts w:hint="eastAsia"/>
        </w:rPr>
      </w:pPr>
      <w:bookmarkStart w:id="219" w:name="_Toc51057498"/>
      <w:bookmarkStart w:id="220" w:name="_Toc51141529"/>
      <w:bookmarkStart w:id="221" w:name="_Toc51330025"/>
      <w:bookmarkStart w:id="222" w:name="_Toc53415153"/>
      <w:bookmarkStart w:id="223" w:name="_Toc69742838"/>
      <w:bookmarkStart w:id="224" w:name="_Toc74644330"/>
      <w:bookmarkStart w:id="225" w:name="_Toc81317402"/>
      <w:r>
        <w:t>查看数据库对象</w:t>
      </w:r>
      <w:bookmarkEnd w:id="219"/>
      <w:bookmarkEnd w:id="220"/>
      <w:bookmarkEnd w:id="221"/>
      <w:bookmarkEnd w:id="222"/>
      <w:bookmarkEnd w:id="223"/>
      <w:bookmarkEnd w:id="224"/>
      <w:bookmarkEnd w:id="225"/>
    </w:p>
    <w:p w14:paraId="4A4F9527" w14:textId="77777777" w:rsidR="008B6B96" w:rsidRDefault="008B6B96" w:rsidP="008B6B96">
      <w:pPr>
        <w:pStyle w:val="41"/>
      </w:pPr>
      <w:r>
        <w:rPr>
          <w:rFonts w:hint="eastAsia"/>
        </w:rPr>
        <w:t>查看帮助信息。</w:t>
      </w:r>
    </w:p>
    <w:p w14:paraId="6A19D182"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rPr>
          <w:rFonts w:hint="eastAsia"/>
        </w:rPr>
        <w:t>\</w:t>
      </w:r>
      <w:r>
        <w:t>?</w:t>
      </w:r>
    </w:p>
    <w:p w14:paraId="7B8747FB" w14:textId="77777777" w:rsidR="008B6B96" w:rsidRDefault="008B6B96" w:rsidP="008B6B96">
      <w:pPr>
        <w:pStyle w:val="41"/>
      </w:pPr>
      <w:r>
        <w:t>切换数据库</w:t>
      </w:r>
      <w:r>
        <w:rPr>
          <w:rFonts w:hint="eastAsia"/>
        </w:rPr>
        <w:t>。</w:t>
      </w:r>
    </w:p>
    <w:p w14:paraId="0FE16DA2"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Pr>
          <w:rFonts w:hint="eastAsia"/>
        </w:rPr>
        <w:t>\</w:t>
      </w:r>
      <w:r>
        <w:t>c dbname</w:t>
      </w:r>
    </w:p>
    <w:p w14:paraId="5637A6A8" w14:textId="77777777" w:rsidR="008B6B96" w:rsidRDefault="008B6B96" w:rsidP="008B6B96">
      <w:pPr>
        <w:pStyle w:val="41"/>
      </w:pPr>
      <w:r>
        <w:t>列举数据库</w:t>
      </w:r>
      <w:r>
        <w:rPr>
          <w:rFonts w:hint="eastAsia"/>
        </w:rPr>
        <w:t>。</w:t>
      </w:r>
    </w:p>
    <w:p w14:paraId="30016DD3" w14:textId="77777777" w:rsidR="008B6B96" w:rsidRDefault="008B6B96" w:rsidP="008B6B96">
      <w:pPr>
        <w:pStyle w:val="1e"/>
      </w:pPr>
      <w:r w:rsidRPr="00C57CF6">
        <w:rPr>
          <w:rFonts w:hint="eastAsia"/>
        </w:rPr>
        <w:t>使用</w:t>
      </w:r>
      <w:r w:rsidRPr="00C57CF6">
        <w:t>\l</w:t>
      </w:r>
      <w:r w:rsidRPr="00C57CF6">
        <w:t>元命令查看数据库系统的数据库列表</w:t>
      </w:r>
      <w:r>
        <w:rPr>
          <w:rFonts w:hint="eastAsia"/>
        </w:rPr>
        <w:t>。</w:t>
      </w:r>
    </w:p>
    <w:p w14:paraId="41DEF59E"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t>\l</w:t>
      </w:r>
    </w:p>
    <w:p w14:paraId="2181908F" w14:textId="77777777" w:rsidR="008B6B96" w:rsidRDefault="008B6B96" w:rsidP="008B6B96">
      <w:pPr>
        <w:pStyle w:val="1e"/>
      </w:pPr>
      <w:r w:rsidRPr="00B67E29">
        <w:rPr>
          <w:rFonts w:hint="eastAsia"/>
        </w:rPr>
        <w:t>使用如下命令通过系统表</w:t>
      </w:r>
      <w:r w:rsidRPr="00B67E29">
        <w:t>pg_database</w:t>
      </w:r>
      <w:r w:rsidRPr="00B67E29">
        <w:t>查询数据库列表。</w:t>
      </w:r>
    </w:p>
    <w:p w14:paraId="02936F7B"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sidRPr="00B67E29">
        <w:t>SELECT datname FROM pg_database;</w:t>
      </w:r>
    </w:p>
    <w:p w14:paraId="6D2877A1" w14:textId="77777777" w:rsidR="008B6B96" w:rsidRDefault="008B6B96" w:rsidP="008B6B96">
      <w:pPr>
        <w:pStyle w:val="41"/>
      </w:pPr>
      <w:r>
        <w:rPr>
          <w:rFonts w:hint="eastAsia"/>
        </w:rPr>
        <w:t>列举表。</w:t>
      </w:r>
    </w:p>
    <w:p w14:paraId="4482534D"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t>\dt</w:t>
      </w:r>
    </w:p>
    <w:p w14:paraId="56C28C76" w14:textId="77777777" w:rsidR="008B6B96" w:rsidRDefault="008B6B96" w:rsidP="008B6B96">
      <w:pPr>
        <w:pStyle w:val="41"/>
      </w:pPr>
      <w:r>
        <w:t>列举所有表</w:t>
      </w:r>
      <w:r>
        <w:rPr>
          <w:rFonts w:hint="eastAsia"/>
        </w:rPr>
        <w:t>、</w:t>
      </w:r>
      <w:r>
        <w:t>视图和索引</w:t>
      </w:r>
      <w:r>
        <w:rPr>
          <w:rFonts w:hint="eastAsia"/>
        </w:rPr>
        <w:t>。</w:t>
      </w:r>
    </w:p>
    <w:p w14:paraId="00935C65"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rPr>
          <w:rFonts w:hint="eastAsia"/>
        </w:rPr>
        <w:t>\</w:t>
      </w:r>
      <w:r>
        <w:t>d+</w:t>
      </w:r>
    </w:p>
    <w:p w14:paraId="304C33C8" w14:textId="77777777" w:rsidR="008B6B96" w:rsidRDefault="008B6B96" w:rsidP="008B6B96">
      <w:pPr>
        <w:pStyle w:val="1e"/>
      </w:pPr>
      <w:r w:rsidRPr="005535B5">
        <w:rPr>
          <w:rFonts w:hint="eastAsia"/>
        </w:rPr>
        <w:t>使用</w:t>
      </w:r>
      <w:r w:rsidRPr="005535B5">
        <w:t>gsql</w:t>
      </w:r>
      <w:r w:rsidRPr="005535B5">
        <w:t>的</w:t>
      </w:r>
      <w:r w:rsidRPr="005535B5">
        <w:t>\d+</w:t>
      </w:r>
      <w:r w:rsidRPr="005535B5">
        <w:t>命令查询表的属性。</w:t>
      </w:r>
    </w:p>
    <w:p w14:paraId="766B561F"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Pr>
          <w:rFonts w:hint="eastAsia"/>
        </w:rPr>
        <w:t>\</w:t>
      </w:r>
      <w:r>
        <w:t>d+ tablename</w:t>
      </w:r>
    </w:p>
    <w:p w14:paraId="0ED3E022" w14:textId="77777777" w:rsidR="008B6B96" w:rsidRDefault="008B6B96" w:rsidP="008B6B96">
      <w:pPr>
        <w:pStyle w:val="41"/>
      </w:pPr>
      <w:r>
        <w:rPr>
          <w:rFonts w:hint="eastAsia"/>
        </w:rPr>
        <w:t>查看表结构。</w:t>
      </w:r>
    </w:p>
    <w:p w14:paraId="714A33C4" w14:textId="77777777" w:rsidR="008B6B96" w:rsidRDefault="008B6B96" w:rsidP="008B6B96">
      <w:pPr>
        <w:pStyle w:val="affffc"/>
      </w:pPr>
      <w:r w:rsidRPr="00A721D4">
        <w:rPr>
          <w:i/>
          <w:snapToGrid w:val="0"/>
        </w:rPr>
        <w:t>p</w:t>
      </w:r>
      <w:r w:rsidRPr="00313D59">
        <w:rPr>
          <w:snapToGrid w:val="0"/>
        </w:rPr>
        <w:t>ostgres</w:t>
      </w:r>
      <w:r w:rsidRPr="0053549F">
        <w:rPr>
          <w:snapToGrid w:val="0"/>
        </w:rPr>
        <w:t>=#</w:t>
      </w:r>
      <w:r>
        <w:rPr>
          <w:snapToGrid w:val="0"/>
        </w:rPr>
        <w:t xml:space="preserve"> </w:t>
      </w:r>
      <w:r>
        <w:t>\d tablename</w:t>
      </w:r>
    </w:p>
    <w:p w14:paraId="46B0E7FB" w14:textId="77777777" w:rsidR="008B6B96" w:rsidRDefault="008B6B96" w:rsidP="008B6B96">
      <w:pPr>
        <w:pStyle w:val="41"/>
      </w:pPr>
      <w:r>
        <w:rPr>
          <w:rFonts w:hint="eastAsia"/>
        </w:rPr>
        <w:t>列举</w:t>
      </w:r>
      <w:r>
        <w:t>schema</w:t>
      </w:r>
      <w:r>
        <w:rPr>
          <w:rFonts w:hint="eastAsia"/>
        </w:rPr>
        <w:t>。</w:t>
      </w:r>
    </w:p>
    <w:p w14:paraId="0BC052BE"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t>\dn</w:t>
      </w:r>
    </w:p>
    <w:p w14:paraId="6C32EC3B" w14:textId="77777777" w:rsidR="008B6B96" w:rsidRDefault="008B6B96" w:rsidP="008B6B96">
      <w:pPr>
        <w:pStyle w:val="41"/>
      </w:pPr>
      <w:r>
        <w:rPr>
          <w:rFonts w:hint="eastAsia"/>
        </w:rPr>
        <w:t>查看索引。</w:t>
      </w:r>
    </w:p>
    <w:p w14:paraId="789D8FE3"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t>\di</w:t>
      </w:r>
    </w:p>
    <w:p w14:paraId="4FA5EC6D" w14:textId="77777777" w:rsidR="008B6B96" w:rsidRDefault="008B6B96" w:rsidP="008B6B96">
      <w:pPr>
        <w:pStyle w:val="41"/>
      </w:pPr>
      <w:r>
        <w:rPr>
          <w:rFonts w:hint="eastAsia"/>
        </w:rPr>
        <w:t>查询表空间。</w:t>
      </w:r>
    </w:p>
    <w:p w14:paraId="2B6C0045" w14:textId="77777777" w:rsidR="008B6B96" w:rsidRDefault="008B6B96" w:rsidP="008B6B96">
      <w:pPr>
        <w:pStyle w:val="1e"/>
      </w:pPr>
      <w:r w:rsidRPr="005535B5">
        <w:rPr>
          <w:rFonts w:hint="eastAsia"/>
        </w:rPr>
        <w:t>使用</w:t>
      </w:r>
      <w:r w:rsidRPr="005535B5">
        <w:t>gsql</w:t>
      </w:r>
      <w:r w:rsidRPr="005535B5">
        <w:t>程序的元命令查询表空间。</w:t>
      </w:r>
    </w:p>
    <w:p w14:paraId="69531568"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rPr>
          <w:rFonts w:hint="eastAsia"/>
        </w:rPr>
        <w:t>\</w:t>
      </w:r>
      <w:r>
        <w:t>db</w:t>
      </w:r>
    </w:p>
    <w:p w14:paraId="3369156B" w14:textId="77777777" w:rsidR="008B6B96" w:rsidRDefault="008B6B96" w:rsidP="008B6B96">
      <w:pPr>
        <w:pStyle w:val="1e"/>
      </w:pPr>
      <w:r w:rsidRPr="005535B5">
        <w:rPr>
          <w:rFonts w:hint="eastAsia"/>
        </w:rPr>
        <w:t>检查</w:t>
      </w:r>
      <w:r w:rsidRPr="005535B5">
        <w:t>pg_tablespace</w:t>
      </w:r>
      <w:r w:rsidRPr="005535B5">
        <w:t>系统表。如下命令可查到系统和用户定义的全部表空间。</w:t>
      </w:r>
    </w:p>
    <w:p w14:paraId="61676D28"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sidRPr="005535B5">
        <w:t>SELECT spcname FROM pg_tablespace;</w:t>
      </w:r>
    </w:p>
    <w:p w14:paraId="57D375B7" w14:textId="77777777" w:rsidR="008B6B96" w:rsidRDefault="008B6B96" w:rsidP="008B6B96">
      <w:pPr>
        <w:pStyle w:val="41"/>
      </w:pPr>
      <w:r>
        <w:rPr>
          <w:rFonts w:hint="eastAsia"/>
        </w:rPr>
        <w:t>查看数据库用户</w:t>
      </w:r>
      <w:r>
        <w:t>列表</w:t>
      </w:r>
      <w:r>
        <w:rPr>
          <w:rFonts w:hint="eastAsia"/>
        </w:rPr>
        <w:t>。</w:t>
      </w:r>
    </w:p>
    <w:p w14:paraId="6657D3AE"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sidRPr="001465DA">
        <w:t>SELECT * FROM pg_user</w:t>
      </w:r>
      <w:r>
        <w:t>;</w:t>
      </w:r>
    </w:p>
    <w:p w14:paraId="5260B11F" w14:textId="57A8B320" w:rsidR="008B6B96" w:rsidRDefault="008B6B96" w:rsidP="008B6B96">
      <w:pPr>
        <w:pStyle w:val="41"/>
      </w:pPr>
      <w:r>
        <w:rPr>
          <w:rFonts w:hint="eastAsia"/>
        </w:rPr>
        <w:t>查看用户属性。</w:t>
      </w:r>
    </w:p>
    <w:p w14:paraId="6277D637" w14:textId="77777777" w:rsidR="008B6B96" w:rsidRDefault="008B6B96" w:rsidP="008B6B96">
      <w:pPr>
        <w:pStyle w:val="affffc"/>
      </w:pPr>
      <w:r w:rsidRPr="00A721D4">
        <w:rPr>
          <w:snapToGrid w:val="0"/>
        </w:rPr>
        <w:lastRenderedPageBreak/>
        <w:t>postgres</w:t>
      </w:r>
      <w:r w:rsidRPr="0053549F">
        <w:rPr>
          <w:snapToGrid w:val="0"/>
        </w:rPr>
        <w:t>=#</w:t>
      </w:r>
      <w:r>
        <w:rPr>
          <w:snapToGrid w:val="0"/>
        </w:rPr>
        <w:t xml:space="preserve"> </w:t>
      </w:r>
      <w:r w:rsidRPr="008A38EC">
        <w:t>SELECT * FROM pg_authid;</w:t>
      </w:r>
    </w:p>
    <w:p w14:paraId="2A61E1A9" w14:textId="77777777" w:rsidR="008B6B96" w:rsidRDefault="008B6B96" w:rsidP="008B6B96">
      <w:pPr>
        <w:pStyle w:val="41"/>
      </w:pPr>
      <w:r>
        <w:rPr>
          <w:rFonts w:hint="eastAsia"/>
        </w:rPr>
        <w:t>查看所有角色。</w:t>
      </w:r>
    </w:p>
    <w:p w14:paraId="081AD688"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rsidRPr="00EB6EFE">
        <w:t>SELECT * FROM PG_ROLES;</w:t>
      </w:r>
    </w:p>
    <w:p w14:paraId="7F267D5B" w14:textId="3E947D98" w:rsidR="00C57CF6" w:rsidRDefault="00C57CF6" w:rsidP="00C57CF6">
      <w:pPr>
        <w:pStyle w:val="2"/>
        <w:rPr>
          <w:rFonts w:hint="eastAsia"/>
        </w:rPr>
      </w:pPr>
      <w:bookmarkStart w:id="226" w:name="_Toc51057499"/>
      <w:bookmarkStart w:id="227" w:name="_Toc51141530"/>
      <w:bookmarkStart w:id="228" w:name="_Toc51330026"/>
      <w:bookmarkStart w:id="229" w:name="_Toc53415154"/>
      <w:bookmarkStart w:id="230" w:name="_Toc69742839"/>
      <w:bookmarkStart w:id="231" w:name="_Toc74644331"/>
      <w:bookmarkStart w:id="232" w:name="_Toc81317403"/>
      <w:r>
        <w:rPr>
          <w:rFonts w:hint="eastAsia"/>
        </w:rPr>
        <w:t>其他操作</w:t>
      </w:r>
      <w:bookmarkEnd w:id="226"/>
      <w:bookmarkEnd w:id="227"/>
      <w:bookmarkEnd w:id="228"/>
      <w:bookmarkEnd w:id="229"/>
      <w:bookmarkEnd w:id="230"/>
      <w:bookmarkEnd w:id="231"/>
      <w:bookmarkEnd w:id="232"/>
    </w:p>
    <w:p w14:paraId="610DF876" w14:textId="77777777" w:rsidR="004B6A0F" w:rsidRPr="006E6A1D" w:rsidRDefault="004B6A0F" w:rsidP="00FC6E03">
      <w:pPr>
        <w:pStyle w:val="41"/>
      </w:pPr>
      <w:r w:rsidRPr="006E6A1D">
        <w:t>查看</w:t>
      </w:r>
      <w:r w:rsidRPr="006E6A1D">
        <w:t>openGauss</w:t>
      </w:r>
      <w:r w:rsidRPr="006E6A1D">
        <w:t>支持的所有</w:t>
      </w:r>
      <w:r w:rsidRPr="006E6A1D">
        <w:t>SQL</w:t>
      </w:r>
      <w:r w:rsidRPr="006E6A1D">
        <w:t>语句。</w:t>
      </w:r>
    </w:p>
    <w:p w14:paraId="7001A054" w14:textId="77777777" w:rsidR="004B6A0F" w:rsidRPr="006E6A1D" w:rsidRDefault="004B6A0F" w:rsidP="00B63F93">
      <w:pPr>
        <w:pStyle w:val="affffc"/>
        <w:rPr>
          <w:snapToGrid w:val="0"/>
        </w:rPr>
      </w:pPr>
      <w:r w:rsidRPr="006E6A1D">
        <w:rPr>
          <w:snapToGrid w:val="0"/>
        </w:rPr>
        <w:t>postgres=#</w:t>
      </w:r>
      <w:r w:rsidRPr="004A338C">
        <w:rPr>
          <w:snapToGrid w:val="0"/>
        </w:rPr>
        <w:t>\h</w:t>
      </w:r>
    </w:p>
    <w:p w14:paraId="61A30051" w14:textId="3651F8BD" w:rsidR="00C57CF6" w:rsidRDefault="009F3B6B" w:rsidP="00FC6E03">
      <w:pPr>
        <w:pStyle w:val="41"/>
      </w:pPr>
      <w:r>
        <w:rPr>
          <w:rFonts w:hint="eastAsia"/>
        </w:rPr>
        <w:t>切换用户</w:t>
      </w:r>
      <w:r w:rsidR="008B6B96">
        <w:rPr>
          <w:rFonts w:hint="eastAsia"/>
        </w:rPr>
        <w:t>。</w:t>
      </w:r>
    </w:p>
    <w:p w14:paraId="1711BC49" w14:textId="57E3E9D7" w:rsidR="009F3B6B" w:rsidRDefault="00560012" w:rsidP="00B63F93">
      <w:pPr>
        <w:pStyle w:val="affffc"/>
      </w:pPr>
      <w:r w:rsidRPr="00C11307">
        <w:rPr>
          <w:snapToGrid w:val="0"/>
        </w:rPr>
        <w:t>postgres</w:t>
      </w:r>
      <w:r w:rsidRPr="0053549F">
        <w:rPr>
          <w:snapToGrid w:val="0"/>
        </w:rPr>
        <w:t>=#</w:t>
      </w:r>
      <w:r>
        <w:rPr>
          <w:snapToGrid w:val="0"/>
        </w:rPr>
        <w:t xml:space="preserve"> </w:t>
      </w:r>
      <w:r w:rsidR="009F3B6B">
        <w:rPr>
          <w:rFonts w:hint="eastAsia"/>
        </w:rPr>
        <w:t>\</w:t>
      </w:r>
      <w:r w:rsidR="009F3B6B">
        <w:t>c – username</w:t>
      </w:r>
    </w:p>
    <w:p w14:paraId="16E61A88" w14:textId="48CE6BA3" w:rsidR="009F78C6" w:rsidRDefault="009F78C6" w:rsidP="00FC6E03">
      <w:pPr>
        <w:pStyle w:val="41"/>
      </w:pPr>
      <w:r>
        <w:rPr>
          <w:rFonts w:hint="eastAsia"/>
        </w:rPr>
        <w:t>退出数据库</w:t>
      </w:r>
      <w:r w:rsidR="008B6B96">
        <w:rPr>
          <w:rFonts w:hint="eastAsia"/>
        </w:rPr>
        <w:t>。</w:t>
      </w:r>
    </w:p>
    <w:p w14:paraId="58C2187C" w14:textId="4B48E2D4" w:rsidR="009F78C6" w:rsidRPr="00C57CF6" w:rsidRDefault="00560012" w:rsidP="00B63F93">
      <w:pPr>
        <w:pStyle w:val="affffc"/>
      </w:pPr>
      <w:r w:rsidRPr="00A721D4">
        <w:rPr>
          <w:snapToGrid w:val="0"/>
        </w:rPr>
        <w:t>postgres</w:t>
      </w:r>
      <w:r w:rsidRPr="0053549F">
        <w:rPr>
          <w:snapToGrid w:val="0"/>
        </w:rPr>
        <w:t>=#</w:t>
      </w:r>
      <w:r>
        <w:rPr>
          <w:snapToGrid w:val="0"/>
        </w:rPr>
        <w:t xml:space="preserve"> </w:t>
      </w:r>
      <w:r w:rsidR="009F78C6">
        <w:rPr>
          <w:rFonts w:hint="eastAsia"/>
        </w:rPr>
        <w:t>\</w:t>
      </w:r>
      <w:r w:rsidR="009F78C6">
        <w:t>q</w:t>
      </w:r>
    </w:p>
    <w:sectPr w:rsidR="009F78C6" w:rsidRPr="00C57CF6" w:rsidSect="003C60D4">
      <w:headerReference w:type="default" r:id="rId3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70101F" w14:textId="77777777" w:rsidR="00D17916" w:rsidRDefault="00D17916" w:rsidP="00940D2A">
      <w:pPr>
        <w:spacing w:before="0" w:after="0" w:line="240" w:lineRule="auto"/>
      </w:pPr>
      <w:r>
        <w:separator/>
      </w:r>
    </w:p>
  </w:endnote>
  <w:endnote w:type="continuationSeparator" w:id="0">
    <w:p w14:paraId="14DC7A9E" w14:textId="77777777" w:rsidR="00D17916" w:rsidRDefault="00D17916"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451C1" w14:textId="77777777" w:rsidR="00D17916" w:rsidRDefault="00D17916" w:rsidP="00940D2A">
      <w:pPr>
        <w:spacing w:before="0" w:after="0" w:line="240" w:lineRule="auto"/>
      </w:pPr>
      <w:r>
        <w:separator/>
      </w:r>
    </w:p>
  </w:footnote>
  <w:footnote w:type="continuationSeparator" w:id="0">
    <w:p w14:paraId="24578B2B" w14:textId="77777777" w:rsidR="00D17916" w:rsidRDefault="00D17916"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8B1598" w:rsidRPr="00B3672F" w:rsidRDefault="008B1598" w:rsidP="00033B54">
    <w:pPr>
      <w:pStyle w:val="a6"/>
      <w:rPr>
        <w:rFonts w:ascii="HuaweiSans-Regular" w:eastAsia="方正兰亭黑简体" w:hAnsi="HuaweiSans-Regular" w:hint="eastAsia"/>
      </w:rPr>
    </w:pPr>
  </w:p>
  <w:p w14:paraId="6619D47F" w14:textId="77777777" w:rsidR="008B1598" w:rsidRPr="00B3672F" w:rsidRDefault="008B1598"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8B1598" w:rsidRPr="00B3672F" w14:paraId="2FAC5D03" w14:textId="77777777" w:rsidTr="00854769">
      <w:trPr>
        <w:cantSplit/>
        <w:trHeight w:hRule="exact" w:val="738"/>
      </w:trPr>
      <w:tc>
        <w:tcPr>
          <w:tcW w:w="1134" w:type="dxa"/>
        </w:tcPr>
        <w:p w14:paraId="07F9ECB9" w14:textId="0621B518" w:rsidR="008B1598" w:rsidRPr="00B3672F" w:rsidRDefault="008B1598"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51"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8B1598" w:rsidRPr="00B3672F" w:rsidRDefault="008B1598" w:rsidP="00033B54">
          <w:pPr>
            <w:spacing w:before="120"/>
            <w:rPr>
              <w:rFonts w:ascii="HuaweiSans-Regular" w:eastAsia="方正兰亭黑简体" w:hAnsi="HuaweiSans-Regular" w:hint="eastAsia"/>
            </w:rPr>
          </w:pPr>
        </w:p>
      </w:tc>
      <w:tc>
        <w:tcPr>
          <w:tcW w:w="7371" w:type="dxa"/>
          <w:vAlign w:val="bottom"/>
        </w:tcPr>
        <w:p w14:paraId="541AEA52" w14:textId="797E4B04" w:rsidR="008B1598" w:rsidRPr="00B3672F" w:rsidRDefault="008B1598" w:rsidP="00033B54">
          <w:pPr>
            <w:pStyle w:val="TableNote"/>
            <w:ind w:left="0"/>
            <w:jc w:val="center"/>
            <w:rPr>
              <w:rFonts w:ascii="HuaweiSans-Regular" w:eastAsia="方正兰亭黑简体" w:hAnsi="HuaweiSans-Regular" w:hint="eastAsia"/>
              <w:noProof/>
            </w:rPr>
          </w:pPr>
          <w:r w:rsidRPr="00667260">
            <w:rPr>
              <w:rFonts w:ascii="HuaweiSans-Regular" w:eastAsia="方正兰亭黑简体" w:hAnsi="HuaweiSans-Regular" w:hint="eastAsia"/>
              <w:noProof/>
            </w:rPr>
            <w:t>在</w:t>
          </w:r>
          <w:r w:rsidRPr="00667260">
            <w:rPr>
              <w:rFonts w:ascii="HuaweiSans-Regular" w:eastAsia="方正兰亭黑简体" w:hAnsi="HuaweiSans-Regular"/>
              <w:noProof/>
            </w:rPr>
            <w:t>ECS</w:t>
          </w:r>
          <w:r w:rsidRPr="00667260">
            <w:rPr>
              <w:rFonts w:ascii="HuaweiSans-Regular" w:eastAsia="方正兰亭黑简体" w:hAnsi="HuaweiSans-Regular"/>
              <w:noProof/>
            </w:rPr>
            <w:t>上安装部署</w:t>
          </w:r>
          <w:r w:rsidRPr="00667260">
            <w:rPr>
              <w:rFonts w:ascii="HuaweiSans-Regular" w:eastAsia="方正兰亭黑简体" w:hAnsi="HuaweiSans-Regular"/>
              <w:noProof/>
            </w:rPr>
            <w:t>openGauss</w:t>
          </w:r>
          <w:r w:rsidRPr="00667260">
            <w:rPr>
              <w:rFonts w:ascii="HuaweiSans-Regular" w:eastAsia="方正兰亭黑简体" w:hAnsi="HuaweiSans-Regular"/>
              <w:noProof/>
            </w:rPr>
            <w:t>数据库指导手册</w:t>
          </w:r>
        </w:p>
      </w:tc>
      <w:tc>
        <w:tcPr>
          <w:tcW w:w="1134" w:type="dxa"/>
          <w:vAlign w:val="bottom"/>
        </w:tcPr>
        <w:p w14:paraId="279C3BBC" w14:textId="1A924E70" w:rsidR="008B1598" w:rsidRPr="00B3672F" w:rsidRDefault="008B1598"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AF7280">
            <w:rPr>
              <w:rFonts w:ascii="HuaweiSans-Regular" w:eastAsia="方正兰亭黑简体" w:hAnsi="HuaweiSans-Regular" w:hint="eastAsia"/>
              <w:noProof/>
            </w:rPr>
            <w:t>13</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8B1598" w:rsidRPr="00B3672F" w:rsidRDefault="008B1598" w:rsidP="00033B54">
    <w:pPr>
      <w:pStyle w:val="a6"/>
      <w:rPr>
        <w:rFonts w:ascii="HuaweiSans-Regular" w:eastAsia="方正兰亭黑简体" w:hAnsi="HuaweiSans-Regular" w:hint="eastAsia"/>
      </w:rPr>
    </w:pPr>
  </w:p>
  <w:p w14:paraId="76432B8F" w14:textId="77777777" w:rsidR="008B1598" w:rsidRPr="00B3672F" w:rsidRDefault="008B1598" w:rsidP="00033B54">
    <w:pPr>
      <w:pStyle w:val="a6"/>
      <w:rPr>
        <w:rFonts w:ascii="HuaweiSans-Regular" w:eastAsia="方正兰亭黑简体" w:hAnsi="HuaweiSans-Regular" w:hint="eastAsia"/>
      </w:rPr>
    </w:pPr>
  </w:p>
  <w:p w14:paraId="2CCE42D9" w14:textId="77777777" w:rsidR="008B1598" w:rsidRPr="00B3672F" w:rsidRDefault="008B1598">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CE52D13E"/>
    <w:lvl w:ilvl="0" w:tplc="B352C4A2">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1E2778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9184168"/>
    <w:multiLevelType w:val="multilevel"/>
    <w:tmpl w:val="C81A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26129"/>
    <w:multiLevelType w:val="hybridMultilevel"/>
    <w:tmpl w:val="C86A271A"/>
    <w:lvl w:ilvl="0" w:tplc="1FA8F190">
      <w:start w:val="1"/>
      <w:numFmt w:val="decimalEnclosedCircle"/>
      <w:lvlText w:val="%1"/>
      <w:lvlJc w:val="left"/>
      <w:pPr>
        <w:ind w:left="360" w:hanging="360"/>
      </w:pPr>
      <w:rPr>
        <w:rFonts w:ascii="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5D747E"/>
    <w:multiLevelType w:val="hybridMultilevel"/>
    <w:tmpl w:val="7C9E5ECE"/>
    <w:lvl w:ilvl="0" w:tplc="87484B48">
      <w:start w:val="1"/>
      <w:numFmt w:val="decimalEnclosedCircle"/>
      <w:lvlText w:val="%1"/>
      <w:lvlJc w:val="left"/>
      <w:pPr>
        <w:ind w:left="360" w:hanging="360"/>
      </w:pPr>
      <w:rPr>
        <w:rFonts w:ascii="方正兰亭黑简体" w:eastAsia="方正兰亭黑简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9"/>
  </w:num>
  <w:num w:numId="2">
    <w:abstractNumId w:val="11"/>
  </w:num>
  <w:num w:numId="3">
    <w:abstractNumId w:val="6"/>
  </w:num>
  <w:num w:numId="4">
    <w:abstractNumId w:val="3"/>
  </w:num>
  <w:num w:numId="5">
    <w:abstractNumId w:val="13"/>
  </w:num>
  <w:num w:numId="6">
    <w:abstractNumId w:val="5"/>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7"/>
  </w:num>
  <w:num w:numId="18">
    <w:abstractNumId w:val="1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9"/>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 w:numId="28">
    <w:abstractNumId w:val="8"/>
  </w:num>
  <w:num w:numId="29">
    <w:abstractNumId w:val="7"/>
  </w:num>
  <w:num w:numId="30">
    <w:abstractNumId w:val="3"/>
  </w:num>
  <w:num w:numId="31">
    <w:abstractNumId w:val="3"/>
  </w:num>
  <w:num w:numId="3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325"/>
    <w:rsid w:val="00001904"/>
    <w:rsid w:val="00002614"/>
    <w:rsid w:val="0000308C"/>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4159"/>
    <w:rsid w:val="000375E9"/>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616C6"/>
    <w:rsid w:val="00062A99"/>
    <w:rsid w:val="000640F1"/>
    <w:rsid w:val="00064F80"/>
    <w:rsid w:val="0006678D"/>
    <w:rsid w:val="0006684D"/>
    <w:rsid w:val="00066A44"/>
    <w:rsid w:val="00066F4D"/>
    <w:rsid w:val="000707DA"/>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368C"/>
    <w:rsid w:val="0009536E"/>
    <w:rsid w:val="0009621C"/>
    <w:rsid w:val="00096488"/>
    <w:rsid w:val="00096848"/>
    <w:rsid w:val="00096A63"/>
    <w:rsid w:val="00097458"/>
    <w:rsid w:val="0009792A"/>
    <w:rsid w:val="00097A9D"/>
    <w:rsid w:val="00097DE7"/>
    <w:rsid w:val="000A0022"/>
    <w:rsid w:val="000A1AFA"/>
    <w:rsid w:val="000A2448"/>
    <w:rsid w:val="000A258D"/>
    <w:rsid w:val="000A2674"/>
    <w:rsid w:val="000A585E"/>
    <w:rsid w:val="000A5CB3"/>
    <w:rsid w:val="000A5E01"/>
    <w:rsid w:val="000A6E55"/>
    <w:rsid w:val="000A70C7"/>
    <w:rsid w:val="000A7FBA"/>
    <w:rsid w:val="000B072B"/>
    <w:rsid w:val="000B1E79"/>
    <w:rsid w:val="000B1F79"/>
    <w:rsid w:val="000B245B"/>
    <w:rsid w:val="000B279C"/>
    <w:rsid w:val="000B2F63"/>
    <w:rsid w:val="000B2FE0"/>
    <w:rsid w:val="000B5EE1"/>
    <w:rsid w:val="000B6384"/>
    <w:rsid w:val="000B7C6A"/>
    <w:rsid w:val="000B7EFF"/>
    <w:rsid w:val="000C06CE"/>
    <w:rsid w:val="000C0963"/>
    <w:rsid w:val="000C0A74"/>
    <w:rsid w:val="000C3ED0"/>
    <w:rsid w:val="000C3F98"/>
    <w:rsid w:val="000C62CD"/>
    <w:rsid w:val="000D0045"/>
    <w:rsid w:val="000D04EE"/>
    <w:rsid w:val="000D0502"/>
    <w:rsid w:val="000D0EC0"/>
    <w:rsid w:val="000D2513"/>
    <w:rsid w:val="000D41DD"/>
    <w:rsid w:val="000D57E7"/>
    <w:rsid w:val="000D601E"/>
    <w:rsid w:val="000D79DE"/>
    <w:rsid w:val="000D7D7A"/>
    <w:rsid w:val="000E12FE"/>
    <w:rsid w:val="000E16AA"/>
    <w:rsid w:val="000E21BA"/>
    <w:rsid w:val="000E2660"/>
    <w:rsid w:val="000E3396"/>
    <w:rsid w:val="000E3FA8"/>
    <w:rsid w:val="000E48ED"/>
    <w:rsid w:val="000E598C"/>
    <w:rsid w:val="000E5B3B"/>
    <w:rsid w:val="000F21A1"/>
    <w:rsid w:val="000F23EB"/>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5FA3"/>
    <w:rsid w:val="00106460"/>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4327"/>
    <w:rsid w:val="00125657"/>
    <w:rsid w:val="00125CA7"/>
    <w:rsid w:val="0012767D"/>
    <w:rsid w:val="00131A43"/>
    <w:rsid w:val="00131AB4"/>
    <w:rsid w:val="00131CAC"/>
    <w:rsid w:val="00134805"/>
    <w:rsid w:val="00135B97"/>
    <w:rsid w:val="00135C53"/>
    <w:rsid w:val="00141351"/>
    <w:rsid w:val="0014145E"/>
    <w:rsid w:val="0014154F"/>
    <w:rsid w:val="001426AD"/>
    <w:rsid w:val="00142926"/>
    <w:rsid w:val="00142F34"/>
    <w:rsid w:val="0014332B"/>
    <w:rsid w:val="0014385B"/>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57BDB"/>
    <w:rsid w:val="00160729"/>
    <w:rsid w:val="001619A4"/>
    <w:rsid w:val="00161BC3"/>
    <w:rsid w:val="00163023"/>
    <w:rsid w:val="00163D02"/>
    <w:rsid w:val="001666C5"/>
    <w:rsid w:val="00171789"/>
    <w:rsid w:val="00172027"/>
    <w:rsid w:val="00172E55"/>
    <w:rsid w:val="00172F7A"/>
    <w:rsid w:val="0017327A"/>
    <w:rsid w:val="0017335A"/>
    <w:rsid w:val="001734FC"/>
    <w:rsid w:val="0017451A"/>
    <w:rsid w:val="00176B45"/>
    <w:rsid w:val="00177F84"/>
    <w:rsid w:val="00180259"/>
    <w:rsid w:val="0018080D"/>
    <w:rsid w:val="00180E3E"/>
    <w:rsid w:val="00181143"/>
    <w:rsid w:val="0018262D"/>
    <w:rsid w:val="00185231"/>
    <w:rsid w:val="00185AA1"/>
    <w:rsid w:val="00185EEE"/>
    <w:rsid w:val="00187508"/>
    <w:rsid w:val="00187566"/>
    <w:rsid w:val="00187DEF"/>
    <w:rsid w:val="00190A41"/>
    <w:rsid w:val="00191323"/>
    <w:rsid w:val="00191D15"/>
    <w:rsid w:val="001921A9"/>
    <w:rsid w:val="00193E58"/>
    <w:rsid w:val="0019409E"/>
    <w:rsid w:val="00194CE8"/>
    <w:rsid w:val="001964B5"/>
    <w:rsid w:val="00196C9F"/>
    <w:rsid w:val="00197385"/>
    <w:rsid w:val="00197BCE"/>
    <w:rsid w:val="001A14C4"/>
    <w:rsid w:val="001A24AF"/>
    <w:rsid w:val="001A3936"/>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54B2"/>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0FDE"/>
    <w:rsid w:val="00201259"/>
    <w:rsid w:val="0020153C"/>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57FAD"/>
    <w:rsid w:val="002605B0"/>
    <w:rsid w:val="00260775"/>
    <w:rsid w:val="002620FF"/>
    <w:rsid w:val="00262636"/>
    <w:rsid w:val="0026305E"/>
    <w:rsid w:val="00263F2F"/>
    <w:rsid w:val="00264027"/>
    <w:rsid w:val="00264059"/>
    <w:rsid w:val="002647D8"/>
    <w:rsid w:val="002652D5"/>
    <w:rsid w:val="002667CE"/>
    <w:rsid w:val="002711F9"/>
    <w:rsid w:val="00271653"/>
    <w:rsid w:val="00272F8B"/>
    <w:rsid w:val="00273DF1"/>
    <w:rsid w:val="00274DC5"/>
    <w:rsid w:val="0027563A"/>
    <w:rsid w:val="00275D52"/>
    <w:rsid w:val="0027689A"/>
    <w:rsid w:val="00276923"/>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422F"/>
    <w:rsid w:val="00294C23"/>
    <w:rsid w:val="002965AB"/>
    <w:rsid w:val="00296E4D"/>
    <w:rsid w:val="002978F8"/>
    <w:rsid w:val="00297AEF"/>
    <w:rsid w:val="002A09D3"/>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8F3"/>
    <w:rsid w:val="002D2A57"/>
    <w:rsid w:val="002D489E"/>
    <w:rsid w:val="002D5884"/>
    <w:rsid w:val="002D5BF8"/>
    <w:rsid w:val="002D6C54"/>
    <w:rsid w:val="002E0191"/>
    <w:rsid w:val="002E48D0"/>
    <w:rsid w:val="002E5399"/>
    <w:rsid w:val="002E63F0"/>
    <w:rsid w:val="002E71E0"/>
    <w:rsid w:val="002F014B"/>
    <w:rsid w:val="002F0E4B"/>
    <w:rsid w:val="002F16D9"/>
    <w:rsid w:val="002F364E"/>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17B5F"/>
    <w:rsid w:val="00320117"/>
    <w:rsid w:val="0032099E"/>
    <w:rsid w:val="00320C46"/>
    <w:rsid w:val="00321154"/>
    <w:rsid w:val="00322063"/>
    <w:rsid w:val="00323729"/>
    <w:rsid w:val="00325029"/>
    <w:rsid w:val="003267BB"/>
    <w:rsid w:val="00327963"/>
    <w:rsid w:val="00327A89"/>
    <w:rsid w:val="003344D9"/>
    <w:rsid w:val="0033546D"/>
    <w:rsid w:val="003372EA"/>
    <w:rsid w:val="00337A16"/>
    <w:rsid w:val="00337B1D"/>
    <w:rsid w:val="00340C4B"/>
    <w:rsid w:val="00342110"/>
    <w:rsid w:val="00343B56"/>
    <w:rsid w:val="003449B6"/>
    <w:rsid w:val="00345758"/>
    <w:rsid w:val="00345CA8"/>
    <w:rsid w:val="003460BF"/>
    <w:rsid w:val="003461B0"/>
    <w:rsid w:val="0034741F"/>
    <w:rsid w:val="00350893"/>
    <w:rsid w:val="00350A7D"/>
    <w:rsid w:val="00351DDD"/>
    <w:rsid w:val="00352F23"/>
    <w:rsid w:val="003539B9"/>
    <w:rsid w:val="003544B0"/>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2F1"/>
    <w:rsid w:val="00367611"/>
    <w:rsid w:val="00367657"/>
    <w:rsid w:val="003706B9"/>
    <w:rsid w:val="00370DC3"/>
    <w:rsid w:val="00373B2C"/>
    <w:rsid w:val="00373D5C"/>
    <w:rsid w:val="0037441A"/>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9A7"/>
    <w:rsid w:val="003B6496"/>
    <w:rsid w:val="003B661F"/>
    <w:rsid w:val="003B6F29"/>
    <w:rsid w:val="003C08CB"/>
    <w:rsid w:val="003C1978"/>
    <w:rsid w:val="003C1E9E"/>
    <w:rsid w:val="003C2BAB"/>
    <w:rsid w:val="003C2E2D"/>
    <w:rsid w:val="003C30C3"/>
    <w:rsid w:val="003C39E6"/>
    <w:rsid w:val="003C4D35"/>
    <w:rsid w:val="003C4F3C"/>
    <w:rsid w:val="003C5BE1"/>
    <w:rsid w:val="003C60D4"/>
    <w:rsid w:val="003C62BB"/>
    <w:rsid w:val="003D2573"/>
    <w:rsid w:val="003D2786"/>
    <w:rsid w:val="003D3540"/>
    <w:rsid w:val="003D361A"/>
    <w:rsid w:val="003D6E5A"/>
    <w:rsid w:val="003E06CC"/>
    <w:rsid w:val="003E0E3E"/>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1B3F"/>
    <w:rsid w:val="003F3A47"/>
    <w:rsid w:val="003F3D2A"/>
    <w:rsid w:val="003F4170"/>
    <w:rsid w:val="003F43CE"/>
    <w:rsid w:val="003F4CB8"/>
    <w:rsid w:val="003F4FCF"/>
    <w:rsid w:val="003F7555"/>
    <w:rsid w:val="00400F61"/>
    <w:rsid w:val="004026CE"/>
    <w:rsid w:val="00403032"/>
    <w:rsid w:val="0040332D"/>
    <w:rsid w:val="004040EF"/>
    <w:rsid w:val="004042F2"/>
    <w:rsid w:val="004053CB"/>
    <w:rsid w:val="0041039A"/>
    <w:rsid w:val="00410E72"/>
    <w:rsid w:val="00411791"/>
    <w:rsid w:val="00413400"/>
    <w:rsid w:val="004136A5"/>
    <w:rsid w:val="00414068"/>
    <w:rsid w:val="0041409F"/>
    <w:rsid w:val="00416CED"/>
    <w:rsid w:val="00416E2E"/>
    <w:rsid w:val="00417BE4"/>
    <w:rsid w:val="00420B72"/>
    <w:rsid w:val="00422748"/>
    <w:rsid w:val="00425B58"/>
    <w:rsid w:val="004278B5"/>
    <w:rsid w:val="00427C2A"/>
    <w:rsid w:val="004300AE"/>
    <w:rsid w:val="004300F4"/>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CF6"/>
    <w:rsid w:val="0045366D"/>
    <w:rsid w:val="00453CB6"/>
    <w:rsid w:val="00453DB1"/>
    <w:rsid w:val="004547B4"/>
    <w:rsid w:val="00455497"/>
    <w:rsid w:val="00455775"/>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DE1"/>
    <w:rsid w:val="00473FEF"/>
    <w:rsid w:val="00474EA5"/>
    <w:rsid w:val="00476FB1"/>
    <w:rsid w:val="00477927"/>
    <w:rsid w:val="0048025F"/>
    <w:rsid w:val="004812A7"/>
    <w:rsid w:val="004821F6"/>
    <w:rsid w:val="004832FC"/>
    <w:rsid w:val="0048347D"/>
    <w:rsid w:val="00483F9A"/>
    <w:rsid w:val="00486E75"/>
    <w:rsid w:val="00487A1C"/>
    <w:rsid w:val="00487E35"/>
    <w:rsid w:val="00490966"/>
    <w:rsid w:val="00490EDD"/>
    <w:rsid w:val="00491A2E"/>
    <w:rsid w:val="0049280A"/>
    <w:rsid w:val="004933CE"/>
    <w:rsid w:val="00494754"/>
    <w:rsid w:val="00494C8C"/>
    <w:rsid w:val="00494F54"/>
    <w:rsid w:val="004957AB"/>
    <w:rsid w:val="00496715"/>
    <w:rsid w:val="00496E4C"/>
    <w:rsid w:val="00497F73"/>
    <w:rsid w:val="004A1051"/>
    <w:rsid w:val="004A2642"/>
    <w:rsid w:val="004A2673"/>
    <w:rsid w:val="004A31D9"/>
    <w:rsid w:val="004A32C0"/>
    <w:rsid w:val="004A338C"/>
    <w:rsid w:val="004A3992"/>
    <w:rsid w:val="004A4005"/>
    <w:rsid w:val="004A442A"/>
    <w:rsid w:val="004A54E2"/>
    <w:rsid w:val="004A57A2"/>
    <w:rsid w:val="004B0D41"/>
    <w:rsid w:val="004B29CD"/>
    <w:rsid w:val="004B3531"/>
    <w:rsid w:val="004B38F1"/>
    <w:rsid w:val="004B3D5C"/>
    <w:rsid w:val="004B4C7A"/>
    <w:rsid w:val="004B6114"/>
    <w:rsid w:val="004B6A0F"/>
    <w:rsid w:val="004B6AA4"/>
    <w:rsid w:val="004B7A61"/>
    <w:rsid w:val="004C0466"/>
    <w:rsid w:val="004C0DC6"/>
    <w:rsid w:val="004C187C"/>
    <w:rsid w:val="004C271E"/>
    <w:rsid w:val="004C28C6"/>
    <w:rsid w:val="004C41B3"/>
    <w:rsid w:val="004C5F30"/>
    <w:rsid w:val="004C74CD"/>
    <w:rsid w:val="004C7563"/>
    <w:rsid w:val="004D294C"/>
    <w:rsid w:val="004D2AC9"/>
    <w:rsid w:val="004D2AE8"/>
    <w:rsid w:val="004D2C13"/>
    <w:rsid w:val="004D31EF"/>
    <w:rsid w:val="004D3484"/>
    <w:rsid w:val="004D5CF1"/>
    <w:rsid w:val="004D5DC8"/>
    <w:rsid w:val="004D643F"/>
    <w:rsid w:val="004D69D2"/>
    <w:rsid w:val="004E058B"/>
    <w:rsid w:val="004E0672"/>
    <w:rsid w:val="004E0E9E"/>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327"/>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203B"/>
    <w:rsid w:val="00543953"/>
    <w:rsid w:val="00543A76"/>
    <w:rsid w:val="00543B6E"/>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1D8A"/>
    <w:rsid w:val="00573C39"/>
    <w:rsid w:val="0057476C"/>
    <w:rsid w:val="0057502B"/>
    <w:rsid w:val="005750C8"/>
    <w:rsid w:val="00577A5F"/>
    <w:rsid w:val="00577A8B"/>
    <w:rsid w:val="00577CDF"/>
    <w:rsid w:val="00577F39"/>
    <w:rsid w:val="00581446"/>
    <w:rsid w:val="00581962"/>
    <w:rsid w:val="00585E01"/>
    <w:rsid w:val="005862E0"/>
    <w:rsid w:val="00586D12"/>
    <w:rsid w:val="00592EA9"/>
    <w:rsid w:val="00594091"/>
    <w:rsid w:val="00596A92"/>
    <w:rsid w:val="00597E9E"/>
    <w:rsid w:val="005A0AAD"/>
    <w:rsid w:val="005A1A80"/>
    <w:rsid w:val="005A1E6F"/>
    <w:rsid w:val="005A26CE"/>
    <w:rsid w:val="005A348F"/>
    <w:rsid w:val="005A43FB"/>
    <w:rsid w:val="005A53D7"/>
    <w:rsid w:val="005A6DB3"/>
    <w:rsid w:val="005A7073"/>
    <w:rsid w:val="005A751D"/>
    <w:rsid w:val="005B0949"/>
    <w:rsid w:val="005B1188"/>
    <w:rsid w:val="005B11F5"/>
    <w:rsid w:val="005B1E99"/>
    <w:rsid w:val="005B2518"/>
    <w:rsid w:val="005B2BFD"/>
    <w:rsid w:val="005B30B2"/>
    <w:rsid w:val="005B310A"/>
    <w:rsid w:val="005B33DE"/>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99C"/>
    <w:rsid w:val="005D4B94"/>
    <w:rsid w:val="005D4C6C"/>
    <w:rsid w:val="005D4F52"/>
    <w:rsid w:val="005D6176"/>
    <w:rsid w:val="005D6536"/>
    <w:rsid w:val="005D7025"/>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6A45"/>
    <w:rsid w:val="005F799C"/>
    <w:rsid w:val="00600319"/>
    <w:rsid w:val="00600FA3"/>
    <w:rsid w:val="0060106F"/>
    <w:rsid w:val="006014A4"/>
    <w:rsid w:val="00602B73"/>
    <w:rsid w:val="0060362F"/>
    <w:rsid w:val="00603633"/>
    <w:rsid w:val="00604232"/>
    <w:rsid w:val="00606353"/>
    <w:rsid w:val="006072A9"/>
    <w:rsid w:val="00607A81"/>
    <w:rsid w:val="00607C1C"/>
    <w:rsid w:val="00610C3F"/>
    <w:rsid w:val="006120E1"/>
    <w:rsid w:val="00612B80"/>
    <w:rsid w:val="006137CA"/>
    <w:rsid w:val="00613D31"/>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4022C"/>
    <w:rsid w:val="00640FAB"/>
    <w:rsid w:val="006413D0"/>
    <w:rsid w:val="00641667"/>
    <w:rsid w:val="00641F46"/>
    <w:rsid w:val="00641FC7"/>
    <w:rsid w:val="006420EA"/>
    <w:rsid w:val="00643BC2"/>
    <w:rsid w:val="00645B76"/>
    <w:rsid w:val="006468D2"/>
    <w:rsid w:val="00650313"/>
    <w:rsid w:val="006509D4"/>
    <w:rsid w:val="006521BE"/>
    <w:rsid w:val="00652A23"/>
    <w:rsid w:val="00652FDB"/>
    <w:rsid w:val="0065361A"/>
    <w:rsid w:val="00653D31"/>
    <w:rsid w:val="006547EB"/>
    <w:rsid w:val="00655365"/>
    <w:rsid w:val="0065675D"/>
    <w:rsid w:val="00656D35"/>
    <w:rsid w:val="00656DFB"/>
    <w:rsid w:val="006611CD"/>
    <w:rsid w:val="00661235"/>
    <w:rsid w:val="00662C38"/>
    <w:rsid w:val="00662E2B"/>
    <w:rsid w:val="006646A8"/>
    <w:rsid w:val="006651F6"/>
    <w:rsid w:val="00665A66"/>
    <w:rsid w:val="00665B0E"/>
    <w:rsid w:val="00667260"/>
    <w:rsid w:val="00667B20"/>
    <w:rsid w:val="00672220"/>
    <w:rsid w:val="00672951"/>
    <w:rsid w:val="006730B7"/>
    <w:rsid w:val="00674A4C"/>
    <w:rsid w:val="006758F0"/>
    <w:rsid w:val="006765F5"/>
    <w:rsid w:val="00676C2A"/>
    <w:rsid w:val="00680302"/>
    <w:rsid w:val="00680585"/>
    <w:rsid w:val="00680806"/>
    <w:rsid w:val="00680B76"/>
    <w:rsid w:val="00681061"/>
    <w:rsid w:val="00683953"/>
    <w:rsid w:val="0068422F"/>
    <w:rsid w:val="00690D69"/>
    <w:rsid w:val="00691C48"/>
    <w:rsid w:val="00691CA6"/>
    <w:rsid w:val="006928A6"/>
    <w:rsid w:val="0069554C"/>
    <w:rsid w:val="00695D19"/>
    <w:rsid w:val="00697D2C"/>
    <w:rsid w:val="006A144A"/>
    <w:rsid w:val="006A22A1"/>
    <w:rsid w:val="006A25D7"/>
    <w:rsid w:val="006A25E4"/>
    <w:rsid w:val="006A3386"/>
    <w:rsid w:val="006A39FD"/>
    <w:rsid w:val="006A458E"/>
    <w:rsid w:val="006A4ACD"/>
    <w:rsid w:val="006A76F6"/>
    <w:rsid w:val="006A7AB4"/>
    <w:rsid w:val="006B161E"/>
    <w:rsid w:val="006B1CA8"/>
    <w:rsid w:val="006B45B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E0824"/>
    <w:rsid w:val="006E17E3"/>
    <w:rsid w:val="006E2DF2"/>
    <w:rsid w:val="006E2F9F"/>
    <w:rsid w:val="006E49BF"/>
    <w:rsid w:val="006E6799"/>
    <w:rsid w:val="006E70B8"/>
    <w:rsid w:val="006F206B"/>
    <w:rsid w:val="006F23AF"/>
    <w:rsid w:val="006F2A6C"/>
    <w:rsid w:val="006F3081"/>
    <w:rsid w:val="006F30BD"/>
    <w:rsid w:val="006F4046"/>
    <w:rsid w:val="006F58F0"/>
    <w:rsid w:val="006F6B63"/>
    <w:rsid w:val="006F6DFE"/>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1E"/>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15C9"/>
    <w:rsid w:val="00742A75"/>
    <w:rsid w:val="00742D5E"/>
    <w:rsid w:val="0074365E"/>
    <w:rsid w:val="007455B8"/>
    <w:rsid w:val="0074627D"/>
    <w:rsid w:val="0074648A"/>
    <w:rsid w:val="007473E3"/>
    <w:rsid w:val="007476D8"/>
    <w:rsid w:val="007511FB"/>
    <w:rsid w:val="007513EB"/>
    <w:rsid w:val="00752B9C"/>
    <w:rsid w:val="00752DE4"/>
    <w:rsid w:val="0075561F"/>
    <w:rsid w:val="0075691C"/>
    <w:rsid w:val="00756FCA"/>
    <w:rsid w:val="00757266"/>
    <w:rsid w:val="007578B3"/>
    <w:rsid w:val="00760AD1"/>
    <w:rsid w:val="00762127"/>
    <w:rsid w:val="007638B2"/>
    <w:rsid w:val="007649F4"/>
    <w:rsid w:val="00765750"/>
    <w:rsid w:val="00765F00"/>
    <w:rsid w:val="0076735B"/>
    <w:rsid w:val="007673B1"/>
    <w:rsid w:val="00771D22"/>
    <w:rsid w:val="00771F53"/>
    <w:rsid w:val="00774DDB"/>
    <w:rsid w:val="00775001"/>
    <w:rsid w:val="007750B2"/>
    <w:rsid w:val="00775422"/>
    <w:rsid w:val="00775BE5"/>
    <w:rsid w:val="00776290"/>
    <w:rsid w:val="00780864"/>
    <w:rsid w:val="00781B39"/>
    <w:rsid w:val="0078266A"/>
    <w:rsid w:val="00783E83"/>
    <w:rsid w:val="007840A5"/>
    <w:rsid w:val="0078422C"/>
    <w:rsid w:val="00785ECF"/>
    <w:rsid w:val="0078622E"/>
    <w:rsid w:val="00787543"/>
    <w:rsid w:val="0079088F"/>
    <w:rsid w:val="00790918"/>
    <w:rsid w:val="00790CE5"/>
    <w:rsid w:val="00790EF6"/>
    <w:rsid w:val="007910C7"/>
    <w:rsid w:val="00791CC2"/>
    <w:rsid w:val="00792E1D"/>
    <w:rsid w:val="00792F48"/>
    <w:rsid w:val="007936E8"/>
    <w:rsid w:val="007946B0"/>
    <w:rsid w:val="00796312"/>
    <w:rsid w:val="007A0830"/>
    <w:rsid w:val="007A08C6"/>
    <w:rsid w:val="007A0C9B"/>
    <w:rsid w:val="007A1649"/>
    <w:rsid w:val="007A1C26"/>
    <w:rsid w:val="007A215E"/>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50AF"/>
    <w:rsid w:val="007F5A96"/>
    <w:rsid w:val="007F6067"/>
    <w:rsid w:val="007F72E4"/>
    <w:rsid w:val="007F79DF"/>
    <w:rsid w:val="007F7AA3"/>
    <w:rsid w:val="007F7C13"/>
    <w:rsid w:val="008019B8"/>
    <w:rsid w:val="00802CB6"/>
    <w:rsid w:val="00803565"/>
    <w:rsid w:val="00803612"/>
    <w:rsid w:val="00804E78"/>
    <w:rsid w:val="008054F9"/>
    <w:rsid w:val="00806486"/>
    <w:rsid w:val="00806744"/>
    <w:rsid w:val="00806D41"/>
    <w:rsid w:val="00807F84"/>
    <w:rsid w:val="008107F5"/>
    <w:rsid w:val="00810E74"/>
    <w:rsid w:val="00811280"/>
    <w:rsid w:val="00811B8B"/>
    <w:rsid w:val="00811EA4"/>
    <w:rsid w:val="0081257B"/>
    <w:rsid w:val="00812E5B"/>
    <w:rsid w:val="00814B59"/>
    <w:rsid w:val="0081556A"/>
    <w:rsid w:val="0081622C"/>
    <w:rsid w:val="008170F5"/>
    <w:rsid w:val="00817623"/>
    <w:rsid w:val="008178E2"/>
    <w:rsid w:val="0082028F"/>
    <w:rsid w:val="00820D56"/>
    <w:rsid w:val="008222C3"/>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27D"/>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6134D"/>
    <w:rsid w:val="008619CD"/>
    <w:rsid w:val="00861AD4"/>
    <w:rsid w:val="008636CD"/>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0093"/>
    <w:rsid w:val="008815FE"/>
    <w:rsid w:val="00883888"/>
    <w:rsid w:val="00883CD8"/>
    <w:rsid w:val="00883E98"/>
    <w:rsid w:val="008845C4"/>
    <w:rsid w:val="00884B45"/>
    <w:rsid w:val="008855D6"/>
    <w:rsid w:val="00886EF0"/>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1B68"/>
    <w:rsid w:val="008A2463"/>
    <w:rsid w:val="008A288E"/>
    <w:rsid w:val="008A38EC"/>
    <w:rsid w:val="008A3B32"/>
    <w:rsid w:val="008A4ADD"/>
    <w:rsid w:val="008A4BDD"/>
    <w:rsid w:val="008A4D88"/>
    <w:rsid w:val="008A5256"/>
    <w:rsid w:val="008A784A"/>
    <w:rsid w:val="008B07F5"/>
    <w:rsid w:val="008B0E3E"/>
    <w:rsid w:val="008B1598"/>
    <w:rsid w:val="008B17EE"/>
    <w:rsid w:val="008B1D12"/>
    <w:rsid w:val="008B34F2"/>
    <w:rsid w:val="008B36FC"/>
    <w:rsid w:val="008B4D70"/>
    <w:rsid w:val="008B4E5B"/>
    <w:rsid w:val="008B5835"/>
    <w:rsid w:val="008B6B96"/>
    <w:rsid w:val="008B6D57"/>
    <w:rsid w:val="008B7B9B"/>
    <w:rsid w:val="008C0438"/>
    <w:rsid w:val="008C09F3"/>
    <w:rsid w:val="008C1175"/>
    <w:rsid w:val="008C2E4D"/>
    <w:rsid w:val="008C30F4"/>
    <w:rsid w:val="008C327F"/>
    <w:rsid w:val="008C4DE2"/>
    <w:rsid w:val="008C5037"/>
    <w:rsid w:val="008C70AC"/>
    <w:rsid w:val="008C7F85"/>
    <w:rsid w:val="008D0DAF"/>
    <w:rsid w:val="008D2C22"/>
    <w:rsid w:val="008D76B5"/>
    <w:rsid w:val="008D7E9D"/>
    <w:rsid w:val="008E0285"/>
    <w:rsid w:val="008E322E"/>
    <w:rsid w:val="008E6235"/>
    <w:rsid w:val="008E68BA"/>
    <w:rsid w:val="008E6AEE"/>
    <w:rsid w:val="008E72B4"/>
    <w:rsid w:val="008F1E39"/>
    <w:rsid w:val="008F2081"/>
    <w:rsid w:val="008F704A"/>
    <w:rsid w:val="008F7FF9"/>
    <w:rsid w:val="00900AEF"/>
    <w:rsid w:val="00902B2B"/>
    <w:rsid w:val="00902CCE"/>
    <w:rsid w:val="00903192"/>
    <w:rsid w:val="00903928"/>
    <w:rsid w:val="00903F93"/>
    <w:rsid w:val="009058A8"/>
    <w:rsid w:val="00907A51"/>
    <w:rsid w:val="00907F52"/>
    <w:rsid w:val="009118F7"/>
    <w:rsid w:val="00912A6C"/>
    <w:rsid w:val="00914937"/>
    <w:rsid w:val="00915413"/>
    <w:rsid w:val="0091628A"/>
    <w:rsid w:val="0091692E"/>
    <w:rsid w:val="009171BC"/>
    <w:rsid w:val="0092083F"/>
    <w:rsid w:val="009227DD"/>
    <w:rsid w:val="00923F55"/>
    <w:rsid w:val="009242EA"/>
    <w:rsid w:val="009243F7"/>
    <w:rsid w:val="0092482D"/>
    <w:rsid w:val="00925318"/>
    <w:rsid w:val="00925EA4"/>
    <w:rsid w:val="0092638D"/>
    <w:rsid w:val="009301F6"/>
    <w:rsid w:val="00931412"/>
    <w:rsid w:val="009319E8"/>
    <w:rsid w:val="00933F51"/>
    <w:rsid w:val="00934483"/>
    <w:rsid w:val="00936A29"/>
    <w:rsid w:val="00937764"/>
    <w:rsid w:val="009379C2"/>
    <w:rsid w:val="00940D2A"/>
    <w:rsid w:val="00941295"/>
    <w:rsid w:val="0094186F"/>
    <w:rsid w:val="00941CE0"/>
    <w:rsid w:val="00943F7A"/>
    <w:rsid w:val="00947A35"/>
    <w:rsid w:val="0095046D"/>
    <w:rsid w:val="00950A31"/>
    <w:rsid w:val="00950B10"/>
    <w:rsid w:val="00951F14"/>
    <w:rsid w:val="00953A00"/>
    <w:rsid w:val="00953F6C"/>
    <w:rsid w:val="009540D2"/>
    <w:rsid w:val="0095491C"/>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231"/>
    <w:rsid w:val="00987F76"/>
    <w:rsid w:val="0099118D"/>
    <w:rsid w:val="00991782"/>
    <w:rsid w:val="00993624"/>
    <w:rsid w:val="009951C6"/>
    <w:rsid w:val="0099614E"/>
    <w:rsid w:val="00997EF2"/>
    <w:rsid w:val="009A00CC"/>
    <w:rsid w:val="009A0D55"/>
    <w:rsid w:val="009A2185"/>
    <w:rsid w:val="009A310A"/>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2E9B"/>
    <w:rsid w:val="009D5423"/>
    <w:rsid w:val="009D586E"/>
    <w:rsid w:val="009D744F"/>
    <w:rsid w:val="009D7B26"/>
    <w:rsid w:val="009E1B18"/>
    <w:rsid w:val="009E1F10"/>
    <w:rsid w:val="009E2157"/>
    <w:rsid w:val="009E2C46"/>
    <w:rsid w:val="009E3D25"/>
    <w:rsid w:val="009E58E3"/>
    <w:rsid w:val="009E60C8"/>
    <w:rsid w:val="009E6D66"/>
    <w:rsid w:val="009E7B91"/>
    <w:rsid w:val="009F0322"/>
    <w:rsid w:val="009F2FDF"/>
    <w:rsid w:val="009F3595"/>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1C96"/>
    <w:rsid w:val="00A32195"/>
    <w:rsid w:val="00A3398E"/>
    <w:rsid w:val="00A378DE"/>
    <w:rsid w:val="00A37BAA"/>
    <w:rsid w:val="00A40B3C"/>
    <w:rsid w:val="00A4232A"/>
    <w:rsid w:val="00A42333"/>
    <w:rsid w:val="00A45C65"/>
    <w:rsid w:val="00A47302"/>
    <w:rsid w:val="00A47728"/>
    <w:rsid w:val="00A51A89"/>
    <w:rsid w:val="00A5245A"/>
    <w:rsid w:val="00A531D2"/>
    <w:rsid w:val="00A53288"/>
    <w:rsid w:val="00A539FD"/>
    <w:rsid w:val="00A5523D"/>
    <w:rsid w:val="00A553F0"/>
    <w:rsid w:val="00A55F0C"/>
    <w:rsid w:val="00A56307"/>
    <w:rsid w:val="00A57961"/>
    <w:rsid w:val="00A61F42"/>
    <w:rsid w:val="00A621E5"/>
    <w:rsid w:val="00A65E23"/>
    <w:rsid w:val="00A67072"/>
    <w:rsid w:val="00A673A0"/>
    <w:rsid w:val="00A6744F"/>
    <w:rsid w:val="00A70A70"/>
    <w:rsid w:val="00A721D4"/>
    <w:rsid w:val="00A726B9"/>
    <w:rsid w:val="00A73D37"/>
    <w:rsid w:val="00A73FA6"/>
    <w:rsid w:val="00A74C40"/>
    <w:rsid w:val="00A7532F"/>
    <w:rsid w:val="00A75ACB"/>
    <w:rsid w:val="00A76E5D"/>
    <w:rsid w:val="00A806F9"/>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3D4E"/>
    <w:rsid w:val="00AA5866"/>
    <w:rsid w:val="00AA5CD8"/>
    <w:rsid w:val="00AA66AA"/>
    <w:rsid w:val="00AA695C"/>
    <w:rsid w:val="00AA76F9"/>
    <w:rsid w:val="00AB0B93"/>
    <w:rsid w:val="00AB3B4E"/>
    <w:rsid w:val="00AB3DED"/>
    <w:rsid w:val="00AB4692"/>
    <w:rsid w:val="00AB4E49"/>
    <w:rsid w:val="00AB5985"/>
    <w:rsid w:val="00AB7546"/>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280"/>
    <w:rsid w:val="00AF79D0"/>
    <w:rsid w:val="00B0131B"/>
    <w:rsid w:val="00B019CA"/>
    <w:rsid w:val="00B02B03"/>
    <w:rsid w:val="00B0343B"/>
    <w:rsid w:val="00B039AF"/>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16EDF"/>
    <w:rsid w:val="00B201C9"/>
    <w:rsid w:val="00B2047C"/>
    <w:rsid w:val="00B21717"/>
    <w:rsid w:val="00B22966"/>
    <w:rsid w:val="00B22BAC"/>
    <w:rsid w:val="00B23A0F"/>
    <w:rsid w:val="00B23E35"/>
    <w:rsid w:val="00B2419F"/>
    <w:rsid w:val="00B27534"/>
    <w:rsid w:val="00B301C9"/>
    <w:rsid w:val="00B3026B"/>
    <w:rsid w:val="00B3254B"/>
    <w:rsid w:val="00B32B98"/>
    <w:rsid w:val="00B32C83"/>
    <w:rsid w:val="00B341A2"/>
    <w:rsid w:val="00B3672F"/>
    <w:rsid w:val="00B37A3E"/>
    <w:rsid w:val="00B40687"/>
    <w:rsid w:val="00B40D7A"/>
    <w:rsid w:val="00B4225D"/>
    <w:rsid w:val="00B434B0"/>
    <w:rsid w:val="00B451E5"/>
    <w:rsid w:val="00B476CD"/>
    <w:rsid w:val="00B51FE4"/>
    <w:rsid w:val="00B52D8B"/>
    <w:rsid w:val="00B53096"/>
    <w:rsid w:val="00B5379A"/>
    <w:rsid w:val="00B5443A"/>
    <w:rsid w:val="00B546C4"/>
    <w:rsid w:val="00B55F9B"/>
    <w:rsid w:val="00B56EBF"/>
    <w:rsid w:val="00B602CD"/>
    <w:rsid w:val="00B60EC4"/>
    <w:rsid w:val="00B617D6"/>
    <w:rsid w:val="00B62F16"/>
    <w:rsid w:val="00B63F93"/>
    <w:rsid w:val="00B6476C"/>
    <w:rsid w:val="00B6683D"/>
    <w:rsid w:val="00B66DA1"/>
    <w:rsid w:val="00B6735C"/>
    <w:rsid w:val="00B67E29"/>
    <w:rsid w:val="00B712BC"/>
    <w:rsid w:val="00B72ACC"/>
    <w:rsid w:val="00B736C2"/>
    <w:rsid w:val="00B7430E"/>
    <w:rsid w:val="00B75A84"/>
    <w:rsid w:val="00B806DE"/>
    <w:rsid w:val="00B80A59"/>
    <w:rsid w:val="00B81DEF"/>
    <w:rsid w:val="00B82A3B"/>
    <w:rsid w:val="00B82A69"/>
    <w:rsid w:val="00B82F1B"/>
    <w:rsid w:val="00B837F4"/>
    <w:rsid w:val="00B83916"/>
    <w:rsid w:val="00B83DFF"/>
    <w:rsid w:val="00B848DD"/>
    <w:rsid w:val="00B8503A"/>
    <w:rsid w:val="00B87F9E"/>
    <w:rsid w:val="00B900F6"/>
    <w:rsid w:val="00B909AF"/>
    <w:rsid w:val="00B90C54"/>
    <w:rsid w:val="00B90E9B"/>
    <w:rsid w:val="00B9150F"/>
    <w:rsid w:val="00B919A9"/>
    <w:rsid w:val="00B94F66"/>
    <w:rsid w:val="00B94FB4"/>
    <w:rsid w:val="00B9558A"/>
    <w:rsid w:val="00B95E78"/>
    <w:rsid w:val="00B9624E"/>
    <w:rsid w:val="00B96C7D"/>
    <w:rsid w:val="00B975DB"/>
    <w:rsid w:val="00BA1BDD"/>
    <w:rsid w:val="00BA2336"/>
    <w:rsid w:val="00BA33D5"/>
    <w:rsid w:val="00BA4830"/>
    <w:rsid w:val="00BA528E"/>
    <w:rsid w:val="00BA59A0"/>
    <w:rsid w:val="00BA662C"/>
    <w:rsid w:val="00BA67CE"/>
    <w:rsid w:val="00BA6A02"/>
    <w:rsid w:val="00BA7494"/>
    <w:rsid w:val="00BA777D"/>
    <w:rsid w:val="00BA77FF"/>
    <w:rsid w:val="00BB0D26"/>
    <w:rsid w:val="00BB1121"/>
    <w:rsid w:val="00BB13B1"/>
    <w:rsid w:val="00BB18B3"/>
    <w:rsid w:val="00BB1B45"/>
    <w:rsid w:val="00BB3A14"/>
    <w:rsid w:val="00BB57BA"/>
    <w:rsid w:val="00BB64DF"/>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5FB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307"/>
    <w:rsid w:val="00C11E5E"/>
    <w:rsid w:val="00C12313"/>
    <w:rsid w:val="00C12837"/>
    <w:rsid w:val="00C1300F"/>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D8"/>
    <w:rsid w:val="00C25FEA"/>
    <w:rsid w:val="00C264E9"/>
    <w:rsid w:val="00C266F5"/>
    <w:rsid w:val="00C26A17"/>
    <w:rsid w:val="00C26C16"/>
    <w:rsid w:val="00C30109"/>
    <w:rsid w:val="00C315D5"/>
    <w:rsid w:val="00C32D87"/>
    <w:rsid w:val="00C330D6"/>
    <w:rsid w:val="00C36EDB"/>
    <w:rsid w:val="00C37400"/>
    <w:rsid w:val="00C4034C"/>
    <w:rsid w:val="00C40614"/>
    <w:rsid w:val="00C41742"/>
    <w:rsid w:val="00C41B58"/>
    <w:rsid w:val="00C4203D"/>
    <w:rsid w:val="00C445BE"/>
    <w:rsid w:val="00C44E38"/>
    <w:rsid w:val="00C4601A"/>
    <w:rsid w:val="00C460DE"/>
    <w:rsid w:val="00C46246"/>
    <w:rsid w:val="00C46510"/>
    <w:rsid w:val="00C50344"/>
    <w:rsid w:val="00C5274C"/>
    <w:rsid w:val="00C52D15"/>
    <w:rsid w:val="00C5363D"/>
    <w:rsid w:val="00C54293"/>
    <w:rsid w:val="00C55E73"/>
    <w:rsid w:val="00C56139"/>
    <w:rsid w:val="00C57360"/>
    <w:rsid w:val="00C57AA7"/>
    <w:rsid w:val="00C57CF6"/>
    <w:rsid w:val="00C57E7D"/>
    <w:rsid w:val="00C602AF"/>
    <w:rsid w:val="00C61295"/>
    <w:rsid w:val="00C63397"/>
    <w:rsid w:val="00C658EE"/>
    <w:rsid w:val="00C65926"/>
    <w:rsid w:val="00C67061"/>
    <w:rsid w:val="00C672C6"/>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9E6"/>
    <w:rsid w:val="00C91D8E"/>
    <w:rsid w:val="00C92BC4"/>
    <w:rsid w:val="00C950C8"/>
    <w:rsid w:val="00C95961"/>
    <w:rsid w:val="00C95B17"/>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779"/>
    <w:rsid w:val="00CF4AAD"/>
    <w:rsid w:val="00CF4BC6"/>
    <w:rsid w:val="00CF60E2"/>
    <w:rsid w:val="00CF71BC"/>
    <w:rsid w:val="00D00B2D"/>
    <w:rsid w:val="00D0104C"/>
    <w:rsid w:val="00D01EA7"/>
    <w:rsid w:val="00D02D23"/>
    <w:rsid w:val="00D03266"/>
    <w:rsid w:val="00D03557"/>
    <w:rsid w:val="00D063A8"/>
    <w:rsid w:val="00D064FF"/>
    <w:rsid w:val="00D065EA"/>
    <w:rsid w:val="00D069B3"/>
    <w:rsid w:val="00D07622"/>
    <w:rsid w:val="00D07E88"/>
    <w:rsid w:val="00D100E0"/>
    <w:rsid w:val="00D10513"/>
    <w:rsid w:val="00D11BC7"/>
    <w:rsid w:val="00D12A88"/>
    <w:rsid w:val="00D13439"/>
    <w:rsid w:val="00D14B03"/>
    <w:rsid w:val="00D157DD"/>
    <w:rsid w:val="00D15C11"/>
    <w:rsid w:val="00D173F3"/>
    <w:rsid w:val="00D17916"/>
    <w:rsid w:val="00D2174E"/>
    <w:rsid w:val="00D22B29"/>
    <w:rsid w:val="00D23189"/>
    <w:rsid w:val="00D256C4"/>
    <w:rsid w:val="00D26DAA"/>
    <w:rsid w:val="00D26F70"/>
    <w:rsid w:val="00D27659"/>
    <w:rsid w:val="00D277C9"/>
    <w:rsid w:val="00D27955"/>
    <w:rsid w:val="00D3118C"/>
    <w:rsid w:val="00D31358"/>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7A2"/>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4A89"/>
    <w:rsid w:val="00D7687D"/>
    <w:rsid w:val="00D76A65"/>
    <w:rsid w:val="00D831FC"/>
    <w:rsid w:val="00D83209"/>
    <w:rsid w:val="00D84170"/>
    <w:rsid w:val="00D844BA"/>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0D1"/>
    <w:rsid w:val="00D94261"/>
    <w:rsid w:val="00D94299"/>
    <w:rsid w:val="00D94588"/>
    <w:rsid w:val="00DA23CF"/>
    <w:rsid w:val="00DA37A8"/>
    <w:rsid w:val="00DA3CE9"/>
    <w:rsid w:val="00DA58B2"/>
    <w:rsid w:val="00DA58E1"/>
    <w:rsid w:val="00DA649B"/>
    <w:rsid w:val="00DA7B74"/>
    <w:rsid w:val="00DA7E08"/>
    <w:rsid w:val="00DB23A0"/>
    <w:rsid w:val="00DB2748"/>
    <w:rsid w:val="00DB457A"/>
    <w:rsid w:val="00DB53C2"/>
    <w:rsid w:val="00DB7765"/>
    <w:rsid w:val="00DB7FDC"/>
    <w:rsid w:val="00DC0227"/>
    <w:rsid w:val="00DC1690"/>
    <w:rsid w:val="00DC1FBE"/>
    <w:rsid w:val="00DC2761"/>
    <w:rsid w:val="00DC2C3A"/>
    <w:rsid w:val="00DC300C"/>
    <w:rsid w:val="00DC33B4"/>
    <w:rsid w:val="00DC5960"/>
    <w:rsid w:val="00DC5CCF"/>
    <w:rsid w:val="00DC6966"/>
    <w:rsid w:val="00DC6DD9"/>
    <w:rsid w:val="00DC7A65"/>
    <w:rsid w:val="00DC7C6B"/>
    <w:rsid w:val="00DD0015"/>
    <w:rsid w:val="00DD12E4"/>
    <w:rsid w:val="00DD18C5"/>
    <w:rsid w:val="00DD1C62"/>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D6B"/>
    <w:rsid w:val="00E00FE7"/>
    <w:rsid w:val="00E01D44"/>
    <w:rsid w:val="00E01F77"/>
    <w:rsid w:val="00E02ED6"/>
    <w:rsid w:val="00E03FD9"/>
    <w:rsid w:val="00E04EEA"/>
    <w:rsid w:val="00E059F3"/>
    <w:rsid w:val="00E05F59"/>
    <w:rsid w:val="00E05F95"/>
    <w:rsid w:val="00E07816"/>
    <w:rsid w:val="00E07ACA"/>
    <w:rsid w:val="00E10490"/>
    <w:rsid w:val="00E10796"/>
    <w:rsid w:val="00E107EC"/>
    <w:rsid w:val="00E11ECD"/>
    <w:rsid w:val="00E128CF"/>
    <w:rsid w:val="00E132AD"/>
    <w:rsid w:val="00E134B9"/>
    <w:rsid w:val="00E1373D"/>
    <w:rsid w:val="00E13A8D"/>
    <w:rsid w:val="00E13F7D"/>
    <w:rsid w:val="00E14227"/>
    <w:rsid w:val="00E148D3"/>
    <w:rsid w:val="00E165B0"/>
    <w:rsid w:val="00E17315"/>
    <w:rsid w:val="00E219D5"/>
    <w:rsid w:val="00E2309E"/>
    <w:rsid w:val="00E23B9E"/>
    <w:rsid w:val="00E23CC8"/>
    <w:rsid w:val="00E23EC5"/>
    <w:rsid w:val="00E260FB"/>
    <w:rsid w:val="00E263D0"/>
    <w:rsid w:val="00E3083B"/>
    <w:rsid w:val="00E30947"/>
    <w:rsid w:val="00E31ED1"/>
    <w:rsid w:val="00E31F8F"/>
    <w:rsid w:val="00E32B18"/>
    <w:rsid w:val="00E330A8"/>
    <w:rsid w:val="00E33131"/>
    <w:rsid w:val="00E3401B"/>
    <w:rsid w:val="00E3459F"/>
    <w:rsid w:val="00E36635"/>
    <w:rsid w:val="00E37736"/>
    <w:rsid w:val="00E40671"/>
    <w:rsid w:val="00E418C3"/>
    <w:rsid w:val="00E43ED6"/>
    <w:rsid w:val="00E442B8"/>
    <w:rsid w:val="00E445BF"/>
    <w:rsid w:val="00E44B38"/>
    <w:rsid w:val="00E47910"/>
    <w:rsid w:val="00E4797B"/>
    <w:rsid w:val="00E47CF2"/>
    <w:rsid w:val="00E509FF"/>
    <w:rsid w:val="00E51DEA"/>
    <w:rsid w:val="00E51F41"/>
    <w:rsid w:val="00E5304E"/>
    <w:rsid w:val="00E53059"/>
    <w:rsid w:val="00E53D67"/>
    <w:rsid w:val="00E53FDB"/>
    <w:rsid w:val="00E54273"/>
    <w:rsid w:val="00E54FB1"/>
    <w:rsid w:val="00E609C5"/>
    <w:rsid w:val="00E62DC1"/>
    <w:rsid w:val="00E63113"/>
    <w:rsid w:val="00E6555F"/>
    <w:rsid w:val="00E65C68"/>
    <w:rsid w:val="00E65DA7"/>
    <w:rsid w:val="00E66289"/>
    <w:rsid w:val="00E662AA"/>
    <w:rsid w:val="00E66978"/>
    <w:rsid w:val="00E66A56"/>
    <w:rsid w:val="00E670C2"/>
    <w:rsid w:val="00E70255"/>
    <w:rsid w:val="00E7336E"/>
    <w:rsid w:val="00E74316"/>
    <w:rsid w:val="00E7444B"/>
    <w:rsid w:val="00E75636"/>
    <w:rsid w:val="00E75EA5"/>
    <w:rsid w:val="00E8074C"/>
    <w:rsid w:val="00E8157D"/>
    <w:rsid w:val="00E825B6"/>
    <w:rsid w:val="00E84541"/>
    <w:rsid w:val="00E8559C"/>
    <w:rsid w:val="00E857B6"/>
    <w:rsid w:val="00E85A93"/>
    <w:rsid w:val="00E8685F"/>
    <w:rsid w:val="00E8697B"/>
    <w:rsid w:val="00E86E29"/>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412"/>
    <w:rsid w:val="00EA3B42"/>
    <w:rsid w:val="00EA3C8B"/>
    <w:rsid w:val="00EA3D0C"/>
    <w:rsid w:val="00EA585B"/>
    <w:rsid w:val="00EA6654"/>
    <w:rsid w:val="00EA73FF"/>
    <w:rsid w:val="00EB12DC"/>
    <w:rsid w:val="00EB1D56"/>
    <w:rsid w:val="00EB2BEC"/>
    <w:rsid w:val="00EB35E7"/>
    <w:rsid w:val="00EB4AF4"/>
    <w:rsid w:val="00EB4C2C"/>
    <w:rsid w:val="00EB6EFE"/>
    <w:rsid w:val="00EB74F9"/>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2196"/>
    <w:rsid w:val="00EE2404"/>
    <w:rsid w:val="00EE2DF2"/>
    <w:rsid w:val="00EE463E"/>
    <w:rsid w:val="00EE51F2"/>
    <w:rsid w:val="00EE5669"/>
    <w:rsid w:val="00EE73CE"/>
    <w:rsid w:val="00EE7C55"/>
    <w:rsid w:val="00EF0B3B"/>
    <w:rsid w:val="00EF13E7"/>
    <w:rsid w:val="00EF2412"/>
    <w:rsid w:val="00EF6554"/>
    <w:rsid w:val="00EF67DA"/>
    <w:rsid w:val="00EF6DA8"/>
    <w:rsid w:val="00F01AB6"/>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3032C"/>
    <w:rsid w:val="00F30A7E"/>
    <w:rsid w:val="00F31620"/>
    <w:rsid w:val="00F320DF"/>
    <w:rsid w:val="00F33F84"/>
    <w:rsid w:val="00F3414D"/>
    <w:rsid w:val="00F34D8C"/>
    <w:rsid w:val="00F35791"/>
    <w:rsid w:val="00F36970"/>
    <w:rsid w:val="00F37818"/>
    <w:rsid w:val="00F400A4"/>
    <w:rsid w:val="00F4029A"/>
    <w:rsid w:val="00F4079D"/>
    <w:rsid w:val="00F41950"/>
    <w:rsid w:val="00F41C79"/>
    <w:rsid w:val="00F42053"/>
    <w:rsid w:val="00F429FA"/>
    <w:rsid w:val="00F43635"/>
    <w:rsid w:val="00F43AA8"/>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3FC"/>
    <w:rsid w:val="00F60D1E"/>
    <w:rsid w:val="00F60D3E"/>
    <w:rsid w:val="00F61E41"/>
    <w:rsid w:val="00F62169"/>
    <w:rsid w:val="00F64E13"/>
    <w:rsid w:val="00F65914"/>
    <w:rsid w:val="00F67A73"/>
    <w:rsid w:val="00F70B27"/>
    <w:rsid w:val="00F719DD"/>
    <w:rsid w:val="00F7272E"/>
    <w:rsid w:val="00F7304E"/>
    <w:rsid w:val="00F73117"/>
    <w:rsid w:val="00F73124"/>
    <w:rsid w:val="00F73215"/>
    <w:rsid w:val="00F73545"/>
    <w:rsid w:val="00F738F5"/>
    <w:rsid w:val="00F739A7"/>
    <w:rsid w:val="00F73F7D"/>
    <w:rsid w:val="00F74038"/>
    <w:rsid w:val="00F749B0"/>
    <w:rsid w:val="00F75204"/>
    <w:rsid w:val="00F7529E"/>
    <w:rsid w:val="00F75C29"/>
    <w:rsid w:val="00F77175"/>
    <w:rsid w:val="00F7725D"/>
    <w:rsid w:val="00F80159"/>
    <w:rsid w:val="00F8338E"/>
    <w:rsid w:val="00F837C5"/>
    <w:rsid w:val="00F84EDF"/>
    <w:rsid w:val="00F85AF1"/>
    <w:rsid w:val="00F8672D"/>
    <w:rsid w:val="00F87E31"/>
    <w:rsid w:val="00F90BA4"/>
    <w:rsid w:val="00F936A3"/>
    <w:rsid w:val="00F941C8"/>
    <w:rsid w:val="00F9535C"/>
    <w:rsid w:val="00F959A4"/>
    <w:rsid w:val="00F959FD"/>
    <w:rsid w:val="00F95E42"/>
    <w:rsid w:val="00F96AE8"/>
    <w:rsid w:val="00F96BA0"/>
    <w:rsid w:val="00F970AA"/>
    <w:rsid w:val="00F97B9A"/>
    <w:rsid w:val="00FA0954"/>
    <w:rsid w:val="00FA0DDB"/>
    <w:rsid w:val="00FA1991"/>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574"/>
    <w:rsid w:val="00FC77D7"/>
    <w:rsid w:val="00FC7B31"/>
    <w:rsid w:val="00FC7B61"/>
    <w:rsid w:val="00FD0ED5"/>
    <w:rsid w:val="00FD15DD"/>
    <w:rsid w:val="00FD3373"/>
    <w:rsid w:val="00FD450C"/>
    <w:rsid w:val="00FD6CD0"/>
    <w:rsid w:val="00FD711C"/>
    <w:rsid w:val="00FD733D"/>
    <w:rsid w:val="00FD73EA"/>
    <w:rsid w:val="00FD7A39"/>
    <w:rsid w:val="00FD7AF1"/>
    <w:rsid w:val="00FE5E39"/>
    <w:rsid w:val="00FE6807"/>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7725D"/>
    <w:pPr>
      <w:keepNext/>
      <w:numPr>
        <w:numId w:val="4"/>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Char"/>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Char"/>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CE7BB7"/>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uiPriority w:val="22"/>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014E57"/>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F7725D"/>
    <w:rPr>
      <w:rFonts w:ascii="Huawei Sans" w:eastAsia="方正兰亭黑简体" w:hAnsi="Huawei Sans" w:cs="Huawei Sans"/>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B63F93"/>
    <w:pPr>
      <w:topLinePunct w:val="0"/>
      <w:adjustRightInd/>
      <w:ind w:left="1021"/>
    </w:pPr>
    <w:rPr>
      <w:rFonts w:ascii="Huawei Sans" w:eastAsia="方正兰亭黑简体" w:hAnsi="Huawei Sans" w:cs="Huawei Sans"/>
      <w:color w:val="000000"/>
      <w:sz w:val="21"/>
      <w:szCs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B63F93"/>
    <w:rPr>
      <w:rFonts w:ascii="Huawei Sans" w:eastAsia="方正兰亭黑简体" w:hAnsi="Huawei Sans" w:cs="Huawei Sans"/>
      <w:color w:val="000000"/>
      <w:sz w:val="21"/>
      <w:szCs w:val="21"/>
    </w:rPr>
  </w:style>
  <w:style w:type="paragraph" w:customStyle="1" w:styleId="2f2">
    <w:name w:val="2.命令"/>
    <w:basedOn w:val="a2"/>
    <w:link w:val="2f3"/>
    <w:autoRedefine/>
    <w:qFormat/>
    <w:rsid w:val="00832E0A"/>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832E0A"/>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9E3D25"/>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b"/>
    <w:autoRedefine/>
    <w:qFormat/>
    <w:rsid w:val="00FC6E03"/>
    <w:pPr>
      <w:numPr>
        <w:numId w:val="18"/>
      </w:numPr>
      <w:ind w:left="1441"/>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FC6E03"/>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E3D25"/>
    <w:rPr>
      <w:rFonts w:ascii="Huawei Sans" w:eastAsia="方正兰亭黑简体" w:hAnsi="Huawei Sans" w:cs="Huawei Sans"/>
      <w:sz w:val="21"/>
    </w:rPr>
  </w:style>
  <w:style w:type="paragraph" w:customStyle="1" w:styleId="50">
    <w:name w:val="5.表格标题"/>
    <w:basedOn w:val="a2"/>
    <w:link w:val="5c"/>
    <w:autoRedefine/>
    <w:qFormat/>
    <w:rsid w:val="00F7725D"/>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3873A8"/>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3873A8"/>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F7725D"/>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57175A"/>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7">
    <w:name w:val="边框代码 Char"/>
    <w:basedOn w:val="93"/>
    <w:link w:val="affffc"/>
    <w:rsid w:val="0057175A"/>
    <w:rPr>
      <w:rFonts w:ascii="Huawei Sans" w:eastAsia="微软雅黑" w:hAnsi="Huawei Sans" w:cs="Huawei Sans"/>
      <w:b w:val="0"/>
      <w:color w:val="000000"/>
      <w:spacing w:val="-4"/>
      <w:kern w:val="2"/>
      <w:sz w:val="18"/>
      <w:szCs w:val="18"/>
      <w:shd w:val="clear" w:color="auto" w:fill="D9D9D9" w:themeFill="background1" w:themeFillShade="D9"/>
      <w:lang w:eastAsia="en-US"/>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 w:type="character" w:customStyle="1" w:styleId="wpkeywordlink">
    <w:name w:val="wp_keywordlink"/>
    <w:basedOn w:val="a3"/>
    <w:rsid w:val="00111551"/>
  </w:style>
  <w:style w:type="paragraph" w:customStyle="1" w:styleId="dropdown-product-nav-menu-text">
    <w:name w:val="dropdown-product-nav-menu-text"/>
    <w:basedOn w:val="a2"/>
    <w:rsid w:val="0026305E"/>
    <w:pPr>
      <w:topLinePunct w:val="0"/>
      <w:adjustRightInd/>
      <w:snapToGrid/>
      <w:spacing w:before="100" w:beforeAutospacing="1" w:after="100" w:afterAutospacing="1" w:line="240" w:lineRule="auto"/>
      <w:ind w:left="0"/>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556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9302391">
      <w:bodyDiv w:val="1"/>
      <w:marLeft w:val="0"/>
      <w:marRight w:val="0"/>
      <w:marTop w:val="0"/>
      <w:marBottom w:val="0"/>
      <w:divBdr>
        <w:top w:val="none" w:sz="0" w:space="0" w:color="auto"/>
        <w:left w:val="none" w:sz="0" w:space="0" w:color="auto"/>
        <w:bottom w:val="none" w:sz="0" w:space="0" w:color="auto"/>
        <w:right w:val="none" w:sz="0" w:space="0" w:color="auto"/>
      </w:divBdr>
    </w:div>
    <w:div w:id="10049849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049179">
      <w:bodyDiv w:val="1"/>
      <w:marLeft w:val="0"/>
      <w:marRight w:val="0"/>
      <w:marTop w:val="0"/>
      <w:marBottom w:val="0"/>
      <w:divBdr>
        <w:top w:val="none" w:sz="0" w:space="0" w:color="auto"/>
        <w:left w:val="none" w:sz="0" w:space="0" w:color="auto"/>
        <w:bottom w:val="none" w:sz="0" w:space="0" w:color="auto"/>
        <w:right w:val="none" w:sz="0" w:space="0" w:color="auto"/>
      </w:divBdr>
    </w:div>
    <w:div w:id="20186857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1278765">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0279">
      <w:bodyDiv w:val="1"/>
      <w:marLeft w:val="0"/>
      <w:marRight w:val="0"/>
      <w:marTop w:val="0"/>
      <w:marBottom w:val="0"/>
      <w:divBdr>
        <w:top w:val="none" w:sz="0" w:space="0" w:color="auto"/>
        <w:left w:val="none" w:sz="0" w:space="0" w:color="auto"/>
        <w:bottom w:val="none" w:sz="0" w:space="0" w:color="auto"/>
        <w:right w:val="none" w:sz="0" w:space="0" w:color="auto"/>
      </w:divBdr>
      <w:divsChild>
        <w:div w:id="1211843061">
          <w:marLeft w:val="120"/>
          <w:marRight w:val="0"/>
          <w:marTop w:val="0"/>
          <w:marBottom w:val="0"/>
          <w:divBdr>
            <w:top w:val="none" w:sz="0" w:space="0" w:color="auto"/>
            <w:left w:val="none" w:sz="0" w:space="0" w:color="auto"/>
            <w:bottom w:val="none" w:sz="0" w:space="0" w:color="auto"/>
            <w:right w:val="none" w:sz="0" w:space="0" w:color="auto"/>
          </w:divBdr>
          <w:divsChild>
            <w:div w:id="777680486">
              <w:marLeft w:val="0"/>
              <w:marRight w:val="0"/>
              <w:marTop w:val="0"/>
              <w:marBottom w:val="0"/>
              <w:divBdr>
                <w:top w:val="none" w:sz="0" w:space="0" w:color="auto"/>
                <w:left w:val="none" w:sz="0" w:space="0" w:color="auto"/>
                <w:bottom w:val="none" w:sz="0" w:space="0" w:color="auto"/>
                <w:right w:val="none" w:sz="0" w:space="0" w:color="auto"/>
              </w:divBdr>
            </w:div>
          </w:divsChild>
        </w:div>
        <w:div w:id="1842889718">
          <w:marLeft w:val="120"/>
          <w:marRight w:val="0"/>
          <w:marTop w:val="0"/>
          <w:marBottom w:val="0"/>
          <w:divBdr>
            <w:top w:val="none" w:sz="0" w:space="0" w:color="auto"/>
            <w:left w:val="none" w:sz="0" w:space="0" w:color="auto"/>
            <w:bottom w:val="none" w:sz="0" w:space="0" w:color="auto"/>
            <w:right w:val="none" w:sz="0" w:space="0" w:color="auto"/>
          </w:divBdr>
          <w:divsChild>
            <w:div w:id="1687175869">
              <w:marLeft w:val="0"/>
              <w:marRight w:val="0"/>
              <w:marTop w:val="0"/>
              <w:marBottom w:val="0"/>
              <w:divBdr>
                <w:top w:val="none" w:sz="0" w:space="0" w:color="auto"/>
                <w:left w:val="none" w:sz="0" w:space="0" w:color="auto"/>
                <w:bottom w:val="none" w:sz="0" w:space="0" w:color="auto"/>
                <w:right w:val="none" w:sz="0" w:space="0" w:color="auto"/>
              </w:divBdr>
            </w:div>
          </w:divsChild>
        </w:div>
        <w:div w:id="1381857624">
          <w:marLeft w:val="120"/>
          <w:marRight w:val="0"/>
          <w:marTop w:val="0"/>
          <w:marBottom w:val="0"/>
          <w:divBdr>
            <w:top w:val="none" w:sz="0" w:space="0" w:color="auto"/>
            <w:left w:val="none" w:sz="0" w:space="0" w:color="auto"/>
            <w:bottom w:val="none" w:sz="0" w:space="0" w:color="auto"/>
            <w:right w:val="none" w:sz="0" w:space="0" w:color="auto"/>
          </w:divBdr>
          <w:divsChild>
            <w:div w:id="1139810592">
              <w:marLeft w:val="0"/>
              <w:marRight w:val="0"/>
              <w:marTop w:val="0"/>
              <w:marBottom w:val="0"/>
              <w:divBdr>
                <w:top w:val="none" w:sz="0" w:space="0" w:color="auto"/>
                <w:left w:val="none" w:sz="0" w:space="0" w:color="auto"/>
                <w:bottom w:val="none" w:sz="0" w:space="0" w:color="auto"/>
                <w:right w:val="none" w:sz="0" w:space="0" w:color="auto"/>
              </w:divBdr>
            </w:div>
          </w:divsChild>
        </w:div>
        <w:div w:id="1281915870">
          <w:marLeft w:val="120"/>
          <w:marRight w:val="0"/>
          <w:marTop w:val="0"/>
          <w:marBottom w:val="0"/>
          <w:divBdr>
            <w:top w:val="none" w:sz="0" w:space="0" w:color="auto"/>
            <w:left w:val="none" w:sz="0" w:space="0" w:color="auto"/>
            <w:bottom w:val="none" w:sz="0" w:space="0" w:color="auto"/>
            <w:right w:val="none" w:sz="0" w:space="0" w:color="auto"/>
          </w:divBdr>
          <w:divsChild>
            <w:div w:id="1126511852">
              <w:marLeft w:val="0"/>
              <w:marRight w:val="0"/>
              <w:marTop w:val="0"/>
              <w:marBottom w:val="0"/>
              <w:divBdr>
                <w:top w:val="none" w:sz="0" w:space="0" w:color="auto"/>
                <w:left w:val="none" w:sz="0" w:space="0" w:color="auto"/>
                <w:bottom w:val="none" w:sz="0" w:space="0" w:color="auto"/>
                <w:right w:val="none" w:sz="0" w:space="0" w:color="auto"/>
              </w:divBdr>
            </w:div>
          </w:divsChild>
        </w:div>
        <w:div w:id="292683856">
          <w:marLeft w:val="120"/>
          <w:marRight w:val="0"/>
          <w:marTop w:val="0"/>
          <w:marBottom w:val="0"/>
          <w:divBdr>
            <w:top w:val="none" w:sz="0" w:space="0" w:color="auto"/>
            <w:left w:val="none" w:sz="0" w:space="0" w:color="auto"/>
            <w:bottom w:val="none" w:sz="0" w:space="0" w:color="auto"/>
            <w:right w:val="none" w:sz="0" w:space="0" w:color="auto"/>
          </w:divBdr>
          <w:divsChild>
            <w:div w:id="2273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649021620">
      <w:bodyDiv w:val="1"/>
      <w:marLeft w:val="0"/>
      <w:marRight w:val="0"/>
      <w:marTop w:val="0"/>
      <w:marBottom w:val="0"/>
      <w:divBdr>
        <w:top w:val="none" w:sz="0" w:space="0" w:color="auto"/>
        <w:left w:val="none" w:sz="0" w:space="0" w:color="auto"/>
        <w:bottom w:val="none" w:sz="0" w:space="0" w:color="auto"/>
        <w:right w:val="none" w:sz="0" w:space="0" w:color="auto"/>
      </w:divBdr>
    </w:div>
    <w:div w:id="667099288">
      <w:bodyDiv w:val="1"/>
      <w:marLeft w:val="0"/>
      <w:marRight w:val="0"/>
      <w:marTop w:val="0"/>
      <w:marBottom w:val="0"/>
      <w:divBdr>
        <w:top w:val="none" w:sz="0" w:space="0" w:color="auto"/>
        <w:left w:val="none" w:sz="0" w:space="0" w:color="auto"/>
        <w:bottom w:val="none" w:sz="0" w:space="0" w:color="auto"/>
        <w:right w:val="none" w:sz="0" w:space="0" w:color="auto"/>
      </w:divBdr>
    </w:div>
    <w:div w:id="735202434">
      <w:bodyDiv w:val="1"/>
      <w:marLeft w:val="0"/>
      <w:marRight w:val="0"/>
      <w:marTop w:val="0"/>
      <w:marBottom w:val="0"/>
      <w:divBdr>
        <w:top w:val="none" w:sz="0" w:space="0" w:color="auto"/>
        <w:left w:val="none" w:sz="0" w:space="0" w:color="auto"/>
        <w:bottom w:val="none" w:sz="0" w:space="0" w:color="auto"/>
        <w:right w:val="none" w:sz="0" w:space="0" w:color="auto"/>
      </w:divBdr>
      <w:divsChild>
        <w:div w:id="107473779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10903227">
      <w:bodyDiv w:val="1"/>
      <w:marLeft w:val="0"/>
      <w:marRight w:val="0"/>
      <w:marTop w:val="0"/>
      <w:marBottom w:val="0"/>
      <w:divBdr>
        <w:top w:val="none" w:sz="0" w:space="0" w:color="auto"/>
        <w:left w:val="none" w:sz="0" w:space="0" w:color="auto"/>
        <w:bottom w:val="none" w:sz="0" w:space="0" w:color="auto"/>
        <w:right w:val="none" w:sz="0" w:space="0" w:color="auto"/>
      </w:divBdr>
      <w:divsChild>
        <w:div w:id="1908690499">
          <w:marLeft w:val="120"/>
          <w:marRight w:val="0"/>
          <w:marTop w:val="0"/>
          <w:marBottom w:val="0"/>
          <w:divBdr>
            <w:top w:val="none" w:sz="0" w:space="0" w:color="auto"/>
            <w:left w:val="none" w:sz="0" w:space="0" w:color="auto"/>
            <w:bottom w:val="none" w:sz="0" w:space="0" w:color="auto"/>
            <w:right w:val="none" w:sz="0" w:space="0" w:color="auto"/>
          </w:divBdr>
          <w:divsChild>
            <w:div w:id="1328284518">
              <w:marLeft w:val="0"/>
              <w:marRight w:val="0"/>
              <w:marTop w:val="0"/>
              <w:marBottom w:val="0"/>
              <w:divBdr>
                <w:top w:val="none" w:sz="0" w:space="0" w:color="auto"/>
                <w:left w:val="none" w:sz="0" w:space="0" w:color="auto"/>
                <w:bottom w:val="none" w:sz="0" w:space="0" w:color="auto"/>
                <w:right w:val="none" w:sz="0" w:space="0" w:color="auto"/>
              </w:divBdr>
            </w:div>
          </w:divsChild>
        </w:div>
        <w:div w:id="648176054">
          <w:marLeft w:val="120"/>
          <w:marRight w:val="0"/>
          <w:marTop w:val="0"/>
          <w:marBottom w:val="0"/>
          <w:divBdr>
            <w:top w:val="none" w:sz="0" w:space="0" w:color="auto"/>
            <w:left w:val="none" w:sz="0" w:space="0" w:color="auto"/>
            <w:bottom w:val="none" w:sz="0" w:space="0" w:color="auto"/>
            <w:right w:val="none" w:sz="0" w:space="0" w:color="auto"/>
          </w:divBdr>
          <w:divsChild>
            <w:div w:id="259218126">
              <w:marLeft w:val="0"/>
              <w:marRight w:val="0"/>
              <w:marTop w:val="0"/>
              <w:marBottom w:val="0"/>
              <w:divBdr>
                <w:top w:val="none" w:sz="0" w:space="0" w:color="auto"/>
                <w:left w:val="none" w:sz="0" w:space="0" w:color="auto"/>
                <w:bottom w:val="none" w:sz="0" w:space="0" w:color="auto"/>
                <w:right w:val="none" w:sz="0" w:space="0" w:color="auto"/>
              </w:divBdr>
            </w:div>
          </w:divsChild>
        </w:div>
        <w:div w:id="177277641">
          <w:marLeft w:val="120"/>
          <w:marRight w:val="0"/>
          <w:marTop w:val="0"/>
          <w:marBottom w:val="0"/>
          <w:divBdr>
            <w:top w:val="none" w:sz="0" w:space="0" w:color="auto"/>
            <w:left w:val="none" w:sz="0" w:space="0" w:color="auto"/>
            <w:bottom w:val="none" w:sz="0" w:space="0" w:color="auto"/>
            <w:right w:val="none" w:sz="0" w:space="0" w:color="auto"/>
          </w:divBdr>
          <w:divsChild>
            <w:div w:id="882982566">
              <w:marLeft w:val="0"/>
              <w:marRight w:val="0"/>
              <w:marTop w:val="0"/>
              <w:marBottom w:val="0"/>
              <w:divBdr>
                <w:top w:val="none" w:sz="0" w:space="0" w:color="auto"/>
                <w:left w:val="none" w:sz="0" w:space="0" w:color="auto"/>
                <w:bottom w:val="none" w:sz="0" w:space="0" w:color="auto"/>
                <w:right w:val="none" w:sz="0" w:space="0" w:color="auto"/>
              </w:divBdr>
            </w:div>
          </w:divsChild>
        </w:div>
        <w:div w:id="2144804136">
          <w:marLeft w:val="120"/>
          <w:marRight w:val="0"/>
          <w:marTop w:val="0"/>
          <w:marBottom w:val="0"/>
          <w:divBdr>
            <w:top w:val="none" w:sz="0" w:space="0" w:color="auto"/>
            <w:left w:val="none" w:sz="0" w:space="0" w:color="auto"/>
            <w:bottom w:val="none" w:sz="0" w:space="0" w:color="auto"/>
            <w:right w:val="none" w:sz="0" w:space="0" w:color="auto"/>
          </w:divBdr>
          <w:divsChild>
            <w:div w:id="970939752">
              <w:marLeft w:val="0"/>
              <w:marRight w:val="0"/>
              <w:marTop w:val="0"/>
              <w:marBottom w:val="0"/>
              <w:divBdr>
                <w:top w:val="none" w:sz="0" w:space="0" w:color="auto"/>
                <w:left w:val="none" w:sz="0" w:space="0" w:color="auto"/>
                <w:bottom w:val="none" w:sz="0" w:space="0" w:color="auto"/>
                <w:right w:val="none" w:sz="0" w:space="0" w:color="auto"/>
              </w:divBdr>
            </w:div>
          </w:divsChild>
        </w:div>
        <w:div w:id="1324092432">
          <w:marLeft w:val="120"/>
          <w:marRight w:val="0"/>
          <w:marTop w:val="0"/>
          <w:marBottom w:val="0"/>
          <w:divBdr>
            <w:top w:val="none" w:sz="0" w:space="0" w:color="auto"/>
            <w:left w:val="none" w:sz="0" w:space="0" w:color="auto"/>
            <w:bottom w:val="none" w:sz="0" w:space="0" w:color="auto"/>
            <w:right w:val="none" w:sz="0" w:space="0" w:color="auto"/>
          </w:divBdr>
          <w:divsChild>
            <w:div w:id="597831692">
              <w:marLeft w:val="0"/>
              <w:marRight w:val="0"/>
              <w:marTop w:val="0"/>
              <w:marBottom w:val="0"/>
              <w:divBdr>
                <w:top w:val="none" w:sz="0" w:space="0" w:color="auto"/>
                <w:left w:val="none" w:sz="0" w:space="0" w:color="auto"/>
                <w:bottom w:val="none" w:sz="0" w:space="0" w:color="auto"/>
                <w:right w:val="none" w:sz="0" w:space="0" w:color="auto"/>
              </w:divBdr>
            </w:div>
          </w:divsChild>
        </w:div>
        <w:div w:id="455374798">
          <w:marLeft w:val="120"/>
          <w:marRight w:val="0"/>
          <w:marTop w:val="0"/>
          <w:marBottom w:val="0"/>
          <w:divBdr>
            <w:top w:val="none" w:sz="0" w:space="0" w:color="auto"/>
            <w:left w:val="none" w:sz="0" w:space="0" w:color="auto"/>
            <w:bottom w:val="none" w:sz="0" w:space="0" w:color="auto"/>
            <w:right w:val="none" w:sz="0" w:space="0" w:color="auto"/>
          </w:divBdr>
          <w:divsChild>
            <w:div w:id="1360860038">
              <w:marLeft w:val="0"/>
              <w:marRight w:val="0"/>
              <w:marTop w:val="0"/>
              <w:marBottom w:val="0"/>
              <w:divBdr>
                <w:top w:val="none" w:sz="0" w:space="0" w:color="auto"/>
                <w:left w:val="none" w:sz="0" w:space="0" w:color="auto"/>
                <w:bottom w:val="none" w:sz="0" w:space="0" w:color="auto"/>
                <w:right w:val="none" w:sz="0" w:space="0" w:color="auto"/>
              </w:divBdr>
            </w:div>
          </w:divsChild>
        </w:div>
        <w:div w:id="1979721727">
          <w:marLeft w:val="12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sChild>
        </w:div>
        <w:div w:id="906040290">
          <w:marLeft w:val="120"/>
          <w:marRight w:val="0"/>
          <w:marTop w:val="0"/>
          <w:marBottom w:val="0"/>
          <w:divBdr>
            <w:top w:val="none" w:sz="0" w:space="0" w:color="auto"/>
            <w:left w:val="none" w:sz="0" w:space="0" w:color="auto"/>
            <w:bottom w:val="none" w:sz="0" w:space="0" w:color="auto"/>
            <w:right w:val="none" w:sz="0" w:space="0" w:color="auto"/>
          </w:divBdr>
          <w:divsChild>
            <w:div w:id="1991907007">
              <w:marLeft w:val="0"/>
              <w:marRight w:val="0"/>
              <w:marTop w:val="0"/>
              <w:marBottom w:val="0"/>
              <w:divBdr>
                <w:top w:val="none" w:sz="0" w:space="0" w:color="auto"/>
                <w:left w:val="none" w:sz="0" w:space="0" w:color="auto"/>
                <w:bottom w:val="none" w:sz="0" w:space="0" w:color="auto"/>
                <w:right w:val="none" w:sz="0" w:space="0" w:color="auto"/>
              </w:divBdr>
            </w:div>
          </w:divsChild>
        </w:div>
        <w:div w:id="79373826">
          <w:marLeft w:val="120"/>
          <w:marRight w:val="0"/>
          <w:marTop w:val="0"/>
          <w:marBottom w:val="0"/>
          <w:divBdr>
            <w:top w:val="none" w:sz="0" w:space="0" w:color="auto"/>
            <w:left w:val="none" w:sz="0" w:space="0" w:color="auto"/>
            <w:bottom w:val="none" w:sz="0" w:space="0" w:color="auto"/>
            <w:right w:val="none" w:sz="0" w:space="0" w:color="auto"/>
          </w:divBdr>
          <w:divsChild>
            <w:div w:id="1321813938">
              <w:marLeft w:val="0"/>
              <w:marRight w:val="0"/>
              <w:marTop w:val="0"/>
              <w:marBottom w:val="0"/>
              <w:divBdr>
                <w:top w:val="none" w:sz="0" w:space="0" w:color="auto"/>
                <w:left w:val="none" w:sz="0" w:space="0" w:color="auto"/>
                <w:bottom w:val="none" w:sz="0" w:space="0" w:color="auto"/>
                <w:right w:val="none" w:sz="0" w:space="0" w:color="auto"/>
              </w:divBdr>
            </w:div>
          </w:divsChild>
        </w:div>
        <w:div w:id="822160757">
          <w:marLeft w:val="120"/>
          <w:marRight w:val="0"/>
          <w:marTop w:val="0"/>
          <w:marBottom w:val="0"/>
          <w:divBdr>
            <w:top w:val="none" w:sz="0" w:space="0" w:color="auto"/>
            <w:left w:val="none" w:sz="0" w:space="0" w:color="auto"/>
            <w:bottom w:val="none" w:sz="0" w:space="0" w:color="auto"/>
            <w:right w:val="none" w:sz="0" w:space="0" w:color="auto"/>
          </w:divBdr>
          <w:divsChild>
            <w:div w:id="522672005">
              <w:marLeft w:val="0"/>
              <w:marRight w:val="0"/>
              <w:marTop w:val="0"/>
              <w:marBottom w:val="0"/>
              <w:divBdr>
                <w:top w:val="none" w:sz="0" w:space="0" w:color="auto"/>
                <w:left w:val="none" w:sz="0" w:space="0" w:color="auto"/>
                <w:bottom w:val="none" w:sz="0" w:space="0" w:color="auto"/>
                <w:right w:val="none" w:sz="0" w:space="0" w:color="auto"/>
              </w:divBdr>
            </w:div>
          </w:divsChild>
        </w:div>
        <w:div w:id="1608805878">
          <w:marLeft w:val="120"/>
          <w:marRight w:val="0"/>
          <w:marTop w:val="0"/>
          <w:marBottom w:val="0"/>
          <w:divBdr>
            <w:top w:val="none" w:sz="0" w:space="0" w:color="auto"/>
            <w:left w:val="none" w:sz="0" w:space="0" w:color="auto"/>
            <w:bottom w:val="none" w:sz="0" w:space="0" w:color="auto"/>
            <w:right w:val="none" w:sz="0" w:space="0" w:color="auto"/>
          </w:divBdr>
          <w:divsChild>
            <w:div w:id="1845973901">
              <w:marLeft w:val="0"/>
              <w:marRight w:val="0"/>
              <w:marTop w:val="0"/>
              <w:marBottom w:val="0"/>
              <w:divBdr>
                <w:top w:val="none" w:sz="0" w:space="0" w:color="auto"/>
                <w:left w:val="none" w:sz="0" w:space="0" w:color="auto"/>
                <w:bottom w:val="none" w:sz="0" w:space="0" w:color="auto"/>
                <w:right w:val="none" w:sz="0" w:space="0" w:color="auto"/>
              </w:divBdr>
            </w:div>
          </w:divsChild>
        </w:div>
        <w:div w:id="1779639600">
          <w:marLeft w:val="120"/>
          <w:marRight w:val="0"/>
          <w:marTop w:val="0"/>
          <w:marBottom w:val="0"/>
          <w:divBdr>
            <w:top w:val="none" w:sz="0" w:space="0" w:color="auto"/>
            <w:left w:val="none" w:sz="0" w:space="0" w:color="auto"/>
            <w:bottom w:val="none" w:sz="0" w:space="0" w:color="auto"/>
            <w:right w:val="none" w:sz="0" w:space="0" w:color="auto"/>
          </w:divBdr>
          <w:divsChild>
            <w:div w:id="392893881">
              <w:marLeft w:val="0"/>
              <w:marRight w:val="0"/>
              <w:marTop w:val="0"/>
              <w:marBottom w:val="0"/>
              <w:divBdr>
                <w:top w:val="none" w:sz="0" w:space="0" w:color="auto"/>
                <w:left w:val="none" w:sz="0" w:space="0" w:color="auto"/>
                <w:bottom w:val="none" w:sz="0" w:space="0" w:color="auto"/>
                <w:right w:val="none" w:sz="0" w:space="0" w:color="auto"/>
              </w:divBdr>
            </w:div>
          </w:divsChild>
        </w:div>
        <w:div w:id="1280651559">
          <w:marLeft w:val="120"/>
          <w:marRight w:val="0"/>
          <w:marTop w:val="0"/>
          <w:marBottom w:val="0"/>
          <w:divBdr>
            <w:top w:val="none" w:sz="0" w:space="0" w:color="auto"/>
            <w:left w:val="none" w:sz="0" w:space="0" w:color="auto"/>
            <w:bottom w:val="none" w:sz="0" w:space="0" w:color="auto"/>
            <w:right w:val="none" w:sz="0" w:space="0" w:color="auto"/>
          </w:divBdr>
          <w:divsChild>
            <w:div w:id="6373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264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345110">
      <w:bodyDiv w:val="1"/>
      <w:marLeft w:val="0"/>
      <w:marRight w:val="0"/>
      <w:marTop w:val="0"/>
      <w:marBottom w:val="0"/>
      <w:divBdr>
        <w:top w:val="none" w:sz="0" w:space="0" w:color="auto"/>
        <w:left w:val="none" w:sz="0" w:space="0" w:color="auto"/>
        <w:bottom w:val="none" w:sz="0" w:space="0" w:color="auto"/>
        <w:right w:val="none" w:sz="0" w:space="0" w:color="auto"/>
      </w:divBdr>
    </w:div>
    <w:div w:id="1020470531">
      <w:bodyDiv w:val="1"/>
      <w:marLeft w:val="0"/>
      <w:marRight w:val="0"/>
      <w:marTop w:val="0"/>
      <w:marBottom w:val="0"/>
      <w:divBdr>
        <w:top w:val="none" w:sz="0" w:space="0" w:color="auto"/>
        <w:left w:val="none" w:sz="0" w:space="0" w:color="auto"/>
        <w:bottom w:val="none" w:sz="0" w:space="0" w:color="auto"/>
        <w:right w:val="none" w:sz="0" w:space="0" w:color="auto"/>
      </w:divBdr>
    </w:div>
    <w:div w:id="1033651268">
      <w:bodyDiv w:val="1"/>
      <w:marLeft w:val="0"/>
      <w:marRight w:val="0"/>
      <w:marTop w:val="0"/>
      <w:marBottom w:val="0"/>
      <w:divBdr>
        <w:top w:val="none" w:sz="0" w:space="0" w:color="auto"/>
        <w:left w:val="none" w:sz="0" w:space="0" w:color="auto"/>
        <w:bottom w:val="none" w:sz="0" w:space="0" w:color="auto"/>
        <w:right w:val="none" w:sz="0" w:space="0" w:color="auto"/>
      </w:divBdr>
    </w:div>
    <w:div w:id="1077674103">
      <w:bodyDiv w:val="1"/>
      <w:marLeft w:val="0"/>
      <w:marRight w:val="0"/>
      <w:marTop w:val="0"/>
      <w:marBottom w:val="0"/>
      <w:divBdr>
        <w:top w:val="none" w:sz="0" w:space="0" w:color="auto"/>
        <w:left w:val="none" w:sz="0" w:space="0" w:color="auto"/>
        <w:bottom w:val="none" w:sz="0" w:space="0" w:color="auto"/>
        <w:right w:val="none" w:sz="0" w:space="0" w:color="auto"/>
      </w:divBdr>
    </w:div>
    <w:div w:id="1082410366">
      <w:bodyDiv w:val="1"/>
      <w:marLeft w:val="0"/>
      <w:marRight w:val="0"/>
      <w:marTop w:val="0"/>
      <w:marBottom w:val="0"/>
      <w:divBdr>
        <w:top w:val="none" w:sz="0" w:space="0" w:color="auto"/>
        <w:left w:val="none" w:sz="0" w:space="0" w:color="auto"/>
        <w:bottom w:val="none" w:sz="0" w:space="0" w:color="auto"/>
        <w:right w:val="none" w:sz="0" w:space="0" w:color="auto"/>
      </w:divBdr>
    </w:div>
    <w:div w:id="1113474974">
      <w:bodyDiv w:val="1"/>
      <w:marLeft w:val="0"/>
      <w:marRight w:val="0"/>
      <w:marTop w:val="0"/>
      <w:marBottom w:val="0"/>
      <w:divBdr>
        <w:top w:val="none" w:sz="0" w:space="0" w:color="auto"/>
        <w:left w:val="none" w:sz="0" w:space="0" w:color="auto"/>
        <w:bottom w:val="none" w:sz="0" w:space="0" w:color="auto"/>
        <w:right w:val="none" w:sz="0" w:space="0" w:color="auto"/>
      </w:divBdr>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2243959">
      <w:bodyDiv w:val="1"/>
      <w:marLeft w:val="0"/>
      <w:marRight w:val="0"/>
      <w:marTop w:val="0"/>
      <w:marBottom w:val="0"/>
      <w:divBdr>
        <w:top w:val="none" w:sz="0" w:space="0" w:color="auto"/>
        <w:left w:val="none" w:sz="0" w:space="0" w:color="auto"/>
        <w:bottom w:val="none" w:sz="0" w:space="0" w:color="auto"/>
        <w:right w:val="none" w:sz="0" w:space="0" w:color="auto"/>
      </w:divBdr>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380015462">
      <w:bodyDiv w:val="1"/>
      <w:marLeft w:val="0"/>
      <w:marRight w:val="0"/>
      <w:marTop w:val="0"/>
      <w:marBottom w:val="0"/>
      <w:divBdr>
        <w:top w:val="none" w:sz="0" w:space="0" w:color="auto"/>
        <w:left w:val="none" w:sz="0" w:space="0" w:color="auto"/>
        <w:bottom w:val="none" w:sz="0" w:space="0" w:color="auto"/>
        <w:right w:val="none" w:sz="0" w:space="0" w:color="auto"/>
      </w:divBdr>
    </w:div>
    <w:div w:id="150031706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0203937">
      <w:bodyDiv w:val="1"/>
      <w:marLeft w:val="0"/>
      <w:marRight w:val="0"/>
      <w:marTop w:val="0"/>
      <w:marBottom w:val="0"/>
      <w:divBdr>
        <w:top w:val="none" w:sz="0" w:space="0" w:color="auto"/>
        <w:left w:val="none" w:sz="0" w:space="0" w:color="auto"/>
        <w:bottom w:val="none" w:sz="0" w:space="0" w:color="auto"/>
        <w:right w:val="none" w:sz="0" w:space="0" w:color="auto"/>
      </w:divBdr>
      <w:divsChild>
        <w:div w:id="21984209">
          <w:marLeft w:val="120"/>
          <w:marRight w:val="0"/>
          <w:marTop w:val="0"/>
          <w:marBottom w:val="0"/>
          <w:divBdr>
            <w:top w:val="none" w:sz="0" w:space="0" w:color="auto"/>
            <w:left w:val="none" w:sz="0" w:space="0" w:color="auto"/>
            <w:bottom w:val="none" w:sz="0" w:space="0" w:color="auto"/>
            <w:right w:val="none" w:sz="0" w:space="0" w:color="auto"/>
          </w:divBdr>
          <w:divsChild>
            <w:div w:id="130824956">
              <w:marLeft w:val="0"/>
              <w:marRight w:val="0"/>
              <w:marTop w:val="0"/>
              <w:marBottom w:val="0"/>
              <w:divBdr>
                <w:top w:val="none" w:sz="0" w:space="0" w:color="auto"/>
                <w:left w:val="none" w:sz="0" w:space="0" w:color="auto"/>
                <w:bottom w:val="none" w:sz="0" w:space="0" w:color="auto"/>
                <w:right w:val="none" w:sz="0" w:space="0" w:color="auto"/>
              </w:divBdr>
            </w:div>
          </w:divsChild>
        </w:div>
        <w:div w:id="1494830359">
          <w:marLeft w:val="120"/>
          <w:marRight w:val="0"/>
          <w:marTop w:val="0"/>
          <w:marBottom w:val="0"/>
          <w:divBdr>
            <w:top w:val="none" w:sz="0" w:space="0" w:color="auto"/>
            <w:left w:val="none" w:sz="0" w:space="0" w:color="auto"/>
            <w:bottom w:val="none" w:sz="0" w:space="0" w:color="auto"/>
            <w:right w:val="none" w:sz="0" w:space="0" w:color="auto"/>
          </w:divBdr>
          <w:divsChild>
            <w:div w:id="1362512133">
              <w:marLeft w:val="0"/>
              <w:marRight w:val="0"/>
              <w:marTop w:val="0"/>
              <w:marBottom w:val="0"/>
              <w:divBdr>
                <w:top w:val="none" w:sz="0" w:space="0" w:color="auto"/>
                <w:left w:val="none" w:sz="0" w:space="0" w:color="auto"/>
                <w:bottom w:val="none" w:sz="0" w:space="0" w:color="auto"/>
                <w:right w:val="none" w:sz="0" w:space="0" w:color="auto"/>
              </w:divBdr>
            </w:div>
          </w:divsChild>
        </w:div>
        <w:div w:id="144863606">
          <w:marLeft w:val="120"/>
          <w:marRight w:val="0"/>
          <w:marTop w:val="0"/>
          <w:marBottom w:val="0"/>
          <w:divBdr>
            <w:top w:val="none" w:sz="0" w:space="0" w:color="auto"/>
            <w:left w:val="none" w:sz="0" w:space="0" w:color="auto"/>
            <w:bottom w:val="none" w:sz="0" w:space="0" w:color="auto"/>
            <w:right w:val="none" w:sz="0" w:space="0" w:color="auto"/>
          </w:divBdr>
          <w:divsChild>
            <w:div w:id="294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62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5518310">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7795313">
      <w:bodyDiv w:val="1"/>
      <w:marLeft w:val="0"/>
      <w:marRight w:val="0"/>
      <w:marTop w:val="0"/>
      <w:marBottom w:val="0"/>
      <w:divBdr>
        <w:top w:val="none" w:sz="0" w:space="0" w:color="auto"/>
        <w:left w:val="none" w:sz="0" w:space="0" w:color="auto"/>
        <w:bottom w:val="none" w:sz="0" w:space="0" w:color="auto"/>
        <w:right w:val="none" w:sz="0" w:space="0" w:color="auto"/>
      </w:divBdr>
    </w:div>
    <w:div w:id="1913078409">
      <w:bodyDiv w:val="1"/>
      <w:marLeft w:val="0"/>
      <w:marRight w:val="0"/>
      <w:marTop w:val="0"/>
      <w:marBottom w:val="0"/>
      <w:divBdr>
        <w:top w:val="none" w:sz="0" w:space="0" w:color="auto"/>
        <w:left w:val="none" w:sz="0" w:space="0" w:color="auto"/>
        <w:bottom w:val="none" w:sz="0" w:space="0" w:color="auto"/>
        <w:right w:val="none" w:sz="0" w:space="0" w:color="auto"/>
      </w:divBdr>
    </w:div>
    <w:div w:id="20636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opengauss.obs.cn-south-1.myhuaweicloud.com/1.0.0/x86/openGauss-1.0.0-CentOS-64bit.tar.gz"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pengauss.obs.cn-south-1.myhuaweicloud.com/1.0.0/x86/openGauss-1.0.0-CentOS-64bit.tar.gz" TargetMode="Externa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mirrors.huaweicloud.com/repository/conf/CentOS-7-anon.repo" TargetMode="External"/><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mirrors.huaweicloud.com/repository/conf/CentOS-7-anon.repo"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irrors.huaweicloud.com/repository/conf/CentOS-7-anon.repo)&#30340;&#20869;&#23481;&#20445;&#23384;&#21040;/etc/yum.repos.d/CentOS-Base.repo" TargetMode="External"/><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A3F12F72-16F4-4B58-BE2C-20D8C8BBE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1522</TotalTime>
  <Pages>36</Pages>
  <Words>3674</Words>
  <Characters>20946</Characters>
  <Application>Microsoft Office Word</Application>
  <DocSecurity>0</DocSecurity>
  <Lines>174</Lines>
  <Paragraphs>49</Paragraphs>
  <ScaleCrop>false</ScaleCrop>
  <Company>Huawei Technologies Co.,Ltd.</Company>
  <LinksUpToDate>false</LinksUpToDate>
  <CharactersWithSpaces>24571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638</cp:revision>
  <cp:lastPrinted>2016-11-21T02:33:00Z</cp:lastPrinted>
  <dcterms:created xsi:type="dcterms:W3CDTF">2020-09-14T03:54:00Z</dcterms:created>
  <dcterms:modified xsi:type="dcterms:W3CDTF">2021-09-08T12:10:00Z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(3)t8CYV09gw786/vRF3xa/hR6XDNNXq1+BCSobICXq8uKG8L1aMJH36GQSfN5650JOhDHwlR8m
w8GFhJPFuOIEeVRknkjRr5z3Kw4EcEMjCnDgQ4zg86FyFgBK4M+oXpmAaNtgr7gSpb8sOT7v
hJxwkavBAa3Tq/gaOeMdL+x7zv62kV9yl8PB/eeHYRdcf3vzJ7pHw8rJ4Ii17c1grsvSAKqD
oXHzCWFR4U0C2YZz1R</vt:lpwstr>
  </property>
  <property fmtid="{D5CDD505-2E9C-101B-9397-08002B2CF9AE}" pid="15" name="_2015_ms_pID_7253431">
    <vt:lpwstr>K8Yhyix128Jmin6P2+NY5soS6jgvApJn/XvhkRMhwwaSXJR81N7DU2
RH3O9Kp0HFeMwrf6IwUVrqmNnoJ8QC0M/yifx+ap4KvAfFhewlq380DbLS5NkYBLCpSfeAv1
rIHI4BCU1+gFNqNWejAbZOVYFBofuaOf+lj4PWMOxKNW7m0MOWd8WqOIMGIh8hZHpQMXDEQF
ozVanUW8ucAT6uo2Pn5/Zh8lTRA85Yq2rugt</vt:lpwstr>
  </property>
  <property fmtid="{D5CDD505-2E9C-101B-9397-08002B2CF9AE}" pid="16" name="ContentTypeId">
    <vt:lpwstr>0x010100CC226774B8D87F4D92D9D1F6859ED44E</vt:lpwstr>
  </property>
  <property fmtid="{D5CDD505-2E9C-101B-9397-08002B2CF9AE}" pid="17" name="_2015_ms_pID_7253432">
    <vt:lpwstr>iQ==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1631102738</vt:lpwstr>
  </property>
</Properties>
</file>